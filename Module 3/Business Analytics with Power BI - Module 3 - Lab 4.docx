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66F62" w14:textId="77777777" w:rsidR="007C0C7D" w:rsidRPr="00DF1310" w:rsidRDefault="003635E0" w:rsidP="00DB0BD2">
      <w:pPr>
        <w:pStyle w:val="Graphic"/>
      </w:pPr>
      <w:r>
        <w:t xml:space="preserve"> </w:t>
      </w:r>
    </w:p>
    <w:p w14:paraId="57DBC164" w14:textId="77777777" w:rsidR="00DB0BD2" w:rsidRPr="00DF1310" w:rsidRDefault="00DB0BD2" w:rsidP="00DB0BD2">
      <w:pPr>
        <w:pStyle w:val="Graphic"/>
      </w:pPr>
      <w:r w:rsidRPr="00DF1310">
        <w:rPr>
          <w:noProof/>
          <w:lang w:eastAsia="en-US"/>
        </w:rPr>
        <w:drawing>
          <wp:inline distT="0" distB="0" distL="0" distR="0" wp14:anchorId="791CAD33" wp14:editId="5C2D647A">
            <wp:extent cx="5715000" cy="381877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15000" cy="3818779"/>
                    </a:xfrm>
                    <a:prstGeom prst="rect">
                      <a:avLst/>
                    </a:prstGeom>
                    <a:noFill/>
                    <a:ln w="9525">
                      <a:noFill/>
                      <a:miter lim="800000"/>
                      <a:headEnd/>
                      <a:tailEnd/>
                    </a:ln>
                  </pic:spPr>
                </pic:pic>
              </a:graphicData>
            </a:graphic>
          </wp:inline>
        </w:drawing>
      </w:r>
    </w:p>
    <w:p w14:paraId="2496FB69" w14:textId="77777777" w:rsidR="00DB0BD2" w:rsidRPr="00DF1310" w:rsidRDefault="00DB0BD2" w:rsidP="00DB0BD2"/>
    <w:p w14:paraId="4F37BC11" w14:textId="77777777" w:rsidR="00DB0BD2" w:rsidRPr="00DF1310" w:rsidRDefault="00DB0BD2" w:rsidP="00DB0BD2"/>
    <w:p w14:paraId="7F880AEE" w14:textId="77777777" w:rsidR="00C567DA" w:rsidRPr="00DF1310" w:rsidRDefault="00625B8E" w:rsidP="00C567DA">
      <w:pPr>
        <w:pStyle w:val="BookTitle2"/>
        <w:rPr>
          <w:b/>
          <w:bCs/>
          <w:i w:val="0"/>
          <w:iCs w:val="0"/>
          <w:sz w:val="48"/>
        </w:rPr>
      </w:pPr>
      <w:r>
        <w:rPr>
          <w:b/>
          <w:bCs/>
          <w:i w:val="0"/>
          <w:iCs w:val="0"/>
          <w:sz w:val="48"/>
        </w:rPr>
        <w:t xml:space="preserve">Business Analytics with </w:t>
      </w:r>
      <w:r w:rsidR="00C567DA">
        <w:rPr>
          <w:b/>
          <w:bCs/>
          <w:i w:val="0"/>
          <w:iCs w:val="0"/>
          <w:sz w:val="48"/>
        </w:rPr>
        <w:t>Power BI</w:t>
      </w:r>
    </w:p>
    <w:p w14:paraId="3B026D3A" w14:textId="7BAE308B" w:rsidR="00625B8E" w:rsidRPr="00625B8E" w:rsidRDefault="008B6B2F" w:rsidP="00625B8E">
      <w:pPr>
        <w:pStyle w:val="BookTitle2"/>
        <w:rPr>
          <w:bCs/>
          <w:i w:val="0"/>
          <w:iCs w:val="0"/>
          <w:sz w:val="48"/>
        </w:rPr>
      </w:pPr>
      <w:r>
        <w:rPr>
          <w:bCs/>
          <w:i w:val="0"/>
          <w:sz w:val="48"/>
        </w:rPr>
        <w:t>Module 3</w:t>
      </w:r>
      <w:r w:rsidR="00625B8E" w:rsidRPr="00625B8E">
        <w:rPr>
          <w:bCs/>
          <w:i w:val="0"/>
          <w:sz w:val="48"/>
        </w:rPr>
        <w:t xml:space="preserve"> </w:t>
      </w:r>
      <w:r w:rsidR="00A460F4">
        <w:rPr>
          <w:bCs/>
          <w:i w:val="0"/>
          <w:sz w:val="48"/>
        </w:rPr>
        <w:t>–</w:t>
      </w:r>
      <w:r w:rsidR="00625B8E" w:rsidRPr="00625B8E">
        <w:rPr>
          <w:bCs/>
          <w:i w:val="0"/>
          <w:iCs w:val="0"/>
          <w:sz w:val="48"/>
        </w:rPr>
        <w:t xml:space="preserve"> </w:t>
      </w:r>
      <w:r w:rsidR="00965D93" w:rsidRPr="00965D93">
        <w:rPr>
          <w:bCs/>
          <w:i w:val="0"/>
          <w:iCs w:val="0"/>
          <w:sz w:val="48"/>
        </w:rPr>
        <w:t>Predictive Analytics with Power BI and R</w:t>
      </w:r>
    </w:p>
    <w:p w14:paraId="1763AC65" w14:textId="79DF5035" w:rsidR="00DB0BD2" w:rsidRPr="00DF1310" w:rsidRDefault="00DB0BD2" w:rsidP="00625B8E">
      <w:pPr>
        <w:pStyle w:val="BookTitle2"/>
      </w:pPr>
      <w:r w:rsidRPr="00DF1310">
        <w:t xml:space="preserve">Student </w:t>
      </w:r>
      <w:r w:rsidR="00247242" w:rsidRPr="00DF1310">
        <w:t xml:space="preserve">Lab </w:t>
      </w:r>
      <w:r w:rsidR="002A2B02" w:rsidRPr="00DF1310">
        <w:t>Manual</w:t>
      </w:r>
      <w:r w:rsidR="006E6CD7">
        <w:t xml:space="preserve"> – Lab </w:t>
      </w:r>
      <w:r w:rsidR="002D6F9C">
        <w:t>4</w:t>
      </w:r>
      <w:r w:rsidR="0047109E">
        <w:t xml:space="preserve"> – </w:t>
      </w:r>
      <w:r w:rsidR="00A00B17">
        <w:t xml:space="preserve"> Using </w:t>
      </w:r>
      <w:r w:rsidR="00F12039">
        <w:t>Azure Machine Learning</w:t>
      </w:r>
      <w:r w:rsidR="00A00B17">
        <w:t xml:space="preserve"> and Power BI</w:t>
      </w:r>
      <w:bookmarkStart w:id="0" w:name="_GoBack"/>
      <w:bookmarkEnd w:id="0"/>
    </w:p>
    <w:p w14:paraId="65D96785" w14:textId="77777777" w:rsidR="00DB0BD2" w:rsidRPr="00DF1310" w:rsidRDefault="00DB0BD2" w:rsidP="00C567DA">
      <w:pPr>
        <w:pStyle w:val="BookVersion"/>
        <w:spacing w:line="160" w:lineRule="exact"/>
      </w:pPr>
      <w:r w:rsidRPr="00DF1310">
        <w:t xml:space="preserve">Version </w:t>
      </w:r>
      <w:r w:rsidR="00085690" w:rsidRPr="00DF1310">
        <w:t>1</w:t>
      </w:r>
      <w:r w:rsidRPr="00DF1310">
        <w:t>.</w:t>
      </w:r>
      <w:r w:rsidR="00085690" w:rsidRPr="00DF1310">
        <w:t>0</w:t>
      </w:r>
    </w:p>
    <w:p w14:paraId="242881C3" w14:textId="77777777" w:rsidR="00C567DA" w:rsidRPr="003D43D3" w:rsidRDefault="00DB0BD2" w:rsidP="00C567DA">
      <w:pPr>
        <w:spacing w:after="200" w:line="276" w:lineRule="auto"/>
      </w:pPr>
      <w:r w:rsidRPr="00DF1310">
        <w:br w:type="page"/>
      </w:r>
      <w:r w:rsidR="00C567DA" w:rsidRPr="003D43D3">
        <w:rPr>
          <w:rFonts w:ascii="Arial" w:hAnsi="Arial"/>
          <w:b/>
          <w:sz w:val="16"/>
          <w:szCs w:val="16"/>
        </w:rPr>
        <w:lastRenderedPageBreak/>
        <w:t>Conditions and Terms of Use</w:t>
      </w:r>
    </w:p>
    <w:p w14:paraId="4106E3EA" w14:textId="77777777" w:rsidR="00C567DA" w:rsidRPr="003D43D3" w:rsidRDefault="00C567DA" w:rsidP="00C567DA">
      <w:pPr>
        <w:spacing w:line="200" w:lineRule="exact"/>
        <w:rPr>
          <w:rFonts w:ascii="Arial" w:hAnsi="Arial"/>
          <w:b/>
          <w:sz w:val="16"/>
          <w:szCs w:val="16"/>
        </w:rPr>
      </w:pPr>
      <w:r w:rsidRPr="003D43D3">
        <w:rPr>
          <w:rFonts w:ascii="Arial" w:hAnsi="Arial"/>
          <w:b/>
          <w:sz w:val="16"/>
          <w:szCs w:val="16"/>
        </w:rPr>
        <w:t>Microsoft Confidential</w:t>
      </w:r>
    </w:p>
    <w:p w14:paraId="40626C30" w14:textId="77777777" w:rsidR="00C567DA" w:rsidRPr="003D43D3" w:rsidRDefault="00C567DA" w:rsidP="00C567DA">
      <w:pPr>
        <w:spacing w:line="200" w:lineRule="exact"/>
        <w:rPr>
          <w:rFonts w:ascii="Arial" w:hAnsi="Arial"/>
          <w:sz w:val="16"/>
          <w:szCs w:val="16"/>
          <w:lang w:val="en-IN"/>
        </w:rPr>
      </w:pPr>
      <w:r w:rsidRPr="003D43D3">
        <w:rPr>
          <w:rFonts w:ascii="Arial" w:hAnsi="Arial"/>
          <w:sz w:val="16"/>
          <w:szCs w:val="16"/>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1ADD41A9" w14:textId="77777777" w:rsidR="00C567DA" w:rsidRPr="003D43D3" w:rsidRDefault="00C567DA" w:rsidP="00C567DA">
      <w:pPr>
        <w:spacing w:line="200" w:lineRule="exact"/>
        <w:rPr>
          <w:rFonts w:ascii="Arial" w:hAnsi="Arial"/>
          <w:sz w:val="16"/>
          <w:szCs w:val="16"/>
          <w:lang w:val="en-IN"/>
        </w:rPr>
      </w:pPr>
      <w:r w:rsidRPr="003D43D3">
        <w:rPr>
          <w:rFonts w:ascii="Arial" w:hAnsi="Arial"/>
          <w:sz w:val="16"/>
          <w:szCs w:val="16"/>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52CAA2A" w14:textId="77777777" w:rsidR="00C567DA" w:rsidRPr="003D43D3" w:rsidRDefault="00C567DA" w:rsidP="00C567DA">
      <w:pPr>
        <w:spacing w:line="200" w:lineRule="exact"/>
        <w:rPr>
          <w:rFonts w:ascii="Arial" w:hAnsi="Arial"/>
          <w:sz w:val="16"/>
          <w:szCs w:val="16"/>
          <w:lang w:val="en-IN"/>
        </w:rPr>
      </w:pPr>
      <w:r w:rsidRPr="003D43D3">
        <w:rPr>
          <w:rFonts w:ascii="Arial" w:hAnsi="Arial"/>
          <w:sz w:val="16"/>
          <w:szCs w:val="16"/>
        </w:rPr>
        <w:t>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0D88E8D3" w14:textId="77777777" w:rsidR="00C567DA" w:rsidRPr="003D43D3" w:rsidRDefault="00C567DA" w:rsidP="00C567DA">
      <w:pPr>
        <w:spacing w:line="200" w:lineRule="exact"/>
        <w:rPr>
          <w:rFonts w:ascii="Arial" w:hAnsi="Arial"/>
          <w:sz w:val="16"/>
          <w:szCs w:val="16"/>
        </w:rPr>
      </w:pPr>
    </w:p>
    <w:p w14:paraId="585898C7" w14:textId="77777777" w:rsidR="00C567DA" w:rsidRPr="003D43D3" w:rsidRDefault="00C567DA" w:rsidP="00C567DA">
      <w:pPr>
        <w:spacing w:after="200" w:line="276" w:lineRule="auto"/>
        <w:ind w:left="0"/>
        <w:rPr>
          <w:rFonts w:ascii="Arial" w:hAnsi="Arial"/>
          <w:b/>
          <w:bCs/>
          <w:sz w:val="16"/>
          <w:szCs w:val="16"/>
        </w:rPr>
      </w:pPr>
      <w:r w:rsidRPr="003D43D3">
        <w:rPr>
          <w:rFonts w:ascii="Arial" w:hAnsi="Arial"/>
          <w:b/>
          <w:bCs/>
          <w:sz w:val="16"/>
          <w:szCs w:val="16"/>
        </w:rPr>
        <w:br w:type="page"/>
      </w:r>
    </w:p>
    <w:p w14:paraId="59E9F7FD" w14:textId="77777777" w:rsidR="00C567DA" w:rsidRPr="003D43D3" w:rsidRDefault="00C567DA" w:rsidP="00C567DA">
      <w:pPr>
        <w:spacing w:line="200" w:lineRule="exact"/>
        <w:rPr>
          <w:rFonts w:ascii="Arial" w:hAnsi="Arial"/>
          <w:sz w:val="16"/>
          <w:szCs w:val="16"/>
        </w:rPr>
      </w:pPr>
      <w:r w:rsidRPr="003D43D3">
        <w:rPr>
          <w:rFonts w:ascii="Arial" w:hAnsi="Arial"/>
          <w:b/>
          <w:bCs/>
          <w:sz w:val="16"/>
          <w:szCs w:val="16"/>
        </w:rPr>
        <w:lastRenderedPageBreak/>
        <w:t>Copyright and Trademarks</w:t>
      </w:r>
    </w:p>
    <w:p w14:paraId="7FDB7BC0" w14:textId="77777777" w:rsidR="00C567DA" w:rsidRPr="003D43D3" w:rsidRDefault="00C567DA" w:rsidP="00C567DA">
      <w:pPr>
        <w:spacing w:line="200" w:lineRule="exact"/>
        <w:rPr>
          <w:rFonts w:ascii="Arial" w:hAnsi="Arial"/>
          <w:sz w:val="16"/>
          <w:szCs w:val="16"/>
        </w:rPr>
      </w:pPr>
      <w:r w:rsidRPr="003D43D3">
        <w:rPr>
          <w:rFonts w:ascii="Arial" w:hAnsi="Arial"/>
          <w:sz w:val="16"/>
          <w:szCs w:val="16"/>
        </w:rPr>
        <w:t>© 2016 Microsoft Corporation. All rights reserved.</w:t>
      </w:r>
    </w:p>
    <w:p w14:paraId="22276299" w14:textId="77777777" w:rsidR="00C567DA" w:rsidRPr="003D43D3" w:rsidRDefault="00C567DA" w:rsidP="00C567DA">
      <w:pPr>
        <w:spacing w:line="200" w:lineRule="exact"/>
        <w:rPr>
          <w:rFonts w:ascii="Arial" w:hAnsi="Arial"/>
          <w:sz w:val="16"/>
          <w:szCs w:val="16"/>
        </w:rPr>
      </w:pPr>
      <w:r w:rsidRPr="003D43D3">
        <w:rPr>
          <w:rFonts w:ascii="Arial" w:hAnsi="Arial"/>
          <w:sz w:val="16"/>
          <w:szCs w:val="16"/>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5BFE45FF" w14:textId="77777777" w:rsidR="00C567DA" w:rsidRPr="003D43D3" w:rsidRDefault="00C567DA" w:rsidP="00C567DA">
      <w:pPr>
        <w:spacing w:line="200" w:lineRule="exact"/>
        <w:rPr>
          <w:rFonts w:ascii="Arial" w:hAnsi="Arial"/>
          <w:sz w:val="16"/>
          <w:szCs w:val="16"/>
        </w:rPr>
      </w:pPr>
      <w:r w:rsidRPr="003D43D3">
        <w:rPr>
          <w:rFonts w:ascii="Arial" w:hAnsi="Arial"/>
          <w:sz w:val="16"/>
          <w:szCs w:val="16"/>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4D02D3D" w14:textId="77777777" w:rsidR="00C567DA" w:rsidRPr="003D43D3" w:rsidRDefault="00C567DA" w:rsidP="00C567DA">
      <w:pPr>
        <w:spacing w:line="200" w:lineRule="exact"/>
        <w:rPr>
          <w:rFonts w:ascii="Arial" w:hAnsi="Arial"/>
          <w:sz w:val="16"/>
          <w:szCs w:val="16"/>
        </w:rPr>
      </w:pPr>
      <w:r w:rsidRPr="003D43D3">
        <w:rPr>
          <w:rFonts w:ascii="Arial" w:hAnsi="Arial"/>
          <w:sz w:val="16"/>
          <w:szCs w:val="16"/>
        </w:rPr>
        <w:t>For more information, see Use of Microsoft Copyrighted Content at</w:t>
      </w:r>
    </w:p>
    <w:p w14:paraId="016462B1" w14:textId="77777777" w:rsidR="00C567DA" w:rsidRPr="003D43D3" w:rsidRDefault="001C4984" w:rsidP="00C567DA">
      <w:pPr>
        <w:spacing w:line="200" w:lineRule="exact"/>
        <w:rPr>
          <w:rFonts w:ascii="Arial" w:hAnsi="Arial"/>
          <w:sz w:val="16"/>
          <w:szCs w:val="16"/>
        </w:rPr>
      </w:pPr>
      <w:hyperlink r:id="rId13" w:history="1">
        <w:r w:rsidR="00C567DA" w:rsidRPr="003D43D3">
          <w:rPr>
            <w:rFonts w:ascii="Arial" w:hAnsi="Arial"/>
            <w:color w:val="0000FF"/>
            <w:sz w:val="16"/>
            <w:szCs w:val="16"/>
          </w:rPr>
          <w:t>http://www.microsoft.com/en-us/legal/intellectualproperty/Permissions/default.aspx</w:t>
        </w:r>
      </w:hyperlink>
    </w:p>
    <w:p w14:paraId="032AD880" w14:textId="77777777" w:rsidR="00C567DA" w:rsidRPr="003D43D3" w:rsidRDefault="00C567DA" w:rsidP="00C567DA">
      <w:pPr>
        <w:spacing w:line="200" w:lineRule="exact"/>
        <w:rPr>
          <w:rFonts w:ascii="Arial" w:hAnsi="Arial"/>
          <w:sz w:val="16"/>
          <w:szCs w:val="16"/>
        </w:rPr>
      </w:pPr>
      <w:r w:rsidRPr="003D43D3">
        <w:rPr>
          <w:rFonts w:ascii="Arial" w:hAnsi="Arial"/>
          <w:sz w:val="16"/>
          <w:szCs w:val="16"/>
        </w:rPr>
        <w:t>DirectX, Hyper-V, Internet Explorer, Microsoft, Outlook, OneDrive, SQL Server, Windows, Microsoft Azure, Windows PowerShell, Windows Server, Windows Vista, and Zune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9269CB1" w14:textId="19FD440E" w:rsidR="00E93278" w:rsidRPr="00DF1310" w:rsidRDefault="00E93278" w:rsidP="00C567DA">
      <w:pPr>
        <w:pStyle w:val="Legalese"/>
      </w:pPr>
    </w:p>
    <w:p w14:paraId="59563C18" w14:textId="77777777" w:rsidR="00E93278" w:rsidRPr="00DF1310" w:rsidRDefault="00E93278" w:rsidP="00E93278">
      <w:pPr>
        <w:pStyle w:val="Legalese"/>
      </w:pPr>
    </w:p>
    <w:p w14:paraId="5C4C400E" w14:textId="77777777" w:rsidR="00E93278" w:rsidRPr="00DF1310" w:rsidRDefault="00E93278" w:rsidP="00E93278">
      <w:pPr>
        <w:pStyle w:val="Legalese"/>
      </w:pPr>
    </w:p>
    <w:p w14:paraId="74424308" w14:textId="77777777" w:rsidR="00DB0BD2" w:rsidRPr="00DF1310" w:rsidRDefault="00DB0BD2" w:rsidP="00DB0BD2"/>
    <w:p w14:paraId="2D1283F7" w14:textId="77777777" w:rsidR="008B5BBC" w:rsidRPr="00DF1310" w:rsidRDefault="008B5BBC" w:rsidP="00DB0BD2"/>
    <w:p w14:paraId="3A5D7086" w14:textId="77777777" w:rsidR="008B5BBC" w:rsidRPr="00DF1310" w:rsidRDefault="008B5BBC" w:rsidP="008B5BBC">
      <w:pPr>
        <w:tabs>
          <w:tab w:val="left" w:pos="4169"/>
        </w:tabs>
      </w:pPr>
      <w:r w:rsidRPr="00DF1310">
        <w:tab/>
      </w:r>
    </w:p>
    <w:p w14:paraId="2DB29DB2" w14:textId="77777777" w:rsidR="008B5BBC" w:rsidRPr="00DF1310" w:rsidRDefault="008B5BBC" w:rsidP="008B5BBC"/>
    <w:p w14:paraId="40E618FB" w14:textId="77777777" w:rsidR="00DB0BD2" w:rsidRPr="00DF1310" w:rsidRDefault="00DB0BD2" w:rsidP="008B5BBC">
      <w:pPr>
        <w:sectPr w:rsidR="00DB0BD2" w:rsidRPr="00DF1310" w:rsidSect="00A17AA4">
          <w:headerReference w:type="even" r:id="rId14"/>
          <w:headerReference w:type="default" r:id="rId15"/>
          <w:footerReference w:type="even" r:id="rId16"/>
          <w:footerReference w:type="default" r:id="rId17"/>
          <w:headerReference w:type="first" r:id="rId18"/>
          <w:footerReference w:type="first" r:id="rId19"/>
          <w:type w:val="oddPage"/>
          <w:pgSz w:w="12240" w:h="15840" w:code="1"/>
          <w:pgMar w:top="1440" w:right="1800" w:bottom="1440" w:left="1440" w:header="720" w:footer="432" w:gutter="0"/>
          <w:cols w:space="720"/>
          <w:titlePg/>
          <w:docGrid w:linePitch="360"/>
        </w:sectPr>
      </w:pPr>
    </w:p>
    <w:p w14:paraId="56591E8A" w14:textId="7726B6C0" w:rsidR="00DB0BD2" w:rsidRPr="00625B8E" w:rsidRDefault="00D01D14" w:rsidP="00DB0BD2">
      <w:pPr>
        <w:pStyle w:val="DocumentTitle"/>
      </w:pPr>
      <w:bookmarkStart w:id="1" w:name="_Toc153613710"/>
      <w:bookmarkStart w:id="2" w:name="_Toc153614909"/>
      <w:bookmarkStart w:id="3" w:name="_Toc153892611"/>
      <w:bookmarkStart w:id="4" w:name="_Toc117919053"/>
      <w:bookmarkStart w:id="5" w:name="_Toc297105303"/>
      <w:r>
        <w:lastRenderedPageBreak/>
        <w:t>Module 3</w:t>
      </w:r>
      <w:r w:rsidR="00625B8E" w:rsidRPr="00625B8E">
        <w:t xml:space="preserve"> </w:t>
      </w:r>
      <w:r w:rsidR="00625B8E">
        <w:br/>
      </w:r>
      <w:r w:rsidR="009F314C">
        <w:br/>
      </w:r>
      <w:r w:rsidRPr="00D01D14">
        <w:t>Predictive Analytics with Power BI and R</w:t>
      </w:r>
      <w:r w:rsidR="009F314C">
        <w:br/>
      </w:r>
      <w:r w:rsidR="009F314C">
        <w:br/>
        <w:t xml:space="preserve">Lab </w:t>
      </w:r>
      <w:r w:rsidR="00F12039">
        <w:t>4</w:t>
      </w:r>
      <w:r w:rsidR="009F314C">
        <w:t xml:space="preserve"> – </w:t>
      </w:r>
      <w:r w:rsidR="00DB0BD2" w:rsidRPr="00625B8E">
        <w:rPr>
          <w:noProof/>
          <w:lang w:eastAsia="en-US"/>
        </w:rPr>
        <w:drawing>
          <wp:anchor distT="0" distB="0" distL="114300" distR="114300" simplePos="0" relativeHeight="251654144" behindDoc="1" locked="0" layoutInCell="1" allowOverlap="1" wp14:anchorId="21F58AAC" wp14:editId="5103F7BC">
            <wp:simplePos x="0" y="0"/>
            <wp:positionH relativeFrom="column">
              <wp:posOffset>4191000</wp:posOffset>
            </wp:positionH>
            <wp:positionV relativeFrom="paragraph">
              <wp:posOffset>1828800</wp:posOffset>
            </wp:positionV>
            <wp:extent cx="1952625" cy="4572000"/>
            <wp:effectExtent l="19050" t="0" r="9525" b="0"/>
            <wp:wrapNone/>
            <wp:docPr id="6" name="Picture 84"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rint_Splash"/>
                    <pic:cNvPicPr>
                      <a:picLocks noChangeAspect="1" noChangeArrowheads="1"/>
                    </pic:cNvPicPr>
                  </pic:nvPicPr>
                  <pic:blipFill>
                    <a:blip r:embed="rId20" cstate="print"/>
                    <a:srcRect/>
                    <a:stretch>
                      <a:fillRect/>
                    </a:stretch>
                  </pic:blipFill>
                  <pic:spPr bwMode="auto">
                    <a:xfrm>
                      <a:off x="0" y="0"/>
                      <a:ext cx="1952625" cy="4572000"/>
                    </a:xfrm>
                    <a:prstGeom prst="rect">
                      <a:avLst/>
                    </a:prstGeom>
                    <a:noFill/>
                  </pic:spPr>
                </pic:pic>
              </a:graphicData>
            </a:graphic>
          </wp:anchor>
        </w:drawing>
      </w:r>
      <w:bookmarkEnd w:id="1"/>
      <w:bookmarkEnd w:id="2"/>
      <w:bookmarkEnd w:id="3"/>
      <w:bookmarkEnd w:id="4"/>
      <w:r w:rsidR="00DB0BD2" w:rsidRPr="00625B8E">
        <w:rPr>
          <w:noProof/>
          <w:lang w:eastAsia="en-US"/>
        </w:rPr>
        <w:drawing>
          <wp:anchor distT="0" distB="0" distL="114300" distR="114300" simplePos="0" relativeHeight="251660288" behindDoc="1" locked="0" layoutInCell="1" allowOverlap="1" wp14:anchorId="16E685DC" wp14:editId="2043BD04">
            <wp:simplePos x="0" y="0"/>
            <wp:positionH relativeFrom="column">
              <wp:posOffset>4229100</wp:posOffset>
            </wp:positionH>
            <wp:positionV relativeFrom="paragraph">
              <wp:posOffset>1828800</wp:posOffset>
            </wp:positionV>
            <wp:extent cx="1952625" cy="4572000"/>
            <wp:effectExtent l="19050" t="0" r="9525" b="0"/>
            <wp:wrapNone/>
            <wp:docPr id="8" name="Picture 2"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_Splash"/>
                    <pic:cNvPicPr>
                      <a:picLocks noChangeAspect="1" noChangeArrowheads="1"/>
                    </pic:cNvPicPr>
                  </pic:nvPicPr>
                  <pic:blipFill>
                    <a:blip r:embed="rId20" cstate="print"/>
                    <a:srcRect/>
                    <a:stretch>
                      <a:fillRect/>
                    </a:stretch>
                  </pic:blipFill>
                  <pic:spPr bwMode="auto">
                    <a:xfrm>
                      <a:off x="0" y="0"/>
                      <a:ext cx="1952625" cy="4572000"/>
                    </a:xfrm>
                    <a:prstGeom prst="rect">
                      <a:avLst/>
                    </a:prstGeom>
                    <a:noFill/>
                    <a:ln w="9525">
                      <a:noFill/>
                      <a:miter lim="800000"/>
                      <a:headEnd/>
                      <a:tailEnd/>
                    </a:ln>
                  </pic:spPr>
                </pic:pic>
              </a:graphicData>
            </a:graphic>
          </wp:anchor>
        </w:drawing>
      </w:r>
      <w:bookmarkEnd w:id="5"/>
      <w:r w:rsidR="00A460F4" w:rsidRPr="00A460F4">
        <w:t xml:space="preserve"> </w:t>
      </w:r>
      <w:r w:rsidR="00A00B17">
        <w:t xml:space="preserve">Using </w:t>
      </w:r>
      <w:r w:rsidR="00F12039">
        <w:t>Azure Machine Learning and Power BI</w:t>
      </w:r>
    </w:p>
    <w:p w14:paraId="33F5674E" w14:textId="77777777" w:rsidR="000F1F31" w:rsidRPr="00DF1310" w:rsidRDefault="000F1F31">
      <w:pPr>
        <w:spacing w:after="0" w:line="240" w:lineRule="auto"/>
        <w:ind w:left="0"/>
        <w:rPr>
          <w:rFonts w:ascii="Arial" w:hAnsi="Arial" w:cs="Tahoma"/>
          <w:b/>
          <w:bCs/>
          <w:kern w:val="32"/>
          <w:sz w:val="36"/>
          <w:szCs w:val="32"/>
        </w:rPr>
      </w:pPr>
      <w:bookmarkStart w:id="6" w:name="_Introduction"/>
      <w:bookmarkStart w:id="7" w:name="_Toc297105304"/>
      <w:bookmarkStart w:id="8" w:name="_Toc124148470"/>
      <w:bookmarkStart w:id="9" w:name="_Toc139350752"/>
      <w:bookmarkEnd w:id="6"/>
      <w:r w:rsidRPr="00DF1310">
        <w:br w:type="page"/>
      </w:r>
    </w:p>
    <w:bookmarkEnd w:id="7"/>
    <w:p w14:paraId="6888E6A3" w14:textId="593D8420" w:rsidR="00D41E87" w:rsidRPr="00DF1310" w:rsidRDefault="004F70E8" w:rsidP="000E0778">
      <w:pPr>
        <w:pStyle w:val="Heading1"/>
      </w:pPr>
      <w:r>
        <w:lastRenderedPageBreak/>
        <w:t xml:space="preserve">Lab 4: </w:t>
      </w:r>
      <w:r w:rsidR="00A00B17">
        <w:t xml:space="preserve">Using </w:t>
      </w:r>
      <w:r>
        <w:t xml:space="preserve">Azure Machine Learning and </w:t>
      </w:r>
      <w:r w:rsidR="009570DF">
        <w:t>Power BI</w:t>
      </w:r>
    </w:p>
    <w:p w14:paraId="6704EA1B" w14:textId="77777777" w:rsidR="00D41E87" w:rsidRPr="00DF1310" w:rsidRDefault="00D41E87" w:rsidP="00F474E3"/>
    <w:p w14:paraId="4296076B" w14:textId="77777777" w:rsidR="00D41E87" w:rsidRPr="00DF1310" w:rsidRDefault="00D41E87" w:rsidP="008A42E6">
      <w:pPr>
        <w:pStyle w:val="Heading3"/>
      </w:pPr>
      <w:r w:rsidRPr="00DF1310">
        <w:t>Introduction</w:t>
      </w:r>
    </w:p>
    <w:p w14:paraId="2D33E7B9" w14:textId="77777777" w:rsidR="00F067AD" w:rsidRDefault="00F067AD" w:rsidP="00A5675F">
      <w:pPr>
        <w:ind w:left="709"/>
      </w:pPr>
    </w:p>
    <w:p w14:paraId="10A76625" w14:textId="02885B23" w:rsidR="0084296E" w:rsidRDefault="00F12039" w:rsidP="00A5675F">
      <w:pPr>
        <w:ind w:left="709"/>
      </w:pPr>
      <w:r>
        <w:t xml:space="preserve">In this lab, you will use </w:t>
      </w:r>
      <w:r w:rsidR="00C567DA">
        <w:t xml:space="preserve">Microsoft </w:t>
      </w:r>
      <w:r>
        <w:t xml:space="preserve">Power BI to show results based on </w:t>
      </w:r>
      <w:r w:rsidR="00C567DA">
        <w:t xml:space="preserve">Microsoft </w:t>
      </w:r>
      <w:r>
        <w:t>Azure Machine Learning predictions.</w:t>
      </w:r>
      <w:r w:rsidR="009570DF">
        <w:t xml:space="preserve"> </w:t>
      </w:r>
      <w:r>
        <w:t xml:space="preserve">Our context is the Titanic scenario, where we need to determinate if a specific </w:t>
      </w:r>
      <w:r w:rsidR="004F70E8">
        <w:t>person</w:t>
      </w:r>
      <w:r>
        <w:t xml:space="preserve"> would have survived </w:t>
      </w:r>
      <w:r w:rsidR="00C567DA">
        <w:t xml:space="preserve">the disaster (classification problem) </w:t>
      </w:r>
      <w:r>
        <w:t>or not.</w:t>
      </w:r>
    </w:p>
    <w:p w14:paraId="01065DDB" w14:textId="77777777" w:rsidR="007556D3" w:rsidRPr="00DF1310" w:rsidRDefault="007556D3" w:rsidP="00A5675F">
      <w:pPr>
        <w:ind w:left="709"/>
      </w:pPr>
    </w:p>
    <w:p w14:paraId="6C4B47D0" w14:textId="77777777" w:rsidR="00D41E87" w:rsidRPr="00DF1310" w:rsidRDefault="00D41E87" w:rsidP="008A42E6">
      <w:pPr>
        <w:pStyle w:val="Heading3"/>
      </w:pPr>
      <w:r w:rsidRPr="00DF1310">
        <w:t>Objectives</w:t>
      </w:r>
    </w:p>
    <w:p w14:paraId="27C77AC4" w14:textId="77777777" w:rsidR="00F067AD" w:rsidRDefault="00F067AD" w:rsidP="00A5675F">
      <w:pPr>
        <w:ind w:left="709"/>
      </w:pPr>
    </w:p>
    <w:p w14:paraId="1F0EEBAE" w14:textId="01EE2329" w:rsidR="00D41E87" w:rsidRDefault="00D41E87" w:rsidP="00A5675F">
      <w:pPr>
        <w:ind w:left="709"/>
      </w:pPr>
      <w:r w:rsidRPr="00DF1310">
        <w:t>After completing this lab, you will be able to:</w:t>
      </w:r>
    </w:p>
    <w:p w14:paraId="02E14900" w14:textId="26CF3178" w:rsidR="00316CA2" w:rsidRDefault="00F12039" w:rsidP="00316CA2">
      <w:pPr>
        <w:pStyle w:val="Lb1"/>
        <w:numPr>
          <w:ilvl w:val="0"/>
          <w:numId w:val="14"/>
        </w:numPr>
      </w:pPr>
      <w:r>
        <w:t>Use Azure</w:t>
      </w:r>
      <w:r w:rsidR="0038041A">
        <w:t xml:space="preserve"> Machine Learning to create predictive models</w:t>
      </w:r>
      <w:r w:rsidR="00C567DA">
        <w:t>.</w:t>
      </w:r>
    </w:p>
    <w:p w14:paraId="458CAD9B" w14:textId="062B609F" w:rsidR="00716FC6" w:rsidRDefault="00F12039" w:rsidP="00150CF1">
      <w:pPr>
        <w:pStyle w:val="Lb1"/>
        <w:numPr>
          <w:ilvl w:val="0"/>
          <w:numId w:val="14"/>
        </w:numPr>
      </w:pPr>
      <w:r>
        <w:t xml:space="preserve">Use Azure </w:t>
      </w:r>
      <w:r w:rsidR="0038041A">
        <w:t xml:space="preserve">SQL </w:t>
      </w:r>
      <w:r>
        <w:t>Database as a repository for predicted data</w:t>
      </w:r>
      <w:r w:rsidR="00C567DA">
        <w:t>.</w:t>
      </w:r>
    </w:p>
    <w:p w14:paraId="348F56EC" w14:textId="163501AF" w:rsidR="00F12039" w:rsidRDefault="00F12039" w:rsidP="00150CF1">
      <w:pPr>
        <w:pStyle w:val="Lb1"/>
        <w:numPr>
          <w:ilvl w:val="0"/>
          <w:numId w:val="14"/>
        </w:numPr>
      </w:pPr>
      <w:r>
        <w:t xml:space="preserve">Consume predicted data with </w:t>
      </w:r>
      <w:r w:rsidR="00BB6752">
        <w:t xml:space="preserve">Microsoft </w:t>
      </w:r>
      <w:r>
        <w:t>Power BI.</w:t>
      </w:r>
    </w:p>
    <w:p w14:paraId="6E1D9701" w14:textId="509B252F" w:rsidR="00145BC8" w:rsidRPr="00DF1310" w:rsidRDefault="00F81676" w:rsidP="00F81676">
      <w:pPr>
        <w:pStyle w:val="Lb1"/>
        <w:numPr>
          <w:ilvl w:val="0"/>
          <w:numId w:val="0"/>
        </w:numPr>
        <w:tabs>
          <w:tab w:val="left" w:pos="5325"/>
        </w:tabs>
        <w:ind w:left="1080"/>
      </w:pPr>
      <w:r>
        <w:tab/>
      </w:r>
    </w:p>
    <w:p w14:paraId="00370611" w14:textId="77777777" w:rsidR="00D41E87" w:rsidRPr="00DF1310" w:rsidRDefault="00D41E87" w:rsidP="008A42E6">
      <w:pPr>
        <w:pStyle w:val="Heading3"/>
      </w:pPr>
      <w:r w:rsidRPr="00DF1310">
        <w:t>Estimated time to complete this lab</w:t>
      </w:r>
    </w:p>
    <w:p w14:paraId="6D5B5E45" w14:textId="77777777" w:rsidR="00F067AD" w:rsidRDefault="00F067AD" w:rsidP="00D41E87">
      <w:pPr>
        <w:rPr>
          <w:highlight w:val="yellow"/>
        </w:rPr>
      </w:pPr>
    </w:p>
    <w:p w14:paraId="59F061A9" w14:textId="1E7F2440" w:rsidR="00D41E87" w:rsidRPr="00DF1310" w:rsidRDefault="00477FA7" w:rsidP="00D41E87">
      <w:r>
        <w:t>1.5 hours</w:t>
      </w:r>
    </w:p>
    <w:p w14:paraId="75DF8608" w14:textId="05399054" w:rsidR="00D41E87" w:rsidRDefault="00D41E87" w:rsidP="00F81676">
      <w:pPr>
        <w:ind w:left="0"/>
      </w:pPr>
    </w:p>
    <w:p w14:paraId="501B3827" w14:textId="4235D7A5" w:rsidR="00F81676" w:rsidRPr="00DF1310" w:rsidRDefault="00F81676" w:rsidP="00F81676">
      <w:pPr>
        <w:pStyle w:val="Heading3"/>
      </w:pPr>
      <w:r>
        <w:t>Prerequi</w:t>
      </w:r>
      <w:r w:rsidR="0038041A">
        <w:t>sites</w:t>
      </w:r>
      <w:r>
        <w:t xml:space="preserve"> </w:t>
      </w:r>
    </w:p>
    <w:p w14:paraId="3F461180" w14:textId="77777777" w:rsidR="00F81676" w:rsidRDefault="00F81676" w:rsidP="00F81676">
      <w:pPr>
        <w:ind w:left="709"/>
      </w:pPr>
    </w:p>
    <w:p w14:paraId="7E1A3376" w14:textId="269EAD95" w:rsidR="00F81676" w:rsidRDefault="00F81676" w:rsidP="00F81676">
      <w:pPr>
        <w:ind w:left="709"/>
      </w:pPr>
      <w:r>
        <w:t>You will need the following to complete this lab</w:t>
      </w:r>
      <w:r w:rsidR="00C567DA" w:rsidRPr="00C567DA">
        <w:t xml:space="preserve"> </w:t>
      </w:r>
      <w:r w:rsidR="00C567DA">
        <w:t>successfully</w:t>
      </w:r>
      <w:r w:rsidRPr="00DF1310">
        <w:t>:</w:t>
      </w:r>
    </w:p>
    <w:p w14:paraId="3D9DEF33" w14:textId="30760266" w:rsidR="00F81676" w:rsidRDefault="00F81676" w:rsidP="00F81676">
      <w:pPr>
        <w:pStyle w:val="Lb1"/>
        <w:numPr>
          <w:ilvl w:val="0"/>
          <w:numId w:val="14"/>
        </w:numPr>
      </w:pPr>
      <w:r>
        <w:t>A Microsoft account. It will be used for Azure</w:t>
      </w:r>
      <w:r w:rsidR="00BB6752">
        <w:t xml:space="preserve"> </w:t>
      </w:r>
      <w:r>
        <w:t>M</w:t>
      </w:r>
      <w:r w:rsidR="00BB6752">
        <w:t xml:space="preserve">achine </w:t>
      </w:r>
      <w:r>
        <w:t>L</w:t>
      </w:r>
      <w:r w:rsidR="00BB6752">
        <w:t>earning</w:t>
      </w:r>
      <w:r>
        <w:t xml:space="preserve"> and Azure.</w:t>
      </w:r>
    </w:p>
    <w:p w14:paraId="4E353F83" w14:textId="37E96D0B" w:rsidR="00F81676" w:rsidRPr="00F81676" w:rsidRDefault="00F81676" w:rsidP="00F81676">
      <w:pPr>
        <w:pStyle w:val="Lb1"/>
        <w:numPr>
          <w:ilvl w:val="0"/>
          <w:numId w:val="14"/>
        </w:numPr>
      </w:pPr>
      <w:r>
        <w:t>An Azure</w:t>
      </w:r>
      <w:r w:rsidR="009343F2">
        <w:t xml:space="preserve"> </w:t>
      </w:r>
      <w:r>
        <w:t>M</w:t>
      </w:r>
      <w:r w:rsidR="009343F2">
        <w:t xml:space="preserve">achine </w:t>
      </w:r>
      <w:r>
        <w:t>L</w:t>
      </w:r>
      <w:r w:rsidR="009343F2">
        <w:t>earning</w:t>
      </w:r>
      <w:r>
        <w:t xml:space="preserve"> account. If you do not have one, you can create at</w:t>
      </w:r>
      <w:r w:rsidRPr="002D6F9C">
        <w:t>:</w:t>
      </w:r>
      <w:r w:rsidR="004F70E8" w:rsidRPr="002D6F9C">
        <w:t xml:space="preserve"> </w:t>
      </w:r>
      <w:hyperlink r:id="rId21" w:history="1">
        <w:r w:rsidR="004F70E8" w:rsidRPr="002D6F9C">
          <w:rPr>
            <w:rStyle w:val="Hyperlink"/>
          </w:rPr>
          <w:t>http://studio.azureml.net</w:t>
        </w:r>
      </w:hyperlink>
      <w:r w:rsidR="004F70E8" w:rsidRPr="002D6F9C">
        <w:t xml:space="preserve"> (select </w:t>
      </w:r>
      <w:r w:rsidR="004F70E8" w:rsidRPr="00E07360">
        <w:rPr>
          <w:b/>
        </w:rPr>
        <w:t>Sign Up</w:t>
      </w:r>
      <w:r w:rsidR="004F70E8" w:rsidRPr="002D6F9C">
        <w:t xml:space="preserve"> and </w:t>
      </w:r>
      <w:r w:rsidR="004F70E8" w:rsidRPr="00E07360">
        <w:rPr>
          <w:b/>
        </w:rPr>
        <w:t>Free Workspace</w:t>
      </w:r>
      <w:r w:rsidR="004F70E8" w:rsidRPr="002D6F9C">
        <w:t xml:space="preserve">). </w:t>
      </w:r>
    </w:p>
    <w:p w14:paraId="0B0C5372" w14:textId="282F02F1" w:rsidR="00F81676" w:rsidRDefault="00F81676" w:rsidP="00F81676">
      <w:pPr>
        <w:pStyle w:val="Lb1"/>
        <w:numPr>
          <w:ilvl w:val="0"/>
          <w:numId w:val="14"/>
        </w:numPr>
      </w:pPr>
      <w:r w:rsidRPr="002D6F9C">
        <w:t>A</w:t>
      </w:r>
      <w:r w:rsidR="00DE0372">
        <w:t xml:space="preserve">n </w:t>
      </w:r>
      <w:r w:rsidRPr="002D6F9C">
        <w:t>Azure account. If you do not have one</w:t>
      </w:r>
      <w:r w:rsidR="00DE0372">
        <w:t>,</w:t>
      </w:r>
      <w:r w:rsidRPr="002D6F9C">
        <w:t xml:space="preserve"> you can create one </w:t>
      </w:r>
      <w:r w:rsidR="00DE0372">
        <w:t xml:space="preserve">for </w:t>
      </w:r>
      <w:r w:rsidRPr="002D6F9C">
        <w:t xml:space="preserve">free at: </w:t>
      </w:r>
      <w:hyperlink r:id="rId22" w:history="1">
        <w:r w:rsidRPr="002D6F9C">
          <w:rPr>
            <w:rStyle w:val="Hyperlink"/>
          </w:rPr>
          <w:t>https://azure.microsoft.com/en-us/free/</w:t>
        </w:r>
      </w:hyperlink>
      <w:r w:rsidRPr="002D6F9C">
        <w:t xml:space="preserve">. Note: a valid credit card will be required. You get an Azure account, plus a $200 credit to spend on Azure services for 30 days. You can use this $200 credit to try out any combination of Azure services. You can cancel the account after the labs for this course. </w:t>
      </w:r>
      <w:r w:rsidR="00DE0372">
        <w:t>You can find m</w:t>
      </w:r>
      <w:r w:rsidRPr="002D6F9C">
        <w:t xml:space="preserve">ore information at: </w:t>
      </w:r>
      <w:hyperlink r:id="rId23" w:history="1">
        <w:r w:rsidRPr="002D6F9C">
          <w:rPr>
            <w:rStyle w:val="Hyperlink"/>
          </w:rPr>
          <w:t>https://azure.microsoft.com/en-us/free/free-account-faq/</w:t>
        </w:r>
      </w:hyperlink>
      <w:r w:rsidRPr="002D6F9C">
        <w:t xml:space="preserve">. </w:t>
      </w:r>
    </w:p>
    <w:p w14:paraId="68A202FB" w14:textId="10E0DBEF" w:rsidR="00F81676" w:rsidRDefault="00F81676" w:rsidP="00F81676">
      <w:pPr>
        <w:pStyle w:val="Lb1"/>
        <w:numPr>
          <w:ilvl w:val="0"/>
          <w:numId w:val="0"/>
        </w:numPr>
        <w:ind w:left="1440"/>
      </w:pPr>
    </w:p>
    <w:p w14:paraId="1D6226EF" w14:textId="77777777" w:rsidR="00F81676" w:rsidRDefault="00F81676" w:rsidP="00F81676">
      <w:pPr>
        <w:pStyle w:val="Lb1"/>
        <w:numPr>
          <w:ilvl w:val="0"/>
          <w:numId w:val="0"/>
        </w:numPr>
        <w:ind w:left="1440"/>
      </w:pPr>
    </w:p>
    <w:p w14:paraId="1B25CFE1" w14:textId="49000D26" w:rsidR="00FF5976" w:rsidRDefault="00FF5976" w:rsidP="008A42E6">
      <w:pPr>
        <w:pStyle w:val="Heading3"/>
      </w:pPr>
      <w:r w:rsidRPr="00DF1310">
        <w:t>Resources</w:t>
      </w:r>
    </w:p>
    <w:p w14:paraId="22054698" w14:textId="77777777" w:rsidR="00F067AD" w:rsidRPr="00F067AD" w:rsidRDefault="00F067AD" w:rsidP="00F067AD"/>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97"/>
        <w:gridCol w:w="3175"/>
      </w:tblGrid>
      <w:tr w:rsidR="00FF5976" w:rsidRPr="00DF1310" w14:paraId="4792DC67"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49EAB" w14:textId="7481F363" w:rsidR="00FF5976" w:rsidRPr="00DF1310" w:rsidRDefault="00DE0372" w:rsidP="00FF5976">
            <w:pPr>
              <w:pStyle w:val="TableBody"/>
              <w:rPr>
                <w:lang w:eastAsia="pt-PT"/>
              </w:rPr>
            </w:pPr>
            <w:r>
              <w:rPr>
                <w:lang w:eastAsia="pt-PT"/>
              </w:rPr>
              <w:t>Virtual machine (</w:t>
            </w:r>
            <w:r w:rsidR="00FF5976" w:rsidRPr="00DF1310">
              <w:rPr>
                <w:lang w:eastAsia="pt-PT"/>
              </w:rPr>
              <w:t>VM</w:t>
            </w:r>
            <w:r>
              <w:rPr>
                <w:lang w:eastAsia="pt-PT"/>
              </w:rPr>
              <w:t>)</w:t>
            </w:r>
            <w:r w:rsidR="00FF5976" w:rsidRPr="00DF1310">
              <w:rPr>
                <w:lang w:eastAsia="pt-PT"/>
              </w:rPr>
              <w:t xml:space="preserve"> Name</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7B4E1" w14:textId="1AF611F1" w:rsidR="007556D3" w:rsidRPr="00E07360" w:rsidRDefault="00B05A1A" w:rsidP="0084296E">
            <w:pPr>
              <w:pStyle w:val="TableBody"/>
              <w:rPr>
                <w:b/>
                <w:lang w:eastAsia="pt-PT"/>
              </w:rPr>
            </w:pPr>
            <w:r w:rsidRPr="00E07360">
              <w:rPr>
                <w:b/>
                <w:lang w:eastAsia="pt-PT"/>
              </w:rPr>
              <w:t>Business Analytics with Power BI - Module 1</w:t>
            </w:r>
          </w:p>
        </w:tc>
      </w:tr>
      <w:tr w:rsidR="00FF5976" w:rsidRPr="00DF1310" w14:paraId="10BA635D"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1E2BE4" w14:textId="77777777" w:rsidR="00FF5976" w:rsidRPr="00DF1310" w:rsidRDefault="00FF5976" w:rsidP="00FF5976">
            <w:pPr>
              <w:pStyle w:val="TableBody"/>
              <w:rPr>
                <w:lang w:eastAsia="pt-PT"/>
              </w:rPr>
            </w:pPr>
            <w:r w:rsidRPr="00DF1310">
              <w:rPr>
                <w:lang w:eastAsia="pt-PT"/>
              </w:rPr>
              <w:t>Domain</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86A6D0" w14:textId="6B212D03" w:rsidR="00FF5976" w:rsidRPr="00E07360" w:rsidRDefault="00B05A1A" w:rsidP="00FF5976">
            <w:pPr>
              <w:pStyle w:val="TableBody"/>
              <w:rPr>
                <w:b/>
                <w:lang w:eastAsia="pt-PT"/>
              </w:rPr>
            </w:pPr>
            <w:r w:rsidRPr="00E07360">
              <w:rPr>
                <w:b/>
                <w:lang w:eastAsia="pt-PT"/>
              </w:rPr>
              <w:t>POWERBI-WIN10</w:t>
            </w:r>
          </w:p>
        </w:tc>
      </w:tr>
      <w:tr w:rsidR="00B05A1A" w:rsidRPr="00DF1310" w14:paraId="0B5D0FCE"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82AC8B" w14:textId="62C13BDD" w:rsidR="00B05A1A" w:rsidRPr="00DF1310" w:rsidRDefault="00B05A1A" w:rsidP="00B05A1A">
            <w:pPr>
              <w:pStyle w:val="TableBody"/>
              <w:rPr>
                <w:lang w:eastAsia="pt-PT"/>
              </w:rPr>
            </w:pPr>
            <w:r>
              <w:rPr>
                <w:lang w:eastAsia="pt-PT"/>
              </w:rPr>
              <w:t>User</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22E76" w14:textId="5487AE96" w:rsidR="00B05A1A" w:rsidRPr="00E07360" w:rsidRDefault="00B05A1A" w:rsidP="00B05A1A">
            <w:pPr>
              <w:pStyle w:val="TableBody"/>
              <w:rPr>
                <w:b/>
                <w:lang w:eastAsia="pt-PT"/>
              </w:rPr>
            </w:pPr>
            <w:r w:rsidRPr="00E07360">
              <w:rPr>
                <w:b/>
                <w:lang w:eastAsia="pt-PT"/>
              </w:rPr>
              <w:t>POWERBI-WIN10\</w:t>
            </w:r>
            <w:proofErr w:type="spellStart"/>
            <w:r w:rsidRPr="00E07360">
              <w:rPr>
                <w:b/>
                <w:lang w:eastAsia="pt-PT"/>
              </w:rPr>
              <w:t>LabUser</w:t>
            </w:r>
            <w:proofErr w:type="spellEnd"/>
          </w:p>
        </w:tc>
      </w:tr>
      <w:tr w:rsidR="00B05A1A" w:rsidRPr="00DF1310" w14:paraId="028FBE35" w14:textId="77777777" w:rsidTr="0084296E">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40863" w14:textId="77777777" w:rsidR="00B05A1A" w:rsidRPr="00DF1310" w:rsidRDefault="00B05A1A" w:rsidP="00B05A1A">
            <w:pPr>
              <w:pStyle w:val="TableBody"/>
              <w:rPr>
                <w:lang w:eastAsia="pt-PT"/>
              </w:rPr>
            </w:pPr>
            <w:r>
              <w:rPr>
                <w:lang w:eastAsia="pt-PT"/>
              </w:rPr>
              <w:t>Password</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327A6F" w14:textId="2DDA1E2F" w:rsidR="00B05A1A" w:rsidRPr="00E07360" w:rsidRDefault="00B05A1A" w:rsidP="00B05A1A">
            <w:pPr>
              <w:pStyle w:val="TableBody"/>
              <w:rPr>
                <w:b/>
                <w:lang w:eastAsia="pt-PT"/>
              </w:rPr>
            </w:pPr>
            <w:r w:rsidRPr="00E07360">
              <w:rPr>
                <w:b/>
                <w:lang w:eastAsia="pt-PT"/>
              </w:rPr>
              <w:t>P@ssw0rd1!</w:t>
            </w:r>
          </w:p>
        </w:tc>
      </w:tr>
      <w:tr w:rsidR="00B05A1A" w:rsidRPr="00DF1310" w14:paraId="637297B2"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8DCBB0" w14:textId="77777777" w:rsidR="00B05A1A" w:rsidRPr="00DF1310" w:rsidRDefault="00B05A1A" w:rsidP="00B05A1A">
            <w:pPr>
              <w:pStyle w:val="TableBody"/>
              <w:rPr>
                <w:lang w:eastAsia="pt-PT"/>
              </w:rPr>
            </w:pPr>
            <w:r w:rsidRPr="00DF1310">
              <w:rPr>
                <w:lang w:eastAsia="pt-PT"/>
              </w:rPr>
              <w:t xml:space="preserve">Lab </w:t>
            </w:r>
            <w:r>
              <w:rPr>
                <w:lang w:eastAsia="pt-PT"/>
              </w:rPr>
              <w:t>Files</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CBFB40" w14:textId="77777777" w:rsidR="00B05A1A" w:rsidRPr="00E07360" w:rsidRDefault="00B05A1A" w:rsidP="00B05A1A">
            <w:pPr>
              <w:pStyle w:val="TableBody"/>
              <w:rPr>
                <w:b/>
                <w:lang w:eastAsia="pt-PT"/>
              </w:rPr>
            </w:pPr>
            <w:r w:rsidRPr="00E07360">
              <w:rPr>
                <w:b/>
                <w:lang w:eastAsia="pt-PT"/>
              </w:rPr>
              <w:t>E:\Labs\</w:t>
            </w:r>
          </w:p>
        </w:tc>
      </w:tr>
      <w:tr w:rsidR="00AC00D1" w:rsidRPr="00DF1310" w14:paraId="20C7A628"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05E2BE" w14:textId="583D481B" w:rsidR="00AC00D1" w:rsidRPr="00DF1310" w:rsidRDefault="00AC00D1" w:rsidP="00B05A1A">
            <w:pPr>
              <w:pStyle w:val="TableBody"/>
              <w:rPr>
                <w:lang w:eastAsia="pt-PT"/>
              </w:rPr>
            </w:pPr>
            <w:r>
              <w:rPr>
                <w:lang w:eastAsia="pt-PT"/>
              </w:rPr>
              <w:t>Asset Files</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D84B25" w14:textId="658574C4" w:rsidR="00AC00D1" w:rsidRPr="00E07360" w:rsidRDefault="00AC00D1" w:rsidP="00B05A1A">
            <w:pPr>
              <w:pStyle w:val="TableBody"/>
              <w:rPr>
                <w:b/>
                <w:lang w:eastAsia="pt-PT"/>
              </w:rPr>
            </w:pPr>
            <w:r w:rsidRPr="00E07360">
              <w:rPr>
                <w:b/>
                <w:lang w:eastAsia="pt-PT"/>
              </w:rPr>
              <w:t>E:\Assets\</w:t>
            </w:r>
          </w:p>
        </w:tc>
      </w:tr>
    </w:tbl>
    <w:p w14:paraId="3E327283" w14:textId="77777777" w:rsidR="00FF5976" w:rsidRPr="00DF1310" w:rsidRDefault="00FF5976" w:rsidP="00D41E87"/>
    <w:p w14:paraId="305FE62E" w14:textId="77777777" w:rsidR="00D41E87" w:rsidRPr="00DF1310" w:rsidRDefault="00D41E87" w:rsidP="00FF5976">
      <w:r w:rsidRPr="00DF1310">
        <w:br w:type="page"/>
      </w:r>
    </w:p>
    <w:p w14:paraId="6A0E3D56" w14:textId="4E07EBCE" w:rsidR="00FA1C63" w:rsidRPr="002F5608" w:rsidRDefault="00FA1C63" w:rsidP="008E6B33">
      <w:pPr>
        <w:pStyle w:val="Heading1"/>
      </w:pPr>
      <w:bookmarkStart w:id="10" w:name="_Toc297105305"/>
      <w:r>
        <w:lastRenderedPageBreak/>
        <w:t xml:space="preserve">Exercise 1: </w:t>
      </w:r>
      <w:r w:rsidR="009F6C23">
        <w:t xml:space="preserve">Using </w:t>
      </w:r>
      <w:r w:rsidR="004F70E8">
        <w:t>Azure Machine Learning and Power BI</w:t>
      </w:r>
    </w:p>
    <w:p w14:paraId="5E60167A" w14:textId="77777777" w:rsidR="00101D20" w:rsidRDefault="00101D20" w:rsidP="00101D20">
      <w:pPr>
        <w:pStyle w:val="AnswerLine"/>
      </w:pPr>
    </w:p>
    <w:p w14:paraId="3F540926" w14:textId="07944678" w:rsidR="00FA1C63" w:rsidRPr="002F5608" w:rsidRDefault="00FA1C63" w:rsidP="008A42E6">
      <w:pPr>
        <w:pStyle w:val="Heading3"/>
      </w:pPr>
      <w:r w:rsidRPr="002F5608">
        <w:t>Introduction</w:t>
      </w:r>
    </w:p>
    <w:p w14:paraId="6C080CA3" w14:textId="77777777" w:rsidR="00F067AD" w:rsidRDefault="00F067AD" w:rsidP="00FA1C63"/>
    <w:p w14:paraId="7B037FA7" w14:textId="5E55A95F" w:rsidR="00404F55" w:rsidRDefault="00FA1C63" w:rsidP="00FA1C63">
      <w:r>
        <w:t xml:space="preserve">In this </w:t>
      </w:r>
      <w:r w:rsidR="00601CFA">
        <w:t>exercise,</w:t>
      </w:r>
      <w:r>
        <w:t xml:space="preserve"> </w:t>
      </w:r>
      <w:r w:rsidR="003150B2">
        <w:t xml:space="preserve">you will create </w:t>
      </w:r>
      <w:r w:rsidR="00563DD7">
        <w:t xml:space="preserve">an analysis </w:t>
      </w:r>
      <w:r w:rsidR="0076437C">
        <w:t>based on predicted data from Azure</w:t>
      </w:r>
      <w:r w:rsidR="00A60BD4">
        <w:t xml:space="preserve"> </w:t>
      </w:r>
      <w:r w:rsidR="0076437C">
        <w:t>M</w:t>
      </w:r>
      <w:r w:rsidR="00A60BD4">
        <w:t xml:space="preserve">achine </w:t>
      </w:r>
      <w:r w:rsidR="0076437C">
        <w:t>L</w:t>
      </w:r>
      <w:r w:rsidR="00A60BD4">
        <w:t>earning model</w:t>
      </w:r>
      <w:r w:rsidR="00DE0372">
        <w:t>.</w:t>
      </w:r>
      <w:r w:rsidR="0076437C">
        <w:t xml:space="preserve"> </w:t>
      </w:r>
    </w:p>
    <w:p w14:paraId="49AFE724" w14:textId="292FFC68" w:rsidR="004567EC" w:rsidRDefault="0076437C" w:rsidP="00FA1C63">
      <w:r>
        <w:t xml:space="preserve">The scenario for prediction will be the Titanic disaster. </w:t>
      </w:r>
      <w:r w:rsidR="00A60BD4">
        <w:t xml:space="preserve">You will </w:t>
      </w:r>
      <w:r>
        <w:t xml:space="preserve">plot information about the survival rate. </w:t>
      </w:r>
      <w:r w:rsidR="00A60BD4">
        <w:t xml:space="preserve">The database </w:t>
      </w:r>
      <w:r>
        <w:t xml:space="preserve">will contain information about people that </w:t>
      </w:r>
      <w:r w:rsidR="00DE0372">
        <w:t xml:space="preserve">were </w:t>
      </w:r>
      <w:r>
        <w:t>not in the disaster</w:t>
      </w:r>
      <w:r w:rsidR="00DE0372">
        <w:t>, and we will try to determine</w:t>
      </w:r>
      <w:r>
        <w:t xml:space="preserve"> if they would have </w:t>
      </w:r>
      <w:r w:rsidR="00404F55">
        <w:t>survived</w:t>
      </w:r>
      <w:r>
        <w:t xml:space="preserve"> or not. </w:t>
      </w:r>
    </w:p>
    <w:p w14:paraId="797FFCEB" w14:textId="495CD209" w:rsidR="00404F55" w:rsidRDefault="00404F55" w:rsidP="00FA1C63">
      <w:r>
        <w:t>What you will do is:</w:t>
      </w:r>
    </w:p>
    <w:p w14:paraId="70500F68" w14:textId="30F2DE53" w:rsidR="00404F55" w:rsidRPr="00404F55" w:rsidRDefault="00404F55" w:rsidP="003A196A">
      <w:pPr>
        <w:pStyle w:val="ListParagraph"/>
        <w:numPr>
          <w:ilvl w:val="0"/>
          <w:numId w:val="16"/>
        </w:numPr>
        <w:rPr>
          <w:lang w:val="en"/>
        </w:rPr>
      </w:pPr>
      <w:r w:rsidRPr="00404F55">
        <w:rPr>
          <w:lang w:val="en"/>
        </w:rPr>
        <w:t xml:space="preserve">Use </w:t>
      </w:r>
      <w:r w:rsidR="00A60BD4">
        <w:rPr>
          <w:lang w:val="en"/>
        </w:rPr>
        <w:t xml:space="preserve">a </w:t>
      </w:r>
      <w:r w:rsidRPr="00404F55">
        <w:rPr>
          <w:lang w:val="en"/>
        </w:rPr>
        <w:t xml:space="preserve">R </w:t>
      </w:r>
      <w:r w:rsidR="00A60BD4">
        <w:rPr>
          <w:lang w:val="en"/>
        </w:rPr>
        <w:t xml:space="preserve">script </w:t>
      </w:r>
      <w:r w:rsidRPr="00404F55">
        <w:rPr>
          <w:lang w:val="en"/>
        </w:rPr>
        <w:t xml:space="preserve">to extract data out of </w:t>
      </w:r>
      <w:r w:rsidR="00DE0372">
        <w:rPr>
          <w:lang w:val="en"/>
        </w:rPr>
        <w:t xml:space="preserve">an </w:t>
      </w:r>
      <w:r w:rsidRPr="00404F55">
        <w:rPr>
          <w:lang w:val="en"/>
        </w:rPr>
        <w:t xml:space="preserve">Azure </w:t>
      </w:r>
      <w:r w:rsidR="00A60BD4">
        <w:rPr>
          <w:lang w:val="en"/>
        </w:rPr>
        <w:t xml:space="preserve">SQL </w:t>
      </w:r>
      <w:r>
        <w:rPr>
          <w:lang w:val="en"/>
        </w:rPr>
        <w:t>Database</w:t>
      </w:r>
      <w:r w:rsidRPr="00404F55">
        <w:rPr>
          <w:lang w:val="en"/>
        </w:rPr>
        <w:t xml:space="preserve"> that has not yet been scored by </w:t>
      </w:r>
      <w:r w:rsidR="00A60BD4">
        <w:rPr>
          <w:lang w:val="en"/>
        </w:rPr>
        <w:t>machine learning</w:t>
      </w:r>
      <w:r w:rsidRPr="00404F55">
        <w:rPr>
          <w:lang w:val="en"/>
        </w:rPr>
        <w:t xml:space="preserve"> model</w:t>
      </w:r>
      <w:r w:rsidR="00DE0372">
        <w:rPr>
          <w:lang w:val="en"/>
        </w:rPr>
        <w:t>.</w:t>
      </w:r>
      <w:r w:rsidR="00742963">
        <w:rPr>
          <w:lang w:val="en"/>
        </w:rPr>
        <w:t xml:space="preserve"> This script will use Open Database Connectivity (ODBC) to retrieve the data.</w:t>
      </w:r>
    </w:p>
    <w:p w14:paraId="4A6BFFD8" w14:textId="67DF1B7A" w:rsidR="00404F55" w:rsidRPr="00404F55" w:rsidRDefault="00404F55" w:rsidP="003A196A">
      <w:pPr>
        <w:pStyle w:val="ListParagraph"/>
        <w:numPr>
          <w:ilvl w:val="0"/>
          <w:numId w:val="16"/>
        </w:numPr>
        <w:rPr>
          <w:lang w:val="en"/>
        </w:rPr>
      </w:pPr>
      <w:r w:rsidRPr="00404F55">
        <w:rPr>
          <w:lang w:val="en"/>
        </w:rPr>
        <w:t xml:space="preserve">Use R </w:t>
      </w:r>
      <w:r w:rsidR="00A60BD4">
        <w:rPr>
          <w:lang w:val="en"/>
        </w:rPr>
        <w:t xml:space="preserve">script </w:t>
      </w:r>
      <w:r w:rsidRPr="00404F55">
        <w:rPr>
          <w:lang w:val="en"/>
        </w:rPr>
        <w:t>to call the Azure M</w:t>
      </w:r>
      <w:r w:rsidR="00A60BD4">
        <w:rPr>
          <w:lang w:val="en"/>
        </w:rPr>
        <w:t xml:space="preserve">achine </w:t>
      </w:r>
      <w:r w:rsidRPr="00404F55">
        <w:rPr>
          <w:lang w:val="en"/>
        </w:rPr>
        <w:t>L</w:t>
      </w:r>
      <w:r w:rsidR="00A60BD4">
        <w:rPr>
          <w:lang w:val="en"/>
        </w:rPr>
        <w:t>earning</w:t>
      </w:r>
      <w:r w:rsidRPr="00404F55">
        <w:rPr>
          <w:lang w:val="en"/>
        </w:rPr>
        <w:t xml:space="preserve"> web service and send it the unscored data</w:t>
      </w:r>
      <w:r w:rsidR="00DE0372">
        <w:rPr>
          <w:lang w:val="en"/>
        </w:rPr>
        <w:t>.</w:t>
      </w:r>
    </w:p>
    <w:p w14:paraId="2C42CD13" w14:textId="6DFEDE92" w:rsidR="00404F55" w:rsidRPr="00404F55" w:rsidRDefault="00404F55" w:rsidP="003A196A">
      <w:pPr>
        <w:pStyle w:val="ListParagraph"/>
        <w:numPr>
          <w:ilvl w:val="0"/>
          <w:numId w:val="16"/>
        </w:numPr>
        <w:rPr>
          <w:lang w:val="en"/>
        </w:rPr>
      </w:pPr>
      <w:r w:rsidRPr="00404F55">
        <w:rPr>
          <w:lang w:val="en"/>
        </w:rPr>
        <w:t xml:space="preserve">Write the output of </w:t>
      </w:r>
      <w:r>
        <w:rPr>
          <w:lang w:val="en"/>
        </w:rPr>
        <w:t xml:space="preserve">the Azure ML model back into Azure </w:t>
      </w:r>
      <w:r w:rsidR="00DE0372">
        <w:rPr>
          <w:lang w:val="en"/>
        </w:rPr>
        <w:t xml:space="preserve">SQL </w:t>
      </w:r>
      <w:r>
        <w:rPr>
          <w:lang w:val="en"/>
        </w:rPr>
        <w:t>Database</w:t>
      </w:r>
      <w:r w:rsidR="00DE0372">
        <w:rPr>
          <w:lang w:val="en"/>
        </w:rPr>
        <w:t>.</w:t>
      </w:r>
    </w:p>
    <w:p w14:paraId="19C20FF2" w14:textId="28B61D69" w:rsidR="00404F55" w:rsidRPr="00404F55" w:rsidRDefault="00404F55" w:rsidP="003A196A">
      <w:pPr>
        <w:pStyle w:val="ListParagraph"/>
        <w:numPr>
          <w:ilvl w:val="0"/>
          <w:numId w:val="16"/>
        </w:numPr>
        <w:rPr>
          <w:lang w:val="en"/>
        </w:rPr>
      </w:pPr>
      <w:r w:rsidRPr="00404F55">
        <w:rPr>
          <w:lang w:val="en"/>
        </w:rPr>
        <w:t>Use R to read scored data into Power BI</w:t>
      </w:r>
      <w:r w:rsidR="00B85401">
        <w:rPr>
          <w:lang w:val="en"/>
        </w:rPr>
        <w:t xml:space="preserve"> Desktop</w:t>
      </w:r>
      <w:r w:rsidR="00DE0372">
        <w:rPr>
          <w:lang w:val="en"/>
        </w:rPr>
        <w:t>.</w:t>
      </w:r>
    </w:p>
    <w:p w14:paraId="54560A1F" w14:textId="77777777" w:rsidR="00B85401" w:rsidRPr="00B85401" w:rsidRDefault="00B85401" w:rsidP="00B85401">
      <w:pPr>
        <w:rPr>
          <w:lang w:val="en"/>
        </w:rPr>
      </w:pPr>
      <w:r w:rsidRPr="00B85401">
        <w:rPr>
          <w:lang w:val="en"/>
        </w:rPr>
        <w:t xml:space="preserve">(Challenge – if time permits) </w:t>
      </w:r>
    </w:p>
    <w:p w14:paraId="44EA79AD" w14:textId="6D931863" w:rsidR="00404F55" w:rsidRPr="00404F55" w:rsidRDefault="00404F55" w:rsidP="003A196A">
      <w:pPr>
        <w:pStyle w:val="ListParagraph"/>
        <w:numPr>
          <w:ilvl w:val="0"/>
          <w:numId w:val="16"/>
        </w:numPr>
        <w:rPr>
          <w:lang w:val="en"/>
        </w:rPr>
      </w:pPr>
      <w:r w:rsidRPr="00404F55">
        <w:rPr>
          <w:lang w:val="en"/>
        </w:rPr>
        <w:t>Publish the Power BI file to the Power BI service</w:t>
      </w:r>
      <w:r w:rsidR="00DE0372">
        <w:rPr>
          <w:lang w:val="en"/>
        </w:rPr>
        <w:t>.</w:t>
      </w:r>
    </w:p>
    <w:p w14:paraId="2AF64932" w14:textId="3F1B869A" w:rsidR="00FA1C63" w:rsidRPr="00404F55" w:rsidRDefault="00404F55" w:rsidP="003A196A">
      <w:pPr>
        <w:pStyle w:val="ListParagraph"/>
        <w:numPr>
          <w:ilvl w:val="0"/>
          <w:numId w:val="16"/>
        </w:numPr>
        <w:rPr>
          <w:lang w:val="en"/>
        </w:rPr>
      </w:pPr>
      <w:r w:rsidRPr="00404F55">
        <w:rPr>
          <w:lang w:val="en"/>
        </w:rPr>
        <w:t>Schedule a refresh of the data using the Personal Gateway (which triggers a scheduled re-run of our R script and brings in new predictions)</w:t>
      </w:r>
      <w:r w:rsidR="00DE0372">
        <w:rPr>
          <w:lang w:val="en"/>
        </w:rPr>
        <w:t>.</w:t>
      </w:r>
    </w:p>
    <w:p w14:paraId="269A8E42" w14:textId="1E07865B" w:rsidR="00404F55" w:rsidRDefault="000F6B7E" w:rsidP="00FA1C63">
      <w:r>
        <w:rPr>
          <w:noProof/>
          <w:lang w:eastAsia="en-US"/>
        </w:rPr>
        <w:drawing>
          <wp:anchor distT="0" distB="0" distL="114300" distR="114300" simplePos="0" relativeHeight="251658240" behindDoc="1" locked="0" layoutInCell="1" allowOverlap="1" wp14:anchorId="140C56F9" wp14:editId="698A507E">
            <wp:simplePos x="0" y="0"/>
            <wp:positionH relativeFrom="column">
              <wp:posOffset>3175</wp:posOffset>
            </wp:positionH>
            <wp:positionV relativeFrom="paragraph">
              <wp:posOffset>300264</wp:posOffset>
            </wp:positionV>
            <wp:extent cx="5486400" cy="2062480"/>
            <wp:effectExtent l="0" t="0" r="0" b="0"/>
            <wp:wrapTight wrapText="bothSides">
              <wp:wrapPolygon edited="0">
                <wp:start x="0" y="0"/>
                <wp:lineTo x="0" y="21347"/>
                <wp:lineTo x="21525" y="21347"/>
                <wp:lineTo x="21525"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2062480"/>
                    </a:xfrm>
                    <a:prstGeom prst="rect">
                      <a:avLst/>
                    </a:prstGeom>
                  </pic:spPr>
                </pic:pic>
              </a:graphicData>
            </a:graphic>
            <wp14:sizeRelH relativeFrom="page">
              <wp14:pctWidth>0</wp14:pctWidth>
            </wp14:sizeRelH>
            <wp14:sizeRelV relativeFrom="page">
              <wp14:pctHeight>0</wp14:pctHeight>
            </wp14:sizeRelV>
          </wp:anchor>
        </w:drawing>
      </w:r>
      <w:r>
        <w:t>In the end</w:t>
      </w:r>
      <w:r w:rsidR="00DE0372">
        <w:t>,</w:t>
      </w:r>
      <w:r>
        <w:t xml:space="preserve"> you will have the following architecture:</w:t>
      </w:r>
    </w:p>
    <w:p w14:paraId="559C2D0C" w14:textId="39099C21" w:rsidR="000F6B7E" w:rsidRDefault="000F6B7E" w:rsidP="00FA1C63"/>
    <w:p w14:paraId="40B7707C" w14:textId="77777777" w:rsidR="00742963" w:rsidRDefault="00742963" w:rsidP="00FA1C63"/>
    <w:p w14:paraId="4562C0E8" w14:textId="77777777" w:rsidR="00FA1C63" w:rsidRPr="002F5608" w:rsidRDefault="00FA1C63" w:rsidP="008A42E6">
      <w:pPr>
        <w:pStyle w:val="Heading3"/>
      </w:pPr>
      <w:r w:rsidRPr="002F5608">
        <w:lastRenderedPageBreak/>
        <w:t>Objectives</w:t>
      </w:r>
    </w:p>
    <w:p w14:paraId="41E14A83" w14:textId="77777777" w:rsidR="00F067AD" w:rsidRDefault="00F067AD" w:rsidP="00FA1C63"/>
    <w:p w14:paraId="788F5187" w14:textId="65AD82F8" w:rsidR="00FA1C63" w:rsidRDefault="00FA1C63" w:rsidP="00FA1C63">
      <w:r w:rsidRPr="002F5608">
        <w:t xml:space="preserve">After completing this </w:t>
      </w:r>
      <w:r w:rsidR="00DE0372">
        <w:t>exercise</w:t>
      </w:r>
      <w:r w:rsidRPr="002F5608">
        <w:t>, you will be able to:</w:t>
      </w:r>
    </w:p>
    <w:p w14:paraId="1B19F097" w14:textId="4D73F764" w:rsidR="00742963" w:rsidRDefault="00742963" w:rsidP="00563DD7">
      <w:pPr>
        <w:pStyle w:val="Lb1"/>
      </w:pPr>
      <w:r>
        <w:t>Create an Azure SQL Database</w:t>
      </w:r>
    </w:p>
    <w:p w14:paraId="74E6A3F9" w14:textId="08FAB2A1" w:rsidR="0037344D" w:rsidRDefault="0037344D" w:rsidP="00563DD7">
      <w:pPr>
        <w:pStyle w:val="Lb1"/>
      </w:pPr>
      <w:r>
        <w:t>Create an Azure Machine Learning Model</w:t>
      </w:r>
    </w:p>
    <w:p w14:paraId="4CFB3C85" w14:textId="06F47A7A" w:rsidR="00563DD7" w:rsidRDefault="00563DD7" w:rsidP="00563DD7">
      <w:pPr>
        <w:pStyle w:val="Lb1"/>
      </w:pPr>
      <w:r>
        <w:t xml:space="preserve">Create </w:t>
      </w:r>
      <w:r w:rsidR="00404F55">
        <w:t>a</w:t>
      </w:r>
      <w:r>
        <w:t xml:space="preserve"> Power BI </w:t>
      </w:r>
      <w:r w:rsidR="00742963">
        <w:t xml:space="preserve">report </w:t>
      </w:r>
      <w:r w:rsidR="00404F55">
        <w:t>and</w:t>
      </w:r>
      <w:r w:rsidR="00742963">
        <w:t xml:space="preserve"> interoperate with Azure Machine Learning models</w:t>
      </w:r>
      <w:r w:rsidR="00DE0372">
        <w:t>.</w:t>
      </w:r>
    </w:p>
    <w:p w14:paraId="1EC393D4" w14:textId="435D7E51" w:rsidR="00FA1C63" w:rsidRDefault="00FA1C63" w:rsidP="00316CA2">
      <w:pPr>
        <w:pStyle w:val="Lb1"/>
        <w:numPr>
          <w:ilvl w:val="0"/>
          <w:numId w:val="0"/>
        </w:numPr>
        <w:ind w:left="1080"/>
      </w:pPr>
    </w:p>
    <w:bookmarkEnd w:id="8"/>
    <w:bookmarkEnd w:id="9"/>
    <w:bookmarkEnd w:id="10"/>
    <w:p w14:paraId="4BA91535" w14:textId="34499255" w:rsidR="008E6B33" w:rsidRDefault="0076437C" w:rsidP="008E6B33">
      <w:pPr>
        <w:pStyle w:val="Heading3"/>
      </w:pPr>
      <w:r>
        <w:t xml:space="preserve">Creating </w:t>
      </w:r>
      <w:r w:rsidR="00DE0372">
        <w:t xml:space="preserve">a </w:t>
      </w:r>
      <w:r>
        <w:t xml:space="preserve">Repository (Azure Database) </w:t>
      </w:r>
    </w:p>
    <w:p w14:paraId="68139F21" w14:textId="77777777" w:rsidR="00F067AD" w:rsidRDefault="00F067AD" w:rsidP="008E6B33">
      <w:pPr>
        <w:ind w:right="82"/>
      </w:pPr>
    </w:p>
    <w:p w14:paraId="309F6C65" w14:textId="181ACD56" w:rsidR="008E6B33" w:rsidRDefault="008E6B33" w:rsidP="008E6B33">
      <w:pPr>
        <w:ind w:right="82"/>
      </w:pPr>
      <w:r>
        <w:t>In this task, you will create a</w:t>
      </w:r>
      <w:r w:rsidR="00404F55">
        <w:t xml:space="preserve">n Azure </w:t>
      </w:r>
      <w:r w:rsidR="00120D9C">
        <w:t>SQL d</w:t>
      </w:r>
      <w:r w:rsidR="00DE0372">
        <w:t>atabase</w:t>
      </w:r>
      <w:r w:rsidR="00404F55">
        <w:t>.</w:t>
      </w:r>
      <w:r w:rsidR="00505079">
        <w:t xml:space="preserve"> If you already have one, you can use it</w:t>
      </w:r>
      <w:r w:rsidR="00DE0372">
        <w:t>. J</w:t>
      </w:r>
      <w:r w:rsidR="00505079">
        <w:t xml:space="preserve">ust </w:t>
      </w:r>
      <w:r w:rsidR="00235343">
        <w:t xml:space="preserve">remember to create a firewall rule to enable access using </w:t>
      </w:r>
      <w:r w:rsidR="00DE0372">
        <w:t xml:space="preserve">your </w:t>
      </w:r>
      <w:r w:rsidR="00120D9C">
        <w:t xml:space="preserve">local </w:t>
      </w:r>
      <w:r w:rsidR="00235343">
        <w:t>IP address (step 8 of this task)</w:t>
      </w:r>
      <w:r w:rsidR="00DE0372">
        <w:t>,</w:t>
      </w:r>
      <w:r w:rsidR="00235343">
        <w:t xml:space="preserve"> and you can</w:t>
      </w:r>
      <w:r w:rsidR="00DE0372">
        <w:t xml:space="preserve"> then</w:t>
      </w:r>
      <w:r w:rsidR="00235343">
        <w:t xml:space="preserve"> </w:t>
      </w:r>
      <w:r w:rsidR="00505079">
        <w:t>skip to the next task.</w:t>
      </w:r>
    </w:p>
    <w:p w14:paraId="18FC8868" w14:textId="75FC3681" w:rsidR="000F6B7E" w:rsidRPr="000F6B7E" w:rsidRDefault="000F6B7E" w:rsidP="000F6B7E">
      <w:pPr>
        <w:numPr>
          <w:ilvl w:val="0"/>
          <w:numId w:val="15"/>
        </w:numPr>
        <w:spacing w:after="173" w:line="264" w:lineRule="auto"/>
        <w:ind w:right="82" w:hanging="360"/>
      </w:pPr>
      <w:r w:rsidRPr="000F6B7E">
        <w:t xml:space="preserve">Go to </w:t>
      </w:r>
      <w:r w:rsidR="00DE0372">
        <w:t xml:space="preserve">the </w:t>
      </w:r>
      <w:r w:rsidRPr="000F6B7E">
        <w:t xml:space="preserve">Azure portal: </w:t>
      </w:r>
      <w:hyperlink r:id="rId25" w:history="1">
        <w:r w:rsidRPr="000F6B7E">
          <w:rPr>
            <w:rStyle w:val="Hyperlink"/>
          </w:rPr>
          <w:t>http://portal.azure.com</w:t>
        </w:r>
      </w:hyperlink>
      <w:r w:rsidRPr="000F6B7E">
        <w:t>.</w:t>
      </w:r>
    </w:p>
    <w:p w14:paraId="26440BAC" w14:textId="0092DDC0" w:rsidR="004C7B15" w:rsidRDefault="004C7B15" w:rsidP="000F6B7E">
      <w:pPr>
        <w:numPr>
          <w:ilvl w:val="0"/>
          <w:numId w:val="15"/>
        </w:numPr>
        <w:spacing w:after="173" w:line="264" w:lineRule="auto"/>
        <w:ind w:right="82" w:hanging="360"/>
      </w:pPr>
      <w:r>
        <w:t xml:space="preserve"> </w:t>
      </w:r>
      <w:r w:rsidR="000F6B7E">
        <w:t xml:space="preserve">Select </w:t>
      </w:r>
      <w:r w:rsidR="000F6B7E" w:rsidRPr="000F6B7E">
        <w:rPr>
          <w:b/>
        </w:rPr>
        <w:t>+ New</w:t>
      </w:r>
      <w:r w:rsidR="000F6B7E">
        <w:t xml:space="preserve">, </w:t>
      </w:r>
      <w:r w:rsidR="00DE0372">
        <w:t xml:space="preserve">select </w:t>
      </w:r>
      <w:r w:rsidR="000F6B7E" w:rsidRPr="000F6B7E">
        <w:rPr>
          <w:b/>
        </w:rPr>
        <w:t>Databases</w:t>
      </w:r>
      <w:r w:rsidR="000F6B7E">
        <w:t>,</w:t>
      </w:r>
      <w:r w:rsidR="00DE0372">
        <w:t xml:space="preserve"> and then select</w:t>
      </w:r>
      <w:r w:rsidR="000F6B7E">
        <w:t xml:space="preserve"> </w:t>
      </w:r>
      <w:r w:rsidR="000F6B7E" w:rsidRPr="000F6B7E">
        <w:rPr>
          <w:b/>
        </w:rPr>
        <w:t>SQL Database</w:t>
      </w:r>
      <w:r w:rsidR="000F6B7E">
        <w:t>.</w:t>
      </w:r>
    </w:p>
    <w:p w14:paraId="4FBC9ADB" w14:textId="0170D939" w:rsidR="000F6B7E" w:rsidRDefault="000F6B7E" w:rsidP="000F6B7E">
      <w:pPr>
        <w:spacing w:after="173" w:line="264" w:lineRule="auto"/>
        <w:ind w:left="345" w:right="82"/>
      </w:pPr>
      <w:r>
        <w:rPr>
          <w:noProof/>
          <w:lang w:eastAsia="en-US"/>
        </w:rPr>
        <w:drawing>
          <wp:inline distT="0" distB="0" distL="0" distR="0" wp14:anchorId="614A04B8" wp14:editId="29BBABFF">
            <wp:extent cx="5486400" cy="349059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490595"/>
                    </a:xfrm>
                    <a:prstGeom prst="rect">
                      <a:avLst/>
                    </a:prstGeom>
                  </pic:spPr>
                </pic:pic>
              </a:graphicData>
            </a:graphic>
          </wp:inline>
        </w:drawing>
      </w:r>
    </w:p>
    <w:p w14:paraId="539AF66E" w14:textId="6B611448" w:rsidR="000F6B7E" w:rsidRDefault="000F6B7E" w:rsidP="004C7B15">
      <w:pPr>
        <w:numPr>
          <w:ilvl w:val="0"/>
          <w:numId w:val="15"/>
        </w:numPr>
        <w:spacing w:after="276" w:line="264" w:lineRule="auto"/>
        <w:ind w:right="82" w:hanging="360"/>
      </w:pPr>
      <w:r>
        <w:t>Enter the data to create your database:</w:t>
      </w:r>
    </w:p>
    <w:p w14:paraId="0FAECA16" w14:textId="77777777" w:rsidR="00120D9C" w:rsidRPr="00E07360" w:rsidRDefault="000F6B7E" w:rsidP="00E07360">
      <w:pPr>
        <w:pStyle w:val="ListParagraph"/>
        <w:numPr>
          <w:ilvl w:val="0"/>
          <w:numId w:val="22"/>
        </w:numPr>
        <w:spacing w:after="276" w:line="264" w:lineRule="auto"/>
        <w:ind w:right="82"/>
      </w:pPr>
      <w:r>
        <w:t xml:space="preserve">Database Name: </w:t>
      </w:r>
      <w:r w:rsidRPr="00E07360">
        <w:rPr>
          <w:b/>
        </w:rPr>
        <w:t>Titanic</w:t>
      </w:r>
    </w:p>
    <w:p w14:paraId="59C89251" w14:textId="57440E5E" w:rsidR="00120D9C" w:rsidRDefault="000F6B7E" w:rsidP="00E07360">
      <w:pPr>
        <w:pStyle w:val="ListParagraph"/>
        <w:numPr>
          <w:ilvl w:val="0"/>
          <w:numId w:val="22"/>
        </w:numPr>
        <w:spacing w:after="276" w:line="264" w:lineRule="auto"/>
        <w:ind w:right="82"/>
      </w:pPr>
      <w:r>
        <w:t xml:space="preserve">Subscription: </w:t>
      </w:r>
      <w:r w:rsidRPr="00E07360">
        <w:rPr>
          <w:b/>
        </w:rPr>
        <w:t xml:space="preserve">Select your </w:t>
      </w:r>
      <w:r w:rsidR="006061FC" w:rsidRPr="00E07360">
        <w:rPr>
          <w:b/>
        </w:rPr>
        <w:t xml:space="preserve">own </w:t>
      </w:r>
      <w:r w:rsidRPr="00E07360">
        <w:rPr>
          <w:b/>
        </w:rPr>
        <w:t>subscription</w:t>
      </w:r>
      <w:r>
        <w:t>.</w:t>
      </w:r>
    </w:p>
    <w:p w14:paraId="31E7D8FB" w14:textId="68E819D7" w:rsidR="00120D9C" w:rsidRPr="00E07360" w:rsidRDefault="000F6B7E" w:rsidP="00E07360">
      <w:pPr>
        <w:pStyle w:val="ListParagraph"/>
        <w:numPr>
          <w:ilvl w:val="0"/>
          <w:numId w:val="22"/>
        </w:numPr>
        <w:spacing w:after="276" w:line="264" w:lineRule="auto"/>
        <w:ind w:right="82"/>
      </w:pPr>
      <w:r>
        <w:t>Resource group</w:t>
      </w:r>
      <w:r w:rsidR="006061FC">
        <w:t xml:space="preserve">: </w:t>
      </w:r>
      <w:r w:rsidR="006061FC" w:rsidRPr="00E07360">
        <w:rPr>
          <w:b/>
        </w:rPr>
        <w:t>Create New</w:t>
      </w:r>
      <w:r w:rsidR="006061FC">
        <w:t xml:space="preserve">, and name it as </w:t>
      </w:r>
      <w:proofErr w:type="spellStart"/>
      <w:r w:rsidR="006061FC" w:rsidRPr="00E07360">
        <w:rPr>
          <w:b/>
        </w:rPr>
        <w:t>TitanicRG</w:t>
      </w:r>
      <w:proofErr w:type="spellEnd"/>
    </w:p>
    <w:p w14:paraId="55319657" w14:textId="2B344A50" w:rsidR="00120D9C" w:rsidRDefault="00505079" w:rsidP="00E07360">
      <w:pPr>
        <w:pStyle w:val="ListParagraph"/>
        <w:numPr>
          <w:ilvl w:val="0"/>
          <w:numId w:val="22"/>
        </w:numPr>
        <w:spacing w:after="276" w:line="264" w:lineRule="auto"/>
        <w:ind w:right="82"/>
      </w:pPr>
      <w:r w:rsidRPr="006769DE">
        <w:lastRenderedPageBreak/>
        <w:t>Select</w:t>
      </w:r>
      <w:r w:rsidR="006769DE" w:rsidRPr="006769DE">
        <w:t xml:space="preserve"> source:</w:t>
      </w:r>
      <w:r w:rsidR="006769DE" w:rsidRPr="00E07360">
        <w:rPr>
          <w:b/>
        </w:rPr>
        <w:t xml:space="preserve"> Blank database</w:t>
      </w:r>
      <w:r w:rsidR="006769DE" w:rsidRPr="006769DE">
        <w:t>.</w:t>
      </w:r>
    </w:p>
    <w:p w14:paraId="1B38B45C" w14:textId="1013A68C" w:rsidR="00120D9C" w:rsidRDefault="006769DE" w:rsidP="00E07360">
      <w:pPr>
        <w:pStyle w:val="ListParagraph"/>
        <w:numPr>
          <w:ilvl w:val="0"/>
          <w:numId w:val="22"/>
        </w:numPr>
        <w:spacing w:after="276" w:line="264" w:lineRule="auto"/>
        <w:ind w:right="82"/>
      </w:pPr>
      <w:r>
        <w:t xml:space="preserve">Server: </w:t>
      </w:r>
      <w:r w:rsidRPr="00E07360">
        <w:rPr>
          <w:b/>
        </w:rPr>
        <w:t>Create a new server</w:t>
      </w:r>
      <w:r w:rsidRPr="006769DE">
        <w:t>.</w:t>
      </w:r>
      <w:r>
        <w:t xml:space="preserve"> </w:t>
      </w:r>
    </w:p>
    <w:p w14:paraId="1A5E8948" w14:textId="5CE90746" w:rsidR="00120D9C" w:rsidRDefault="006769DE" w:rsidP="00E07360">
      <w:pPr>
        <w:pStyle w:val="ListParagraph"/>
        <w:numPr>
          <w:ilvl w:val="0"/>
          <w:numId w:val="22"/>
        </w:numPr>
        <w:spacing w:after="276" w:line="264" w:lineRule="auto"/>
        <w:ind w:right="82"/>
      </w:pPr>
      <w:r>
        <w:t xml:space="preserve">Server name: It needs to be a </w:t>
      </w:r>
      <w:r w:rsidRPr="00E07360">
        <w:t>unique name</w:t>
      </w:r>
      <w:r>
        <w:t xml:space="preserve">. Try to use your own </w:t>
      </w:r>
      <w:r w:rsidRPr="00E07360">
        <w:rPr>
          <w:b/>
        </w:rPr>
        <w:t>name initials + titanic</w:t>
      </w:r>
      <w:r>
        <w:t>.</w:t>
      </w:r>
    </w:p>
    <w:p w14:paraId="169599FA" w14:textId="104516F6" w:rsidR="00120D9C" w:rsidRDefault="006769DE" w:rsidP="00E07360">
      <w:pPr>
        <w:pStyle w:val="ListParagraph"/>
        <w:numPr>
          <w:ilvl w:val="0"/>
          <w:numId w:val="22"/>
        </w:numPr>
        <w:spacing w:after="276" w:line="264" w:lineRule="auto"/>
        <w:ind w:right="82"/>
      </w:pPr>
      <w:r>
        <w:t xml:space="preserve">Server admin login: </w:t>
      </w:r>
      <w:r w:rsidR="00DE0372">
        <w:t xml:space="preserve">Use </w:t>
      </w:r>
      <w:r>
        <w:t xml:space="preserve">the same name that you gave </w:t>
      </w:r>
      <w:r w:rsidR="00DE0372">
        <w:t xml:space="preserve">the </w:t>
      </w:r>
      <w:r>
        <w:t>server (for simplicity).</w:t>
      </w:r>
    </w:p>
    <w:p w14:paraId="3B3C1887" w14:textId="0E55F83C" w:rsidR="00120D9C" w:rsidRDefault="006769DE" w:rsidP="00E07360">
      <w:pPr>
        <w:pStyle w:val="ListParagraph"/>
        <w:numPr>
          <w:ilvl w:val="0"/>
          <w:numId w:val="22"/>
        </w:numPr>
        <w:spacing w:after="276" w:line="264" w:lineRule="auto"/>
        <w:ind w:right="82"/>
      </w:pPr>
      <w:r>
        <w:t xml:space="preserve">Password: </w:t>
      </w:r>
      <w:r w:rsidR="00DE0372">
        <w:t xml:space="preserve">Use </w:t>
      </w:r>
      <w:r>
        <w:t xml:space="preserve">one that </w:t>
      </w:r>
      <w:r w:rsidR="00DE0372">
        <w:t xml:space="preserve">meets </w:t>
      </w:r>
      <w:r>
        <w:t xml:space="preserve">the requirements. A suggestion would be </w:t>
      </w:r>
      <w:r w:rsidRPr="00E07360">
        <w:rPr>
          <w:b/>
        </w:rPr>
        <w:t>P@ssw0rd1</w:t>
      </w:r>
      <w:r w:rsidR="00DE0372" w:rsidRPr="00E07360">
        <w:rPr>
          <w:b/>
        </w:rPr>
        <w:t>!</w:t>
      </w:r>
      <w:r w:rsidR="00DE0372">
        <w:t xml:space="preserve">. Note that </w:t>
      </w:r>
      <w:r w:rsidR="008F7CAC">
        <w:t>you can use your own</w:t>
      </w:r>
      <w:r w:rsidR="00DE0372">
        <w:t xml:space="preserve"> password</w:t>
      </w:r>
      <w:r w:rsidR="008F7CAC">
        <w:t>,</w:t>
      </w:r>
      <w:r w:rsidR="00DE0372">
        <w:t xml:space="preserve"> but</w:t>
      </w:r>
      <w:r w:rsidR="008F7CAC">
        <w:t xml:space="preserve"> just make sure </w:t>
      </w:r>
      <w:r w:rsidR="00DE0372">
        <w:t xml:space="preserve">that </w:t>
      </w:r>
      <w:r w:rsidR="008F7CAC">
        <w:t xml:space="preserve">you </w:t>
      </w:r>
      <w:r w:rsidR="00DE0372">
        <w:t xml:space="preserve">can remember </w:t>
      </w:r>
      <w:r w:rsidR="008F7CAC">
        <w:t>it later.</w:t>
      </w:r>
    </w:p>
    <w:p w14:paraId="635357D8" w14:textId="1320DBEF" w:rsidR="00120D9C" w:rsidRDefault="008F7CAC" w:rsidP="00E07360">
      <w:pPr>
        <w:pStyle w:val="ListParagraph"/>
        <w:numPr>
          <w:ilvl w:val="0"/>
          <w:numId w:val="22"/>
        </w:numPr>
        <w:spacing w:after="276" w:line="264" w:lineRule="auto"/>
        <w:ind w:right="82"/>
      </w:pPr>
      <w:r>
        <w:t xml:space="preserve">Location: </w:t>
      </w:r>
      <w:r w:rsidRPr="00E07360">
        <w:rPr>
          <w:b/>
        </w:rPr>
        <w:t>Select one near you</w:t>
      </w:r>
      <w:r>
        <w:t>.</w:t>
      </w:r>
    </w:p>
    <w:p w14:paraId="7ED0C300" w14:textId="6EA213E6" w:rsidR="00120D9C" w:rsidRDefault="008F7CAC" w:rsidP="00E07360">
      <w:pPr>
        <w:pStyle w:val="ListParagraph"/>
        <w:numPr>
          <w:ilvl w:val="0"/>
          <w:numId w:val="22"/>
        </w:numPr>
        <w:spacing w:after="276" w:line="264" w:lineRule="auto"/>
        <w:ind w:right="82"/>
      </w:pPr>
      <w:r>
        <w:t xml:space="preserve">Create V12 server (Latest update): </w:t>
      </w:r>
      <w:r w:rsidRPr="00E07360">
        <w:rPr>
          <w:b/>
        </w:rPr>
        <w:t>Yes</w:t>
      </w:r>
      <w:r>
        <w:t>.</w:t>
      </w:r>
    </w:p>
    <w:p w14:paraId="7E8EF861" w14:textId="3D4B0578" w:rsidR="008F7CAC" w:rsidRDefault="008F7CAC" w:rsidP="00E07360">
      <w:pPr>
        <w:pStyle w:val="ListParagraph"/>
        <w:numPr>
          <w:ilvl w:val="0"/>
          <w:numId w:val="22"/>
        </w:numPr>
        <w:spacing w:after="276" w:line="264" w:lineRule="auto"/>
        <w:ind w:right="82"/>
      </w:pPr>
      <w:r>
        <w:t xml:space="preserve">Allow azure services to access server: </w:t>
      </w:r>
      <w:r w:rsidR="00150CF1" w:rsidRPr="00E07360">
        <w:rPr>
          <w:b/>
        </w:rPr>
        <w:t>Selected</w:t>
      </w:r>
      <w:r>
        <w:t>.</w:t>
      </w:r>
      <w:r w:rsidR="006769DE">
        <w:t xml:space="preserve"> </w:t>
      </w:r>
    </w:p>
    <w:p w14:paraId="4282041C" w14:textId="77777777" w:rsidR="00120D9C" w:rsidRDefault="008F7CAC" w:rsidP="000F6B7E">
      <w:pPr>
        <w:spacing w:after="276" w:line="264" w:lineRule="auto"/>
        <w:ind w:left="705" w:right="82"/>
      </w:pPr>
      <w:r>
        <w:rPr>
          <w:noProof/>
          <w:lang w:eastAsia="en-US"/>
        </w:rPr>
        <w:drawing>
          <wp:inline distT="0" distB="0" distL="0" distR="0" wp14:anchorId="734C1E0C" wp14:editId="74F6F3FE">
            <wp:extent cx="2604566" cy="3930650"/>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3140" cy="3958681"/>
                    </a:xfrm>
                    <a:prstGeom prst="rect">
                      <a:avLst/>
                    </a:prstGeom>
                  </pic:spPr>
                </pic:pic>
              </a:graphicData>
            </a:graphic>
          </wp:inline>
        </w:drawing>
      </w:r>
    </w:p>
    <w:p w14:paraId="56686C17" w14:textId="12F118BD" w:rsidR="00120D9C" w:rsidRDefault="00120D9C" w:rsidP="00120D9C">
      <w:pPr>
        <w:numPr>
          <w:ilvl w:val="0"/>
          <w:numId w:val="15"/>
        </w:numPr>
        <w:spacing w:after="276" w:line="264" w:lineRule="auto"/>
        <w:ind w:right="82" w:hanging="360"/>
      </w:pPr>
      <w:r>
        <w:t xml:space="preserve">Click </w:t>
      </w:r>
      <w:r w:rsidRPr="00D34F8A">
        <w:rPr>
          <w:b/>
        </w:rPr>
        <w:t>Select</w:t>
      </w:r>
      <w:r w:rsidRPr="00E07360">
        <w:t>.</w:t>
      </w:r>
    </w:p>
    <w:p w14:paraId="464EBAEA" w14:textId="39565359" w:rsidR="00E203E8" w:rsidRDefault="00E203E8" w:rsidP="00120D9C">
      <w:pPr>
        <w:numPr>
          <w:ilvl w:val="0"/>
          <w:numId w:val="15"/>
        </w:numPr>
        <w:spacing w:after="276" w:line="264" w:lineRule="auto"/>
        <w:ind w:right="82" w:hanging="360"/>
      </w:pPr>
      <w:r>
        <w:t xml:space="preserve">In the Pricing Tier, select </w:t>
      </w:r>
      <w:r w:rsidRPr="00E07360">
        <w:rPr>
          <w:b/>
        </w:rPr>
        <w:t>B Basic</w:t>
      </w:r>
      <w:r>
        <w:t>.</w:t>
      </w:r>
      <w:r w:rsidRPr="00E203E8">
        <w:t xml:space="preserve"> </w:t>
      </w:r>
      <w:r>
        <w:t>You can select another tier if you want. For our lab, this will be enough.</w:t>
      </w:r>
    </w:p>
    <w:p w14:paraId="63283EFD" w14:textId="2C0A935F" w:rsidR="008F7CAC" w:rsidRDefault="008F7CAC" w:rsidP="000F6B7E">
      <w:pPr>
        <w:spacing w:after="276" w:line="264" w:lineRule="auto"/>
        <w:ind w:left="705" w:right="82"/>
      </w:pPr>
      <w:r>
        <w:rPr>
          <w:noProof/>
          <w:lang w:eastAsia="en-US"/>
        </w:rPr>
        <w:lastRenderedPageBreak/>
        <w:drawing>
          <wp:inline distT="0" distB="0" distL="0" distR="0" wp14:anchorId="2CC469DF" wp14:editId="7393DA60">
            <wp:extent cx="1537719" cy="2378982"/>
            <wp:effectExtent l="0" t="0" r="5715"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164" cy="2401329"/>
                    </a:xfrm>
                    <a:prstGeom prst="rect">
                      <a:avLst/>
                    </a:prstGeom>
                  </pic:spPr>
                </pic:pic>
              </a:graphicData>
            </a:graphic>
          </wp:inline>
        </w:drawing>
      </w:r>
    </w:p>
    <w:p w14:paraId="065401A0" w14:textId="22C71FCB" w:rsidR="000F6B7E" w:rsidRDefault="000F6B7E" w:rsidP="000F6B7E">
      <w:pPr>
        <w:spacing w:after="276" w:line="264" w:lineRule="auto"/>
        <w:ind w:left="705" w:right="82"/>
      </w:pPr>
      <w:r>
        <w:t xml:space="preserve"> </w:t>
      </w:r>
      <w:r w:rsidR="008F7CAC">
        <w:t xml:space="preserve">Collation: </w:t>
      </w:r>
      <w:r w:rsidR="008F7CAC" w:rsidRPr="008F7CAC">
        <w:rPr>
          <w:b/>
        </w:rPr>
        <w:t>SQL_Latin1_General_CP1_CI_AS</w:t>
      </w:r>
      <w:r w:rsidR="008F7CAC">
        <w:t>.</w:t>
      </w:r>
    </w:p>
    <w:p w14:paraId="495840D3" w14:textId="537B9F32" w:rsidR="00563DD7" w:rsidRDefault="008F7CAC" w:rsidP="004C7B15">
      <w:pPr>
        <w:numPr>
          <w:ilvl w:val="0"/>
          <w:numId w:val="15"/>
        </w:numPr>
        <w:spacing w:after="276" w:line="264" w:lineRule="auto"/>
        <w:ind w:right="82" w:hanging="360"/>
      </w:pPr>
      <w:r>
        <w:t xml:space="preserve">You should </w:t>
      </w:r>
      <w:r w:rsidR="00150CF1">
        <w:t xml:space="preserve">now see </w:t>
      </w:r>
      <w:r>
        <w:t xml:space="preserve">a </w:t>
      </w:r>
      <w:r w:rsidR="00150CF1">
        <w:t xml:space="preserve">screen that is </w:t>
      </w:r>
      <w:r>
        <w:t>similar</w:t>
      </w:r>
      <w:r w:rsidR="00150CF1">
        <w:t xml:space="preserve"> to the </w:t>
      </w:r>
      <w:r w:rsidR="00120D9C">
        <w:t>following screenshot</w:t>
      </w:r>
      <w:r w:rsidR="00150CF1">
        <w:t>:</w:t>
      </w:r>
      <w:r>
        <w:t xml:space="preserve"> </w:t>
      </w:r>
    </w:p>
    <w:p w14:paraId="15AF7027" w14:textId="083C3E0B" w:rsidR="008F7CAC" w:rsidRDefault="008F7CAC" w:rsidP="008F7CAC">
      <w:pPr>
        <w:spacing w:after="276" w:line="264" w:lineRule="auto"/>
        <w:ind w:left="705" w:right="82"/>
      </w:pPr>
      <w:r>
        <w:rPr>
          <w:noProof/>
          <w:lang w:eastAsia="en-US"/>
        </w:rPr>
        <w:drawing>
          <wp:inline distT="0" distB="0" distL="0" distR="0" wp14:anchorId="53123190" wp14:editId="28EE1B2F">
            <wp:extent cx="2236054" cy="474137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9998" cy="4749735"/>
                    </a:xfrm>
                    <a:prstGeom prst="rect">
                      <a:avLst/>
                    </a:prstGeom>
                  </pic:spPr>
                </pic:pic>
              </a:graphicData>
            </a:graphic>
          </wp:inline>
        </w:drawing>
      </w:r>
    </w:p>
    <w:p w14:paraId="5F94C8F8" w14:textId="003E6086" w:rsidR="000F6B7E" w:rsidRDefault="00150CF1" w:rsidP="004C7B15">
      <w:pPr>
        <w:numPr>
          <w:ilvl w:val="0"/>
          <w:numId w:val="15"/>
        </w:numPr>
        <w:spacing w:after="276" w:line="264" w:lineRule="auto"/>
        <w:ind w:right="82" w:hanging="360"/>
      </w:pPr>
      <w:r w:rsidRPr="00E07360">
        <w:lastRenderedPageBreak/>
        <w:t>Select</w:t>
      </w:r>
      <w:r>
        <w:t xml:space="preserve"> </w:t>
      </w:r>
      <w:r w:rsidR="008F7CAC">
        <w:t xml:space="preserve">the </w:t>
      </w:r>
      <w:r w:rsidR="008F7CAC" w:rsidRPr="008F7CAC">
        <w:rPr>
          <w:b/>
        </w:rPr>
        <w:t>Pin to dashboard</w:t>
      </w:r>
      <w:r w:rsidR="008F7CAC">
        <w:t xml:space="preserve"> </w:t>
      </w:r>
      <w:r>
        <w:t xml:space="preserve">check box, and then </w:t>
      </w:r>
      <w:r w:rsidR="008F7CAC">
        <w:t xml:space="preserve">click </w:t>
      </w:r>
      <w:r w:rsidR="008F7CAC" w:rsidRPr="008F7CAC">
        <w:rPr>
          <w:b/>
        </w:rPr>
        <w:t>Create</w:t>
      </w:r>
      <w:r w:rsidR="008F7CAC">
        <w:t>.</w:t>
      </w:r>
    </w:p>
    <w:p w14:paraId="1AB541F9" w14:textId="74099D5D" w:rsidR="000F6B7E" w:rsidRDefault="008F7CAC" w:rsidP="004C7B15">
      <w:pPr>
        <w:numPr>
          <w:ilvl w:val="0"/>
          <w:numId w:val="15"/>
        </w:numPr>
        <w:spacing w:after="276" w:line="264" w:lineRule="auto"/>
        <w:ind w:right="82" w:hanging="360"/>
      </w:pPr>
      <w:r>
        <w:t xml:space="preserve">This will take </w:t>
      </w:r>
      <w:r w:rsidR="00150CF1">
        <w:t xml:space="preserve">a </w:t>
      </w:r>
      <w:r>
        <w:t xml:space="preserve">few minutes. You can </w:t>
      </w:r>
      <w:r w:rsidR="00150CF1">
        <w:t xml:space="preserve">view </w:t>
      </w:r>
      <w:r>
        <w:t>the progress in your Azure dashboard.</w:t>
      </w:r>
    </w:p>
    <w:p w14:paraId="50B1493F" w14:textId="060EAAC1" w:rsidR="008F7CAC" w:rsidRDefault="008F7CAC" w:rsidP="008F7CAC">
      <w:pPr>
        <w:spacing w:after="276" w:line="264" w:lineRule="auto"/>
        <w:ind w:left="705" w:right="82"/>
      </w:pPr>
      <w:r>
        <w:rPr>
          <w:noProof/>
          <w:lang w:eastAsia="en-US"/>
        </w:rPr>
        <w:drawing>
          <wp:inline distT="0" distB="0" distL="0" distR="0" wp14:anchorId="7BB96149" wp14:editId="15DAD693">
            <wp:extent cx="1786215" cy="1889125"/>
            <wp:effectExtent l="0" t="0" r="508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4589" cy="1897981"/>
                    </a:xfrm>
                    <a:prstGeom prst="rect">
                      <a:avLst/>
                    </a:prstGeom>
                  </pic:spPr>
                </pic:pic>
              </a:graphicData>
            </a:graphic>
          </wp:inline>
        </w:drawing>
      </w:r>
    </w:p>
    <w:p w14:paraId="742B20E7" w14:textId="2FE6EAD4" w:rsidR="000F6B7E" w:rsidRDefault="00235343" w:rsidP="004C7B15">
      <w:pPr>
        <w:numPr>
          <w:ilvl w:val="0"/>
          <w:numId w:val="15"/>
        </w:numPr>
        <w:spacing w:after="276" w:line="264" w:lineRule="auto"/>
        <w:ind w:right="82" w:hanging="360"/>
      </w:pPr>
      <w:r>
        <w:t xml:space="preserve">When </w:t>
      </w:r>
      <w:r w:rsidR="00150CF1">
        <w:t xml:space="preserve">the process </w:t>
      </w:r>
      <w:r w:rsidR="000701CE">
        <w:t>finishes</w:t>
      </w:r>
      <w:r>
        <w:t xml:space="preserve">, you will be redirected to </w:t>
      </w:r>
      <w:r w:rsidR="000701CE">
        <w:t>your</w:t>
      </w:r>
      <w:r>
        <w:t xml:space="preserve"> database screen. </w:t>
      </w:r>
    </w:p>
    <w:p w14:paraId="51D06DC3" w14:textId="532264C2" w:rsidR="00235343" w:rsidRDefault="00235343" w:rsidP="004C7B15">
      <w:pPr>
        <w:numPr>
          <w:ilvl w:val="0"/>
          <w:numId w:val="15"/>
        </w:numPr>
        <w:spacing w:after="276" w:line="264" w:lineRule="auto"/>
        <w:ind w:right="82" w:hanging="360"/>
      </w:pPr>
      <w:r>
        <w:t xml:space="preserve">Click the </w:t>
      </w:r>
      <w:r w:rsidRPr="00235343">
        <w:rPr>
          <w:b/>
        </w:rPr>
        <w:t>Set server firewall</w:t>
      </w:r>
      <w:r>
        <w:t xml:space="preserve"> tab. We need to allow our local R (using Power BI Desktop) to access </w:t>
      </w:r>
      <w:r w:rsidR="00150CF1">
        <w:t xml:space="preserve">the </w:t>
      </w:r>
      <w:r>
        <w:t>database</w:t>
      </w:r>
      <w:r w:rsidR="00150CF1" w:rsidRPr="00150CF1">
        <w:t xml:space="preserve"> </w:t>
      </w:r>
      <w:r w:rsidR="00150CF1">
        <w:t>we just created</w:t>
      </w:r>
      <w:r>
        <w:t>.</w:t>
      </w:r>
      <w:r w:rsidR="000701CE">
        <w:t xml:space="preserve"> For simplicity</w:t>
      </w:r>
      <w:r w:rsidR="00150CF1">
        <w:t>,</w:t>
      </w:r>
      <w:r w:rsidR="000701CE">
        <w:t xml:space="preserve"> we will enable access from any IP. In your production </w:t>
      </w:r>
      <w:r w:rsidR="005E2490">
        <w:t>system,</w:t>
      </w:r>
      <w:r w:rsidR="000701CE">
        <w:t xml:space="preserve"> you should always enable firewall rules for the actual IPs.</w:t>
      </w:r>
    </w:p>
    <w:p w14:paraId="44A9561A" w14:textId="78FBD422" w:rsidR="00740220" w:rsidRDefault="00740220" w:rsidP="00740220">
      <w:pPr>
        <w:numPr>
          <w:ilvl w:val="0"/>
          <w:numId w:val="15"/>
        </w:numPr>
        <w:spacing w:after="276" w:line="264" w:lineRule="auto"/>
        <w:ind w:right="82" w:hanging="360"/>
      </w:pPr>
      <w:r>
        <w:t>Enter the following data</w:t>
      </w:r>
      <w:r w:rsidR="00150CF1">
        <w:t>,</w:t>
      </w:r>
      <w:r>
        <w:t xml:space="preserve"> and then click </w:t>
      </w:r>
      <w:r w:rsidRPr="00740220">
        <w:rPr>
          <w:b/>
        </w:rPr>
        <w:t>Save</w:t>
      </w:r>
      <w:r>
        <w:t xml:space="preserve">. </w:t>
      </w:r>
      <w:r w:rsidR="00E203E8">
        <w:t>C</w:t>
      </w:r>
      <w:r>
        <w:t xml:space="preserve">lick </w:t>
      </w:r>
      <w:r w:rsidRPr="00740220">
        <w:rPr>
          <w:b/>
        </w:rPr>
        <w:t>Ok</w:t>
      </w:r>
      <w:r>
        <w:t>.</w:t>
      </w:r>
    </w:p>
    <w:p w14:paraId="1E0842CA" w14:textId="70061A14" w:rsidR="00740220" w:rsidRDefault="00740220" w:rsidP="00740220">
      <w:pPr>
        <w:spacing w:after="276" w:line="264" w:lineRule="auto"/>
        <w:ind w:left="705" w:right="82"/>
        <w:rPr>
          <w:b/>
        </w:rPr>
      </w:pPr>
      <w:r>
        <w:t xml:space="preserve">Rule name: </w:t>
      </w:r>
      <w:r w:rsidRPr="00740220">
        <w:rPr>
          <w:b/>
        </w:rPr>
        <w:t>all</w:t>
      </w:r>
      <w:r>
        <w:br/>
        <w:t xml:space="preserve">Start IP: </w:t>
      </w:r>
      <w:r w:rsidRPr="00740220">
        <w:rPr>
          <w:b/>
        </w:rPr>
        <w:t>0.0.0.0</w:t>
      </w:r>
      <w:r>
        <w:br/>
        <w:t xml:space="preserve">End IP: </w:t>
      </w:r>
      <w:r w:rsidRPr="00740220">
        <w:rPr>
          <w:b/>
        </w:rPr>
        <w:t>255.255.255.255</w:t>
      </w:r>
    </w:p>
    <w:p w14:paraId="5EA25A27" w14:textId="6C2FA0B1" w:rsidR="00740220" w:rsidRDefault="00740220" w:rsidP="00740220">
      <w:pPr>
        <w:spacing w:after="276" w:line="264" w:lineRule="auto"/>
        <w:ind w:left="0" w:right="82"/>
        <w:rPr>
          <w:b/>
        </w:rPr>
      </w:pPr>
      <w:r>
        <w:rPr>
          <w:noProof/>
          <w:lang w:eastAsia="en-US"/>
        </w:rPr>
        <w:drawing>
          <wp:inline distT="0" distB="0" distL="0" distR="0" wp14:anchorId="7A348681" wp14:editId="5A9B1C5F">
            <wp:extent cx="4368800" cy="291860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704" cy="2926553"/>
                    </a:xfrm>
                    <a:prstGeom prst="rect">
                      <a:avLst/>
                    </a:prstGeom>
                  </pic:spPr>
                </pic:pic>
              </a:graphicData>
            </a:graphic>
          </wp:inline>
        </w:drawing>
      </w:r>
    </w:p>
    <w:p w14:paraId="4C53A769" w14:textId="77777777" w:rsidR="00740220" w:rsidRDefault="00740220" w:rsidP="00740220">
      <w:pPr>
        <w:spacing w:after="276" w:line="264" w:lineRule="auto"/>
        <w:ind w:left="705" w:right="82"/>
      </w:pPr>
    </w:p>
    <w:p w14:paraId="761E3554" w14:textId="6D5E1755" w:rsidR="00740220" w:rsidRDefault="00E80A51" w:rsidP="00740220">
      <w:pPr>
        <w:numPr>
          <w:ilvl w:val="0"/>
          <w:numId w:val="15"/>
        </w:numPr>
        <w:spacing w:after="276" w:line="264" w:lineRule="auto"/>
        <w:ind w:right="82" w:hanging="360"/>
      </w:pPr>
      <w:r>
        <w:t xml:space="preserve">Click </w:t>
      </w:r>
      <w:r w:rsidRPr="00AF14A0">
        <w:rPr>
          <w:b/>
        </w:rPr>
        <w:t>+ Add client IP</w:t>
      </w:r>
      <w:r w:rsidR="00AF14A0">
        <w:t xml:space="preserve">, click </w:t>
      </w:r>
      <w:r w:rsidR="00AF14A0" w:rsidRPr="00AF14A0">
        <w:rPr>
          <w:b/>
        </w:rPr>
        <w:t>Save</w:t>
      </w:r>
      <w:r w:rsidR="00150CF1">
        <w:t>,</w:t>
      </w:r>
      <w:r w:rsidR="00AF14A0">
        <w:t xml:space="preserve"> and then </w:t>
      </w:r>
      <w:r w:rsidR="00150CF1">
        <w:t xml:space="preserve">click </w:t>
      </w:r>
      <w:r w:rsidR="00150CF1" w:rsidRPr="00AF14A0">
        <w:rPr>
          <w:b/>
        </w:rPr>
        <w:t>OK</w:t>
      </w:r>
      <w:r w:rsidR="00AF14A0">
        <w:t>.</w:t>
      </w:r>
      <w:r w:rsidR="009A00D3">
        <w:t xml:space="preserve"> </w:t>
      </w:r>
    </w:p>
    <w:p w14:paraId="60D30407" w14:textId="4B28AA11" w:rsidR="00E80A51" w:rsidRDefault="00E80A51" w:rsidP="00740220">
      <w:pPr>
        <w:numPr>
          <w:ilvl w:val="0"/>
          <w:numId w:val="15"/>
        </w:numPr>
        <w:spacing w:after="276" w:line="264" w:lineRule="auto"/>
        <w:ind w:right="82" w:hanging="360"/>
      </w:pPr>
      <w:r>
        <w:t>Leave the portal open</w:t>
      </w:r>
      <w:r w:rsidR="00E203E8">
        <w:t>. You will need to get information about</w:t>
      </w:r>
      <w:r w:rsidR="00792A24">
        <w:t xml:space="preserve"> your database later.</w:t>
      </w:r>
    </w:p>
    <w:p w14:paraId="3093FDDF" w14:textId="77777777" w:rsidR="00FC4631" w:rsidRDefault="00FC4631" w:rsidP="00FC4631">
      <w:pPr>
        <w:spacing w:after="276" w:line="264" w:lineRule="auto"/>
        <w:ind w:left="345" w:right="82"/>
      </w:pPr>
    </w:p>
    <w:p w14:paraId="2102EEF4" w14:textId="4410912D" w:rsidR="009A00D3" w:rsidRDefault="006544D0" w:rsidP="009A00D3">
      <w:pPr>
        <w:pStyle w:val="Heading3"/>
      </w:pPr>
      <w:r>
        <w:t>Populating Data</w:t>
      </w:r>
      <w:r w:rsidR="009A00D3">
        <w:t xml:space="preserve"> </w:t>
      </w:r>
    </w:p>
    <w:p w14:paraId="0895D565" w14:textId="77777777" w:rsidR="009A00D3" w:rsidRDefault="009A00D3" w:rsidP="009A00D3">
      <w:pPr>
        <w:ind w:right="82"/>
      </w:pPr>
    </w:p>
    <w:p w14:paraId="7728337E" w14:textId="35AEC0ED" w:rsidR="009A00D3" w:rsidRDefault="009A00D3" w:rsidP="009A00D3">
      <w:pPr>
        <w:ind w:right="82"/>
      </w:pPr>
      <w:r>
        <w:t xml:space="preserve">In this task, you </w:t>
      </w:r>
      <w:r w:rsidR="00150CF1">
        <w:t xml:space="preserve">will </w:t>
      </w:r>
      <w:r w:rsidR="006544D0">
        <w:t xml:space="preserve">create two tables in </w:t>
      </w:r>
      <w:r w:rsidR="00150CF1">
        <w:t xml:space="preserve">the </w:t>
      </w:r>
      <w:r w:rsidR="006544D0">
        <w:t>Titanic database and add data to it.</w:t>
      </w:r>
    </w:p>
    <w:p w14:paraId="5C4C64A1" w14:textId="0C2C0B82" w:rsidR="009A00D3" w:rsidRDefault="006544D0" w:rsidP="003A196A">
      <w:pPr>
        <w:numPr>
          <w:ilvl w:val="0"/>
          <w:numId w:val="17"/>
        </w:numPr>
        <w:spacing w:after="173" w:line="264" w:lineRule="auto"/>
        <w:ind w:right="82" w:hanging="360"/>
      </w:pPr>
      <w:r>
        <w:t xml:space="preserve">Open </w:t>
      </w:r>
      <w:r w:rsidR="00150CF1" w:rsidRPr="00E07360">
        <w:rPr>
          <w:b/>
        </w:rPr>
        <w:t>Microsoft</w:t>
      </w:r>
      <w:r w:rsidR="00150CF1">
        <w:t xml:space="preserve"> </w:t>
      </w:r>
      <w:r w:rsidRPr="006544D0">
        <w:rPr>
          <w:b/>
        </w:rPr>
        <w:t>SQL Server Management Studio</w:t>
      </w:r>
      <w:r>
        <w:t>. You can find it on the taskbar.</w:t>
      </w:r>
    </w:p>
    <w:p w14:paraId="7C76B021" w14:textId="0D661851" w:rsidR="006544D0" w:rsidRPr="000F6B7E" w:rsidRDefault="006544D0" w:rsidP="006544D0">
      <w:pPr>
        <w:spacing w:after="173" w:line="264" w:lineRule="auto"/>
        <w:ind w:left="705" w:right="82"/>
      </w:pPr>
      <w:r>
        <w:rPr>
          <w:noProof/>
          <w:lang w:eastAsia="en-US"/>
        </w:rPr>
        <w:drawing>
          <wp:inline distT="0" distB="0" distL="0" distR="0" wp14:anchorId="20BF9905" wp14:editId="715E1421">
            <wp:extent cx="504825" cy="3810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 cy="381000"/>
                    </a:xfrm>
                    <a:prstGeom prst="rect">
                      <a:avLst/>
                    </a:prstGeom>
                  </pic:spPr>
                </pic:pic>
              </a:graphicData>
            </a:graphic>
          </wp:inline>
        </w:drawing>
      </w:r>
    </w:p>
    <w:p w14:paraId="79BD5811" w14:textId="0C373F09" w:rsidR="009A00D3" w:rsidRDefault="009A00D3" w:rsidP="003A196A">
      <w:pPr>
        <w:numPr>
          <w:ilvl w:val="0"/>
          <w:numId w:val="17"/>
        </w:numPr>
        <w:spacing w:after="173" w:line="264" w:lineRule="auto"/>
        <w:ind w:right="82" w:hanging="360"/>
      </w:pPr>
      <w:r>
        <w:t xml:space="preserve"> </w:t>
      </w:r>
      <w:r w:rsidR="006544D0">
        <w:t xml:space="preserve">In the </w:t>
      </w:r>
      <w:r w:rsidR="006544D0" w:rsidRPr="00E07360">
        <w:rPr>
          <w:b/>
        </w:rPr>
        <w:t xml:space="preserve">Connect to </w:t>
      </w:r>
      <w:r w:rsidR="00150CF1" w:rsidRPr="00E07360">
        <w:rPr>
          <w:b/>
        </w:rPr>
        <w:t>Server</w:t>
      </w:r>
      <w:r w:rsidR="00150CF1">
        <w:t xml:space="preserve"> </w:t>
      </w:r>
      <w:r w:rsidR="006544D0">
        <w:t xml:space="preserve">window, fill </w:t>
      </w:r>
      <w:r w:rsidR="00150CF1">
        <w:t xml:space="preserve">in the </w:t>
      </w:r>
      <w:r w:rsidR="006544D0">
        <w:t>information about the database server you just create</w:t>
      </w:r>
      <w:r w:rsidR="00150CF1">
        <w:t>d</w:t>
      </w:r>
      <w:r w:rsidR="006544D0">
        <w:t xml:space="preserve">. After </w:t>
      </w:r>
      <w:r w:rsidR="00150CF1">
        <w:t xml:space="preserve">this, </w:t>
      </w:r>
      <w:r w:rsidR="006544D0">
        <w:t xml:space="preserve">your screen should </w:t>
      </w:r>
      <w:r w:rsidR="00150CF1">
        <w:t xml:space="preserve">look </w:t>
      </w:r>
      <w:r w:rsidR="00012CF7">
        <w:t>like</w:t>
      </w:r>
      <w:r w:rsidR="006544D0">
        <w:t xml:space="preserve"> the following </w:t>
      </w:r>
      <w:r w:rsidR="00150CF1">
        <w:t>screenshot</w:t>
      </w:r>
      <w:r w:rsidR="006544D0">
        <w:t xml:space="preserve">. Click </w:t>
      </w:r>
      <w:r w:rsidR="006544D0" w:rsidRPr="006544D0">
        <w:rPr>
          <w:b/>
        </w:rPr>
        <w:t>Connect</w:t>
      </w:r>
      <w:r w:rsidR="006544D0">
        <w:t xml:space="preserve">. If </w:t>
      </w:r>
      <w:r w:rsidR="00150CF1">
        <w:t xml:space="preserve">you </w:t>
      </w:r>
      <w:r w:rsidR="006544D0">
        <w:t xml:space="preserve">see connectivity issues, verify </w:t>
      </w:r>
      <w:r w:rsidR="00150CF1">
        <w:t xml:space="preserve">whether </w:t>
      </w:r>
      <w:r w:rsidR="006544D0">
        <w:t>your client IP was added to the firewall rules (last task).</w:t>
      </w:r>
    </w:p>
    <w:p w14:paraId="5DF84B25" w14:textId="1F5E743D" w:rsidR="006544D0" w:rsidRDefault="006544D0" w:rsidP="006544D0">
      <w:pPr>
        <w:spacing w:after="173" w:line="264" w:lineRule="auto"/>
        <w:ind w:left="705" w:right="82"/>
      </w:pPr>
      <w:r>
        <w:rPr>
          <w:noProof/>
          <w:lang w:eastAsia="en-US"/>
        </w:rPr>
        <w:drawing>
          <wp:inline distT="0" distB="0" distL="0" distR="0" wp14:anchorId="059E0CE9" wp14:editId="1B620014">
            <wp:extent cx="3886200" cy="29146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200" cy="2914650"/>
                    </a:xfrm>
                    <a:prstGeom prst="rect">
                      <a:avLst/>
                    </a:prstGeom>
                  </pic:spPr>
                </pic:pic>
              </a:graphicData>
            </a:graphic>
          </wp:inline>
        </w:drawing>
      </w:r>
    </w:p>
    <w:p w14:paraId="4933A9BE" w14:textId="02157110" w:rsidR="006544D0" w:rsidRDefault="006544D0" w:rsidP="003A196A">
      <w:pPr>
        <w:numPr>
          <w:ilvl w:val="0"/>
          <w:numId w:val="17"/>
        </w:numPr>
        <w:spacing w:after="173" w:line="264" w:lineRule="auto"/>
        <w:ind w:right="82" w:hanging="360"/>
      </w:pPr>
      <w:r>
        <w:t xml:space="preserve">Click </w:t>
      </w:r>
      <w:r w:rsidRPr="00F27942">
        <w:rPr>
          <w:b/>
        </w:rPr>
        <w:t>New Query</w:t>
      </w:r>
      <w:r>
        <w:t>.</w:t>
      </w:r>
    </w:p>
    <w:p w14:paraId="0AD559F2" w14:textId="0DD81FDE" w:rsidR="006544D0" w:rsidRDefault="00F27942" w:rsidP="003A196A">
      <w:pPr>
        <w:numPr>
          <w:ilvl w:val="0"/>
          <w:numId w:val="17"/>
        </w:numPr>
        <w:spacing w:after="173" w:line="264" w:lineRule="auto"/>
        <w:ind w:right="82" w:hanging="360"/>
      </w:pPr>
      <w:r>
        <w:t xml:space="preserve">Open the file located at: </w:t>
      </w:r>
      <w:r w:rsidRPr="00F27942">
        <w:rPr>
          <w:b/>
        </w:rPr>
        <w:t>E:\Assets\M3 - Lab 4\TitanicTablesData.txt</w:t>
      </w:r>
      <w:r w:rsidR="000B4FD6">
        <w:t>. Copy all its content</w:t>
      </w:r>
      <w:r>
        <w:t>s.</w:t>
      </w:r>
    </w:p>
    <w:p w14:paraId="5D5DDD56" w14:textId="69F1B864" w:rsidR="00F27942" w:rsidRDefault="00F27942" w:rsidP="003A196A">
      <w:pPr>
        <w:numPr>
          <w:ilvl w:val="0"/>
          <w:numId w:val="17"/>
        </w:numPr>
        <w:spacing w:after="173" w:line="264" w:lineRule="auto"/>
        <w:ind w:right="82" w:hanging="360"/>
      </w:pPr>
      <w:r>
        <w:t xml:space="preserve">Paste the </w:t>
      </w:r>
      <w:r w:rsidR="000B4FD6">
        <w:t>script</w:t>
      </w:r>
      <w:r>
        <w:t xml:space="preserve"> to the new query window you created in step 3. </w:t>
      </w:r>
      <w:r w:rsidRPr="00F27942">
        <w:rPr>
          <w:b/>
        </w:rPr>
        <w:t>Run</w:t>
      </w:r>
      <w:r>
        <w:t xml:space="preserve"> the entire script (you can </w:t>
      </w:r>
      <w:r w:rsidR="00150CF1">
        <w:t xml:space="preserve">press </w:t>
      </w:r>
      <w:r>
        <w:t>F5).</w:t>
      </w:r>
    </w:p>
    <w:p w14:paraId="2533EF8B" w14:textId="793BC3D1" w:rsidR="00F27942" w:rsidRDefault="00F27942" w:rsidP="003A196A">
      <w:pPr>
        <w:numPr>
          <w:ilvl w:val="0"/>
          <w:numId w:val="17"/>
        </w:numPr>
        <w:spacing w:after="173" w:line="264" w:lineRule="auto"/>
        <w:ind w:right="82" w:hanging="360"/>
      </w:pPr>
      <w:r>
        <w:lastRenderedPageBreak/>
        <w:t xml:space="preserve">Click </w:t>
      </w:r>
      <w:r w:rsidRPr="00F27942">
        <w:rPr>
          <w:b/>
        </w:rPr>
        <w:t>New Query</w:t>
      </w:r>
      <w:r>
        <w:t xml:space="preserve"> again. Add the following script and </w:t>
      </w:r>
      <w:r w:rsidRPr="00F27942">
        <w:rPr>
          <w:b/>
        </w:rPr>
        <w:t>run</w:t>
      </w:r>
      <w:r>
        <w:t xml:space="preserve"> it. The query needs to return all values you just inserted.</w:t>
      </w:r>
    </w:p>
    <w:p w14:paraId="65172D9E" w14:textId="0DA75C29" w:rsidR="00F27942" w:rsidRPr="000B4FD6" w:rsidRDefault="00F27942" w:rsidP="00F27942">
      <w:pPr>
        <w:spacing w:after="173" w:line="264" w:lineRule="auto"/>
        <w:ind w:left="705" w:right="82"/>
        <w:rPr>
          <w:rFonts w:ascii="Consolas" w:hAnsi="Consolas"/>
        </w:rPr>
      </w:pPr>
      <w:r w:rsidRPr="000B4FD6">
        <w:rPr>
          <w:rFonts w:ascii="Consolas" w:hAnsi="Consolas"/>
        </w:rPr>
        <w:t>SELECT * FROM Titanic</w:t>
      </w:r>
    </w:p>
    <w:p w14:paraId="32E0E15B" w14:textId="5BD8961C" w:rsidR="00F27942" w:rsidRDefault="00150CF1" w:rsidP="003A196A">
      <w:pPr>
        <w:numPr>
          <w:ilvl w:val="0"/>
          <w:numId w:val="17"/>
        </w:numPr>
        <w:spacing w:after="173" w:line="264" w:lineRule="auto"/>
        <w:ind w:right="82" w:hanging="360"/>
      </w:pPr>
      <w:r>
        <w:t>C</w:t>
      </w:r>
      <w:r w:rsidR="00F27942" w:rsidRPr="00E07360">
        <w:t>lose</w:t>
      </w:r>
      <w:r w:rsidR="00F27942" w:rsidRPr="00F27942">
        <w:rPr>
          <w:b/>
        </w:rPr>
        <w:t xml:space="preserve"> SQL Server Management Studio</w:t>
      </w:r>
      <w:r w:rsidR="00F27942">
        <w:t>.</w:t>
      </w:r>
    </w:p>
    <w:p w14:paraId="09AD5DA4" w14:textId="77777777" w:rsidR="00235343" w:rsidRDefault="00235343" w:rsidP="009A00D3">
      <w:pPr>
        <w:spacing w:after="276" w:line="264" w:lineRule="auto"/>
        <w:ind w:left="0" w:right="82"/>
      </w:pPr>
    </w:p>
    <w:p w14:paraId="3212C1DA" w14:textId="77777777" w:rsidR="000F6B7E" w:rsidRDefault="000F6B7E" w:rsidP="000F6B7E">
      <w:pPr>
        <w:spacing w:after="276" w:line="264" w:lineRule="auto"/>
        <w:ind w:right="82"/>
      </w:pPr>
    </w:p>
    <w:p w14:paraId="068B9A4C" w14:textId="1017C86A" w:rsidR="000B4FD6" w:rsidRDefault="000B4FD6" w:rsidP="000B4FD6">
      <w:pPr>
        <w:pStyle w:val="Heading3"/>
      </w:pPr>
      <w:r>
        <w:t xml:space="preserve">Creating </w:t>
      </w:r>
      <w:r w:rsidR="00150CF1">
        <w:t xml:space="preserve">an </w:t>
      </w:r>
      <w:proofErr w:type="spellStart"/>
      <w:r>
        <w:t>AzureML</w:t>
      </w:r>
      <w:proofErr w:type="spellEnd"/>
      <w:r>
        <w:t xml:space="preserve"> Model </w:t>
      </w:r>
    </w:p>
    <w:p w14:paraId="34AB04E4" w14:textId="77777777" w:rsidR="000B4FD6" w:rsidRDefault="000B4FD6" w:rsidP="000B4FD6">
      <w:pPr>
        <w:ind w:right="82"/>
      </w:pPr>
    </w:p>
    <w:p w14:paraId="1FE769E9" w14:textId="43EC35F0" w:rsidR="000B4FD6" w:rsidRDefault="000B4FD6" w:rsidP="000B4FD6">
      <w:pPr>
        <w:ind w:right="82"/>
      </w:pPr>
      <w:r>
        <w:t xml:space="preserve">In this task, you </w:t>
      </w:r>
      <w:r w:rsidR="00150CF1">
        <w:t xml:space="preserve">will </w:t>
      </w:r>
      <w:r>
        <w:t xml:space="preserve">create </w:t>
      </w:r>
      <w:r w:rsidR="00150CF1">
        <w:t xml:space="preserve">an </w:t>
      </w:r>
      <w:r>
        <w:t>Azure</w:t>
      </w:r>
      <w:r w:rsidR="00515538">
        <w:t xml:space="preserve"> </w:t>
      </w:r>
      <w:r>
        <w:t>M</w:t>
      </w:r>
      <w:r w:rsidR="00515538">
        <w:t xml:space="preserve">achine </w:t>
      </w:r>
      <w:r>
        <w:t>L</w:t>
      </w:r>
      <w:r w:rsidR="00515538">
        <w:t>earning</w:t>
      </w:r>
      <w:r>
        <w:t xml:space="preserve"> model and publish a web service to access it.</w:t>
      </w:r>
    </w:p>
    <w:p w14:paraId="0BD6C346" w14:textId="342D35B1" w:rsidR="00273F18" w:rsidRDefault="000B4FD6" w:rsidP="003A196A">
      <w:pPr>
        <w:numPr>
          <w:ilvl w:val="0"/>
          <w:numId w:val="18"/>
        </w:numPr>
        <w:spacing w:after="173" w:line="264" w:lineRule="auto"/>
        <w:ind w:right="82" w:hanging="360"/>
      </w:pPr>
      <w:r>
        <w:t>Open Azure ML Studio</w:t>
      </w:r>
      <w:r w:rsidR="00150CF1">
        <w:t xml:space="preserve"> at</w:t>
      </w:r>
      <w:r>
        <w:t xml:space="preserve"> </w:t>
      </w:r>
      <w:hyperlink r:id="rId34" w:history="1">
        <w:r w:rsidRPr="00F14C79">
          <w:rPr>
            <w:rStyle w:val="Hyperlink"/>
          </w:rPr>
          <w:t>http://studio.azureml.net</w:t>
        </w:r>
      </w:hyperlink>
      <w:r w:rsidR="00150CF1">
        <w:rPr>
          <w:rStyle w:val="Hyperlink"/>
        </w:rPr>
        <w:t>,</w:t>
      </w:r>
      <w:r w:rsidR="00E74DD0">
        <w:t xml:space="preserve"> and</w:t>
      </w:r>
      <w:r w:rsidR="00150CF1">
        <w:t xml:space="preserve"> then</w:t>
      </w:r>
      <w:r w:rsidR="00E74DD0">
        <w:t xml:space="preserve"> </w:t>
      </w:r>
      <w:r w:rsidR="00150CF1">
        <w:t xml:space="preserve">sign in.  </w:t>
      </w:r>
      <w:r>
        <w:t xml:space="preserve">If you do not have an account, </w:t>
      </w:r>
      <w:r w:rsidR="00273F18">
        <w:t xml:space="preserve">you can create one </w:t>
      </w:r>
      <w:r>
        <w:t>(sele</w:t>
      </w:r>
      <w:r w:rsidR="00273F18">
        <w:t>c</w:t>
      </w:r>
      <w:r>
        <w:t xml:space="preserve">t </w:t>
      </w:r>
      <w:r w:rsidR="00273F18" w:rsidRPr="00E07360">
        <w:rPr>
          <w:b/>
        </w:rPr>
        <w:t xml:space="preserve">Sign </w:t>
      </w:r>
      <w:r w:rsidR="00E74DD0" w:rsidRPr="00E07360">
        <w:rPr>
          <w:b/>
        </w:rPr>
        <w:t>Up Here</w:t>
      </w:r>
      <w:r w:rsidR="00273F18">
        <w:t xml:space="preserve">, </w:t>
      </w:r>
      <w:r w:rsidR="00150CF1">
        <w:t xml:space="preserve">select </w:t>
      </w:r>
      <w:r w:rsidR="00273F18" w:rsidRPr="00E07360">
        <w:rPr>
          <w:b/>
        </w:rPr>
        <w:t>Free Workspace</w:t>
      </w:r>
      <w:r w:rsidR="00150CF1">
        <w:t>,</w:t>
      </w:r>
      <w:r>
        <w:t xml:space="preserve"> </w:t>
      </w:r>
      <w:r w:rsidR="00273F18">
        <w:t xml:space="preserve">and </w:t>
      </w:r>
      <w:r w:rsidR="00150CF1">
        <w:t xml:space="preserve">then </w:t>
      </w:r>
      <w:r w:rsidR="00273F18">
        <w:t xml:space="preserve">follow the </w:t>
      </w:r>
      <w:r w:rsidR="00150CF1">
        <w:t>on</w:t>
      </w:r>
      <w:r w:rsidR="00150CF1">
        <w:noBreakHyphen/>
      </w:r>
      <w:r w:rsidR="00273F18">
        <w:t>screen instructions)</w:t>
      </w:r>
      <w:r>
        <w:t xml:space="preserve">. </w:t>
      </w:r>
    </w:p>
    <w:p w14:paraId="62127A27" w14:textId="3F993C40" w:rsidR="00273F18" w:rsidRDefault="00273F18" w:rsidP="003A196A">
      <w:pPr>
        <w:numPr>
          <w:ilvl w:val="0"/>
          <w:numId w:val="18"/>
        </w:numPr>
        <w:spacing w:after="173" w:line="264" w:lineRule="auto"/>
        <w:ind w:right="82" w:hanging="360"/>
      </w:pPr>
      <w:r>
        <w:t xml:space="preserve">Open another tab in your browser and </w:t>
      </w:r>
      <w:r w:rsidR="00792A24" w:rsidRPr="00E07360">
        <w:t>go</w:t>
      </w:r>
      <w:r w:rsidR="00150CF1">
        <w:t xml:space="preserve"> to</w:t>
      </w:r>
      <w:r w:rsidR="00E74DD0" w:rsidRPr="0031638D">
        <w:rPr>
          <w:rFonts w:ascii="Segoe UI Light" w:eastAsiaTheme="minorEastAsia" w:hAnsi="Segoe UI Light" w:cstheme="minorBidi"/>
          <w:b/>
          <w:bCs/>
          <w:color w:val="000000" w:themeColor="text1"/>
          <w:kern w:val="24"/>
          <w:sz w:val="18"/>
          <w:szCs w:val="18"/>
        </w:rPr>
        <w:t xml:space="preserve"> </w:t>
      </w:r>
      <w:hyperlink r:id="rId35" w:history="1">
        <w:r w:rsidR="00E74DD0" w:rsidRPr="0031638D">
          <w:rPr>
            <w:rStyle w:val="Hyperlink"/>
          </w:rPr>
          <w:t>https://aka.ms/azuremltitanic</w:t>
        </w:r>
      </w:hyperlink>
      <w:r w:rsidR="00E74DD0" w:rsidRPr="00E07360">
        <w:rPr>
          <w:bCs/>
        </w:rPr>
        <w:t>.</w:t>
      </w:r>
      <w:r w:rsidR="00E74DD0" w:rsidRPr="0031638D">
        <w:rPr>
          <w:b/>
          <w:bCs/>
        </w:rPr>
        <w:t xml:space="preserve"> </w:t>
      </w:r>
      <w:r>
        <w:t xml:space="preserve">  </w:t>
      </w:r>
    </w:p>
    <w:p w14:paraId="312BC414" w14:textId="19CD81B9" w:rsidR="00E74DD0" w:rsidRDefault="00E74DD0" w:rsidP="003A196A">
      <w:pPr>
        <w:numPr>
          <w:ilvl w:val="0"/>
          <w:numId w:val="18"/>
        </w:numPr>
        <w:spacing w:after="173" w:line="264" w:lineRule="auto"/>
        <w:ind w:right="82" w:hanging="360"/>
      </w:pPr>
      <w:r>
        <w:t xml:space="preserve">Click </w:t>
      </w:r>
      <w:r w:rsidRPr="00E74DD0">
        <w:rPr>
          <w:b/>
        </w:rPr>
        <w:t>Open in Studio</w:t>
      </w:r>
      <w:r>
        <w:t>.</w:t>
      </w:r>
    </w:p>
    <w:p w14:paraId="180153C3" w14:textId="1B0B6806" w:rsidR="00E74DD0" w:rsidRDefault="00E74DD0" w:rsidP="00E74DD0">
      <w:pPr>
        <w:spacing w:after="173" w:line="264" w:lineRule="auto"/>
        <w:ind w:left="345" w:right="82"/>
      </w:pPr>
      <w:r>
        <w:rPr>
          <w:noProof/>
          <w:lang w:eastAsia="en-US"/>
        </w:rPr>
        <w:drawing>
          <wp:inline distT="0" distB="0" distL="0" distR="0" wp14:anchorId="1FA2718B" wp14:editId="35EAA049">
            <wp:extent cx="3590925" cy="590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0925" cy="590550"/>
                    </a:xfrm>
                    <a:prstGeom prst="rect">
                      <a:avLst/>
                    </a:prstGeom>
                  </pic:spPr>
                </pic:pic>
              </a:graphicData>
            </a:graphic>
          </wp:inline>
        </w:drawing>
      </w:r>
    </w:p>
    <w:p w14:paraId="31C93A86" w14:textId="4A3CF66A" w:rsidR="00E74DD0" w:rsidRDefault="00792A24" w:rsidP="003A196A">
      <w:pPr>
        <w:numPr>
          <w:ilvl w:val="0"/>
          <w:numId w:val="18"/>
        </w:numPr>
        <w:spacing w:after="173" w:line="264" w:lineRule="auto"/>
        <w:ind w:right="82" w:hanging="360"/>
      </w:pPr>
      <w:r>
        <w:t xml:space="preserve">You will be redirected to you Azure Machine Learning studio to </w:t>
      </w:r>
      <w:r w:rsidR="00E74DD0">
        <w:t>create a copy from this experiment</w:t>
      </w:r>
      <w:r>
        <w:t>.</w:t>
      </w:r>
      <w:r w:rsidR="006A2FEC">
        <w:t xml:space="preserve"> Select a region near to you.</w:t>
      </w:r>
    </w:p>
    <w:p w14:paraId="292671DE" w14:textId="0DCF70DA" w:rsidR="006A2FEC" w:rsidRDefault="006A2FEC" w:rsidP="006A2FEC">
      <w:pPr>
        <w:spacing w:after="173" w:line="264" w:lineRule="auto"/>
        <w:ind w:left="345" w:right="82"/>
      </w:pPr>
      <w:r>
        <w:rPr>
          <w:noProof/>
          <w:lang w:eastAsia="en-US"/>
        </w:rPr>
        <w:drawing>
          <wp:inline distT="0" distB="0" distL="0" distR="0" wp14:anchorId="05CE82C1" wp14:editId="0F7CCC75">
            <wp:extent cx="3324225" cy="25215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872" cy="2523553"/>
                    </a:xfrm>
                    <a:prstGeom prst="rect">
                      <a:avLst/>
                    </a:prstGeom>
                  </pic:spPr>
                </pic:pic>
              </a:graphicData>
            </a:graphic>
          </wp:inline>
        </w:drawing>
      </w:r>
    </w:p>
    <w:p w14:paraId="02CF091C" w14:textId="387DD931" w:rsidR="006A2FEC" w:rsidRPr="006A2FEC" w:rsidRDefault="006A2FEC" w:rsidP="003A196A">
      <w:pPr>
        <w:numPr>
          <w:ilvl w:val="0"/>
          <w:numId w:val="18"/>
        </w:numPr>
        <w:spacing w:after="173" w:line="264" w:lineRule="auto"/>
        <w:ind w:right="82" w:hanging="360"/>
      </w:pPr>
      <w:r w:rsidRPr="0031638D">
        <w:t>After the experiment is created</w:t>
      </w:r>
      <w:r w:rsidR="003467F5">
        <w:t>,</w:t>
      </w:r>
      <w:r w:rsidRPr="0031638D">
        <w:t xml:space="preserve"> you can click </w:t>
      </w:r>
      <w:r w:rsidRPr="0031638D">
        <w:rPr>
          <w:b/>
        </w:rPr>
        <w:t>RUN</w:t>
      </w:r>
      <w:r w:rsidRPr="0031638D">
        <w:t xml:space="preserve">, and wait </w:t>
      </w:r>
      <w:r w:rsidR="008A1D79">
        <w:t xml:space="preserve">for </w:t>
      </w:r>
      <w:r w:rsidR="00792A24">
        <w:t>process</w:t>
      </w:r>
      <w:r w:rsidRPr="0031638D">
        <w:t xml:space="preserve"> to finish. </w:t>
      </w:r>
      <w:r>
        <w:rPr>
          <w:lang w:val="pt-BR"/>
        </w:rPr>
        <w:t>This</w:t>
      </w:r>
      <w:r w:rsidR="00792A24">
        <w:rPr>
          <w:lang w:val="pt-BR"/>
        </w:rPr>
        <w:t xml:space="preserve"> operation </w:t>
      </w:r>
      <w:r>
        <w:rPr>
          <w:lang w:val="pt-BR"/>
        </w:rPr>
        <w:t>can take a few moments to finish.</w:t>
      </w:r>
    </w:p>
    <w:p w14:paraId="3545FDF0" w14:textId="757CC5B9" w:rsidR="006A2FEC" w:rsidRDefault="006A2FEC" w:rsidP="006A2FEC">
      <w:pPr>
        <w:spacing w:after="173" w:line="264" w:lineRule="auto"/>
        <w:ind w:left="345" w:right="82"/>
      </w:pPr>
      <w:r>
        <w:rPr>
          <w:noProof/>
          <w:lang w:eastAsia="en-US"/>
        </w:rPr>
        <w:lastRenderedPageBreak/>
        <w:drawing>
          <wp:inline distT="0" distB="0" distL="0" distR="0" wp14:anchorId="4EBA4CA8" wp14:editId="5C1BAC03">
            <wp:extent cx="466725" cy="447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25" cy="447675"/>
                    </a:xfrm>
                    <a:prstGeom prst="rect">
                      <a:avLst/>
                    </a:prstGeom>
                  </pic:spPr>
                </pic:pic>
              </a:graphicData>
            </a:graphic>
          </wp:inline>
        </w:drawing>
      </w:r>
      <w:r>
        <w:t xml:space="preserve"> </w:t>
      </w:r>
    </w:p>
    <w:p w14:paraId="77BE3340" w14:textId="4F020CC9" w:rsidR="006A2FEC" w:rsidRDefault="006A2FEC" w:rsidP="003A196A">
      <w:pPr>
        <w:numPr>
          <w:ilvl w:val="0"/>
          <w:numId w:val="18"/>
        </w:numPr>
        <w:spacing w:after="173" w:line="264" w:lineRule="auto"/>
        <w:ind w:right="82" w:hanging="360"/>
      </w:pPr>
      <w:r>
        <w:t>Your experiment should look like the following:</w:t>
      </w:r>
    </w:p>
    <w:p w14:paraId="456B1105" w14:textId="3842A384" w:rsidR="006A2FEC" w:rsidRDefault="006A2FEC" w:rsidP="006A2FEC">
      <w:pPr>
        <w:spacing w:after="173" w:line="264" w:lineRule="auto"/>
        <w:ind w:left="345" w:right="82"/>
      </w:pPr>
      <w:r>
        <w:rPr>
          <w:noProof/>
          <w:lang w:eastAsia="en-US"/>
        </w:rPr>
        <w:drawing>
          <wp:inline distT="0" distB="0" distL="0" distR="0" wp14:anchorId="6F87D1E5" wp14:editId="58156743">
            <wp:extent cx="5486400" cy="4403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403725"/>
                    </a:xfrm>
                    <a:prstGeom prst="rect">
                      <a:avLst/>
                    </a:prstGeom>
                  </pic:spPr>
                </pic:pic>
              </a:graphicData>
            </a:graphic>
          </wp:inline>
        </w:drawing>
      </w:r>
    </w:p>
    <w:p w14:paraId="3F51A3F4" w14:textId="3A8071BD" w:rsidR="006A2FEC" w:rsidRDefault="005D697C" w:rsidP="003A196A">
      <w:pPr>
        <w:numPr>
          <w:ilvl w:val="0"/>
          <w:numId w:val="18"/>
        </w:numPr>
        <w:spacing w:after="173" w:line="264" w:lineRule="auto"/>
        <w:ind w:right="82" w:hanging="360"/>
      </w:pPr>
      <w:r>
        <w:t xml:space="preserve">Move the </w:t>
      </w:r>
      <w:r w:rsidR="008A1D79">
        <w:t xml:space="preserve">cursor </w:t>
      </w:r>
      <w:r>
        <w:t xml:space="preserve">over </w:t>
      </w:r>
      <w:r w:rsidRPr="00E07360">
        <w:rPr>
          <w:b/>
        </w:rPr>
        <w:t>SET UP WEB SERVICE</w:t>
      </w:r>
      <w:r w:rsidR="008A1D79">
        <w:t>,</w:t>
      </w:r>
      <w:r>
        <w:t xml:space="preserve"> and</w:t>
      </w:r>
      <w:r w:rsidR="008A1D79">
        <w:t xml:space="preserve"> then</w:t>
      </w:r>
      <w:r>
        <w:t xml:space="preserve"> select </w:t>
      </w:r>
      <w:r w:rsidRPr="005D697C">
        <w:rPr>
          <w:b/>
        </w:rPr>
        <w:t>Predictive Web Service [Recommended]</w:t>
      </w:r>
      <w:r>
        <w:t xml:space="preserve">. </w:t>
      </w:r>
      <w:r w:rsidR="009D4A92">
        <w:t xml:space="preserve">The process will take a few moments </w:t>
      </w:r>
      <w:r>
        <w:t>to finish.</w:t>
      </w:r>
    </w:p>
    <w:p w14:paraId="00BF255F" w14:textId="0DE402BE" w:rsidR="006A2FEC" w:rsidRDefault="005D697C" w:rsidP="005D697C">
      <w:pPr>
        <w:spacing w:after="173" w:line="264" w:lineRule="auto"/>
        <w:ind w:left="345" w:right="82"/>
      </w:pPr>
      <w:r>
        <w:rPr>
          <w:noProof/>
          <w:lang w:eastAsia="en-US"/>
        </w:rPr>
        <w:drawing>
          <wp:inline distT="0" distB="0" distL="0" distR="0" wp14:anchorId="7F49DBEE" wp14:editId="4F874068">
            <wp:extent cx="2209800" cy="1247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9800" cy="1247775"/>
                    </a:xfrm>
                    <a:prstGeom prst="rect">
                      <a:avLst/>
                    </a:prstGeom>
                  </pic:spPr>
                </pic:pic>
              </a:graphicData>
            </a:graphic>
          </wp:inline>
        </w:drawing>
      </w:r>
    </w:p>
    <w:p w14:paraId="163BA700" w14:textId="62384648" w:rsidR="006A2FEC" w:rsidRDefault="005D697C" w:rsidP="003A196A">
      <w:pPr>
        <w:numPr>
          <w:ilvl w:val="0"/>
          <w:numId w:val="18"/>
        </w:numPr>
        <w:spacing w:after="173" w:line="264" w:lineRule="auto"/>
        <w:ind w:right="82" w:hanging="360"/>
      </w:pPr>
      <w:r>
        <w:t>Reorganize the modules so you can see your experiment</w:t>
      </w:r>
      <w:r w:rsidR="008A1D79" w:rsidRPr="008A1D79">
        <w:t xml:space="preserve"> </w:t>
      </w:r>
      <w:r w:rsidR="008A1D79">
        <w:t>better</w:t>
      </w:r>
      <w:r>
        <w:t xml:space="preserve">. You should </w:t>
      </w:r>
      <w:r w:rsidR="008A1D79">
        <w:t xml:space="preserve">see </w:t>
      </w:r>
      <w:r>
        <w:t xml:space="preserve">something </w:t>
      </w:r>
      <w:r w:rsidR="008A1D79">
        <w:t xml:space="preserve">similar to the </w:t>
      </w:r>
      <w:r>
        <w:t xml:space="preserve">following </w:t>
      </w:r>
      <w:r w:rsidR="008A1D79">
        <w:t>screenshot</w:t>
      </w:r>
      <w:r>
        <w:t xml:space="preserve">. Notice that now we have two tabs: </w:t>
      </w:r>
      <w:r w:rsidRPr="00E07360">
        <w:rPr>
          <w:b/>
        </w:rPr>
        <w:t>Training experiment</w:t>
      </w:r>
      <w:r>
        <w:t xml:space="preserve"> and </w:t>
      </w:r>
      <w:r w:rsidR="008A1D79" w:rsidRPr="00E07360">
        <w:rPr>
          <w:b/>
        </w:rPr>
        <w:t xml:space="preserve">Predictive </w:t>
      </w:r>
      <w:r w:rsidRPr="00E07360">
        <w:rPr>
          <w:b/>
        </w:rPr>
        <w:t>experiment</w:t>
      </w:r>
      <w:r>
        <w:t xml:space="preserve"> (scoring experiment).</w:t>
      </w:r>
      <w:r w:rsidR="0066422C">
        <w:t xml:space="preserve"> You also have the modules for web service input and output.</w:t>
      </w:r>
    </w:p>
    <w:p w14:paraId="26229F12" w14:textId="6C40D39C" w:rsidR="0066422C" w:rsidRDefault="0066422C" w:rsidP="0066422C">
      <w:pPr>
        <w:spacing w:after="173" w:line="264" w:lineRule="auto"/>
        <w:ind w:left="345" w:right="82"/>
      </w:pPr>
      <w:r>
        <w:rPr>
          <w:noProof/>
          <w:lang w:eastAsia="en-US"/>
        </w:rPr>
        <w:lastRenderedPageBreak/>
        <w:drawing>
          <wp:inline distT="0" distB="0" distL="0" distR="0" wp14:anchorId="0E0300FC" wp14:editId="5677C6D4">
            <wp:extent cx="5486400" cy="3980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980180"/>
                    </a:xfrm>
                    <a:prstGeom prst="rect">
                      <a:avLst/>
                    </a:prstGeom>
                  </pic:spPr>
                </pic:pic>
              </a:graphicData>
            </a:graphic>
          </wp:inline>
        </w:drawing>
      </w:r>
    </w:p>
    <w:p w14:paraId="76165AD9" w14:textId="23ED2F5F" w:rsidR="0066422C" w:rsidRDefault="007B39B0" w:rsidP="003A196A">
      <w:pPr>
        <w:numPr>
          <w:ilvl w:val="0"/>
          <w:numId w:val="18"/>
        </w:numPr>
        <w:spacing w:after="173" w:line="264" w:lineRule="auto"/>
        <w:ind w:right="82" w:hanging="360"/>
      </w:pPr>
      <w:r>
        <w:t xml:space="preserve">Now you need to change your predictive experiment so </w:t>
      </w:r>
      <w:r w:rsidR="008A1D79">
        <w:t xml:space="preserve">that </w:t>
      </w:r>
      <w:r>
        <w:t xml:space="preserve">it can write your predictions to your Azure </w:t>
      </w:r>
      <w:r w:rsidR="009D4A92">
        <w:t>SQL D</w:t>
      </w:r>
      <w:r>
        <w:t xml:space="preserve">atabase table called </w:t>
      </w:r>
      <w:proofErr w:type="spellStart"/>
      <w:r w:rsidRPr="002A2772">
        <w:rPr>
          <w:b/>
        </w:rPr>
        <w:t>TitanicScored</w:t>
      </w:r>
      <w:proofErr w:type="spellEnd"/>
      <w:r w:rsidR="002A2772">
        <w:t xml:space="preserve">. </w:t>
      </w:r>
    </w:p>
    <w:p w14:paraId="003EF671" w14:textId="15E59D11" w:rsidR="002A2772" w:rsidRPr="00D447B6" w:rsidRDefault="00D447B6" w:rsidP="003A196A">
      <w:pPr>
        <w:numPr>
          <w:ilvl w:val="0"/>
          <w:numId w:val="18"/>
        </w:numPr>
        <w:spacing w:after="173" w:line="264" w:lineRule="auto"/>
        <w:ind w:right="82" w:hanging="360"/>
      </w:pPr>
      <w:r w:rsidRPr="00E07360">
        <w:t>Remove</w:t>
      </w:r>
      <w:r>
        <w:t xml:space="preserve"> the </w:t>
      </w:r>
      <w:r w:rsidRPr="00D447B6">
        <w:rPr>
          <w:b/>
        </w:rPr>
        <w:t>connection</w:t>
      </w:r>
      <w:r>
        <w:t xml:space="preserve"> between </w:t>
      </w:r>
      <w:r w:rsidRPr="00D447B6">
        <w:rPr>
          <w:b/>
        </w:rPr>
        <w:t>Web service input</w:t>
      </w:r>
      <w:r>
        <w:t xml:space="preserve"> and </w:t>
      </w:r>
      <w:r w:rsidRPr="00D447B6">
        <w:rPr>
          <w:b/>
        </w:rPr>
        <w:t xml:space="preserve">Select Columns in </w:t>
      </w:r>
      <w:r>
        <w:rPr>
          <w:b/>
        </w:rPr>
        <w:t>D</w:t>
      </w:r>
      <w:r w:rsidRPr="00D447B6">
        <w:rPr>
          <w:b/>
        </w:rPr>
        <w:t>ataset</w:t>
      </w:r>
      <w:r>
        <w:t xml:space="preserve"> (select the arrow and </w:t>
      </w:r>
      <w:r w:rsidR="008A1D79">
        <w:t>press the D</w:t>
      </w:r>
      <w:r>
        <w:t>elete</w:t>
      </w:r>
      <w:r w:rsidR="008A1D79">
        <w:t xml:space="preserve"> key</w:t>
      </w:r>
      <w:r w:rsidRPr="0031638D">
        <w:t>).</w:t>
      </w:r>
    </w:p>
    <w:p w14:paraId="79E5CD1A" w14:textId="24C76188" w:rsidR="00D447B6" w:rsidRPr="00D447B6" w:rsidRDefault="00D447B6" w:rsidP="003A196A">
      <w:pPr>
        <w:numPr>
          <w:ilvl w:val="0"/>
          <w:numId w:val="18"/>
        </w:numPr>
        <w:spacing w:after="173" w:line="264" w:lineRule="auto"/>
        <w:ind w:right="82" w:hanging="360"/>
      </w:pPr>
      <w:r w:rsidRPr="00E07360">
        <w:t>Remove</w:t>
      </w:r>
      <w:r>
        <w:t xml:space="preserve"> the </w:t>
      </w:r>
      <w:r w:rsidRPr="00D447B6">
        <w:rPr>
          <w:b/>
        </w:rPr>
        <w:t>connection</w:t>
      </w:r>
      <w:r>
        <w:t xml:space="preserve"> between </w:t>
      </w:r>
      <w:r w:rsidRPr="00D447B6">
        <w:rPr>
          <w:b/>
        </w:rPr>
        <w:t>Titanic</w:t>
      </w:r>
      <w:r>
        <w:t xml:space="preserve"> and </w:t>
      </w:r>
      <w:r>
        <w:rPr>
          <w:b/>
        </w:rPr>
        <w:t>Select Columns in D</w:t>
      </w:r>
      <w:r w:rsidRPr="00D447B6">
        <w:rPr>
          <w:b/>
        </w:rPr>
        <w:t>ataset</w:t>
      </w:r>
      <w:r>
        <w:t xml:space="preserve"> (select the arrow and </w:t>
      </w:r>
      <w:r w:rsidR="008A1D79">
        <w:t>press the Delete key</w:t>
      </w:r>
      <w:r w:rsidRPr="0031638D">
        <w:t>).</w:t>
      </w:r>
    </w:p>
    <w:p w14:paraId="6950F4A5" w14:textId="214F6E48" w:rsidR="008839E3" w:rsidRDefault="00D447B6" w:rsidP="003A196A">
      <w:pPr>
        <w:numPr>
          <w:ilvl w:val="0"/>
          <w:numId w:val="18"/>
        </w:numPr>
        <w:spacing w:after="173" w:line="264" w:lineRule="auto"/>
        <w:ind w:right="82" w:hanging="360"/>
      </w:pPr>
      <w:r w:rsidRPr="00E07360">
        <w:t>Add</w:t>
      </w:r>
      <w:r>
        <w:t xml:space="preserve"> a new </w:t>
      </w:r>
      <w:r w:rsidRPr="00494204">
        <w:rPr>
          <w:b/>
        </w:rPr>
        <w:t>Select Columns in Dataset</w:t>
      </w:r>
      <w:r w:rsidR="00494204">
        <w:t xml:space="preserve"> </w:t>
      </w:r>
      <w:r w:rsidR="008A1D79">
        <w:t xml:space="preserve">module </w:t>
      </w:r>
      <w:r w:rsidR="00494204">
        <w:t xml:space="preserve">and connect the output of </w:t>
      </w:r>
      <w:r w:rsidR="008A1D79">
        <w:t xml:space="preserve">the </w:t>
      </w:r>
      <w:r w:rsidR="00494204" w:rsidRPr="00494204">
        <w:rPr>
          <w:b/>
        </w:rPr>
        <w:t>Web service input</w:t>
      </w:r>
      <w:r w:rsidR="00494204">
        <w:t xml:space="preserve"> module to this new module. Do the same for </w:t>
      </w:r>
      <w:r w:rsidR="008A1D79">
        <w:t xml:space="preserve">the </w:t>
      </w:r>
      <w:r w:rsidR="00494204" w:rsidRPr="00494204">
        <w:rPr>
          <w:b/>
        </w:rPr>
        <w:t>Titanic</w:t>
      </w:r>
      <w:r w:rsidR="00494204">
        <w:t xml:space="preserve"> dataset. </w:t>
      </w:r>
    </w:p>
    <w:p w14:paraId="231A0A46" w14:textId="5E9D17A3" w:rsidR="005D697C" w:rsidRDefault="008839E3" w:rsidP="003A196A">
      <w:pPr>
        <w:numPr>
          <w:ilvl w:val="0"/>
          <w:numId w:val="18"/>
        </w:numPr>
        <w:spacing w:after="173" w:line="264" w:lineRule="auto"/>
        <w:ind w:right="82" w:hanging="360"/>
      </w:pPr>
      <w:r w:rsidRPr="00E07360">
        <w:t>Connect</w:t>
      </w:r>
      <w:r>
        <w:rPr>
          <w:b/>
        </w:rPr>
        <w:t xml:space="preserve"> </w:t>
      </w:r>
      <w:r>
        <w:t xml:space="preserve">the output from the new </w:t>
      </w:r>
      <w:r w:rsidRPr="008839E3">
        <w:rPr>
          <w:b/>
        </w:rPr>
        <w:t>Select Columns in Dataset</w:t>
      </w:r>
      <w:r>
        <w:t xml:space="preserve"> </w:t>
      </w:r>
      <w:r w:rsidR="008A1D79">
        <w:t xml:space="preserve">module </w:t>
      </w:r>
      <w:r>
        <w:t>to</w:t>
      </w:r>
      <w:r w:rsidR="008A1D79">
        <w:t xml:space="preserve"> the</w:t>
      </w:r>
      <w:r>
        <w:t xml:space="preserve"> input of the old </w:t>
      </w:r>
      <w:r w:rsidRPr="008839E3">
        <w:rPr>
          <w:b/>
        </w:rPr>
        <w:t>Select Columns in Dataset</w:t>
      </w:r>
      <w:r w:rsidR="008A1D79" w:rsidRPr="008A1D79">
        <w:t xml:space="preserve"> </w:t>
      </w:r>
      <w:r w:rsidR="008A1D79">
        <w:t>module</w:t>
      </w:r>
      <w:r>
        <w:t xml:space="preserve">. </w:t>
      </w:r>
      <w:r w:rsidR="00494204">
        <w:t>This part of your experiment should be</w:t>
      </w:r>
      <w:r w:rsidR="008A1D79">
        <w:t xml:space="preserve"> similar to</w:t>
      </w:r>
      <w:r w:rsidR="00494204">
        <w:t xml:space="preserve"> the following</w:t>
      </w:r>
      <w:r w:rsidR="008A1D79">
        <w:t xml:space="preserve"> screenshot</w:t>
      </w:r>
      <w:r w:rsidR="00494204">
        <w:t>:</w:t>
      </w:r>
    </w:p>
    <w:p w14:paraId="57866E45" w14:textId="4107591E" w:rsidR="00494204" w:rsidRPr="00494204" w:rsidRDefault="00494204" w:rsidP="00494204">
      <w:pPr>
        <w:spacing w:after="173" w:line="264" w:lineRule="auto"/>
        <w:ind w:left="345" w:right="82"/>
      </w:pPr>
      <w:r>
        <w:rPr>
          <w:noProof/>
          <w:lang w:eastAsia="en-US"/>
        </w:rPr>
        <w:lastRenderedPageBreak/>
        <w:drawing>
          <wp:inline distT="0" distB="0" distL="0" distR="0" wp14:anchorId="51F2A57F" wp14:editId="205EA669">
            <wp:extent cx="5486400" cy="21647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164715"/>
                    </a:xfrm>
                    <a:prstGeom prst="rect">
                      <a:avLst/>
                    </a:prstGeom>
                  </pic:spPr>
                </pic:pic>
              </a:graphicData>
            </a:graphic>
          </wp:inline>
        </w:drawing>
      </w:r>
    </w:p>
    <w:p w14:paraId="710DFB6D" w14:textId="51DA36B2" w:rsidR="00494204" w:rsidRDefault="00494204" w:rsidP="003A196A">
      <w:pPr>
        <w:numPr>
          <w:ilvl w:val="0"/>
          <w:numId w:val="18"/>
        </w:numPr>
        <w:spacing w:after="173" w:line="264" w:lineRule="auto"/>
        <w:ind w:right="82" w:hanging="360"/>
      </w:pPr>
      <w:r>
        <w:t xml:space="preserve">Select the new </w:t>
      </w:r>
      <w:r w:rsidRPr="00E07360">
        <w:rPr>
          <w:b/>
        </w:rPr>
        <w:t xml:space="preserve">Select Columns in Dataset </w:t>
      </w:r>
      <w:r>
        <w:t>module. In the properties pane</w:t>
      </w:r>
      <w:r w:rsidR="008A1D79">
        <w:t>,</w:t>
      </w:r>
      <w:r>
        <w:t xml:space="preserve"> click </w:t>
      </w:r>
      <w:r w:rsidRPr="00494204">
        <w:rPr>
          <w:b/>
        </w:rPr>
        <w:t>Launc</w:t>
      </w:r>
      <w:r>
        <w:rPr>
          <w:b/>
        </w:rPr>
        <w:t>h</w:t>
      </w:r>
      <w:r w:rsidRPr="00494204">
        <w:rPr>
          <w:b/>
        </w:rPr>
        <w:t xml:space="preserve"> column selector</w:t>
      </w:r>
      <w:r>
        <w:t>.</w:t>
      </w:r>
    </w:p>
    <w:p w14:paraId="56EDE997" w14:textId="24C515FC" w:rsidR="00494204" w:rsidRDefault="00494204" w:rsidP="003A196A">
      <w:pPr>
        <w:numPr>
          <w:ilvl w:val="0"/>
          <w:numId w:val="18"/>
        </w:numPr>
        <w:spacing w:after="173" w:line="264" w:lineRule="auto"/>
        <w:ind w:right="82" w:hanging="360"/>
      </w:pPr>
      <w:r>
        <w:t xml:space="preserve">Select </w:t>
      </w:r>
      <w:r w:rsidRPr="00494204">
        <w:rPr>
          <w:b/>
        </w:rPr>
        <w:t>WITH RULES</w:t>
      </w:r>
      <w:r>
        <w:t xml:space="preserve">. Begin with: </w:t>
      </w:r>
      <w:r w:rsidRPr="00494204">
        <w:rPr>
          <w:b/>
        </w:rPr>
        <w:t>ALL COLUMNS</w:t>
      </w:r>
      <w:r w:rsidR="008A1D79">
        <w:t xml:space="preserve">, and then </w:t>
      </w:r>
      <w:r>
        <w:t xml:space="preserve">click </w:t>
      </w:r>
      <w:r w:rsidRPr="00E07360">
        <w:rPr>
          <w:b/>
        </w:rPr>
        <w:t>–</w:t>
      </w:r>
      <w:r>
        <w:t xml:space="preserve"> button. Your screen should </w:t>
      </w:r>
      <w:r w:rsidR="008A1D79">
        <w:t>look like the following screenshot</w:t>
      </w:r>
      <w:r>
        <w:t>:</w:t>
      </w:r>
    </w:p>
    <w:p w14:paraId="6DE4C3C5" w14:textId="640CD59D" w:rsidR="00494204" w:rsidRDefault="00494204" w:rsidP="00494204">
      <w:pPr>
        <w:spacing w:after="173" w:line="264" w:lineRule="auto"/>
        <w:ind w:left="345" w:right="82"/>
      </w:pPr>
      <w:r>
        <w:rPr>
          <w:noProof/>
          <w:lang w:eastAsia="en-US"/>
        </w:rPr>
        <w:drawing>
          <wp:inline distT="0" distB="0" distL="0" distR="0" wp14:anchorId="5B6BCE9C" wp14:editId="311DBB74">
            <wp:extent cx="5486400" cy="27216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721610"/>
                    </a:xfrm>
                    <a:prstGeom prst="rect">
                      <a:avLst/>
                    </a:prstGeom>
                  </pic:spPr>
                </pic:pic>
              </a:graphicData>
            </a:graphic>
          </wp:inline>
        </w:drawing>
      </w:r>
    </w:p>
    <w:p w14:paraId="65A8121D" w14:textId="07A40951" w:rsidR="00494204" w:rsidRDefault="00494204" w:rsidP="003A196A">
      <w:pPr>
        <w:numPr>
          <w:ilvl w:val="0"/>
          <w:numId w:val="18"/>
        </w:numPr>
        <w:spacing w:after="173" w:line="264" w:lineRule="auto"/>
        <w:ind w:right="82" w:hanging="360"/>
      </w:pPr>
      <w:r>
        <w:t xml:space="preserve">Click </w:t>
      </w:r>
      <w:r w:rsidR="008A1D79">
        <w:t xml:space="preserve">the </w:t>
      </w:r>
      <w:r>
        <w:t xml:space="preserve">check </w:t>
      </w:r>
      <w:r w:rsidR="008A1D79">
        <w:t xml:space="preserve">mark </w:t>
      </w:r>
      <w:r>
        <w:t>to confirm.</w:t>
      </w:r>
    </w:p>
    <w:p w14:paraId="2D8A952E" w14:textId="3869CDF0" w:rsidR="008839E3" w:rsidRDefault="008839E3" w:rsidP="003A196A">
      <w:pPr>
        <w:numPr>
          <w:ilvl w:val="0"/>
          <w:numId w:val="18"/>
        </w:numPr>
        <w:spacing w:after="173" w:line="264" w:lineRule="auto"/>
        <w:ind w:right="82" w:hanging="360"/>
      </w:pPr>
      <w:r>
        <w:t xml:space="preserve">Add an </w:t>
      </w:r>
      <w:r w:rsidRPr="008839E3">
        <w:rPr>
          <w:b/>
        </w:rPr>
        <w:t>Add Columns</w:t>
      </w:r>
      <w:r>
        <w:t xml:space="preserve"> module. </w:t>
      </w:r>
    </w:p>
    <w:p w14:paraId="4E0E405C" w14:textId="3B061B01" w:rsidR="008839E3" w:rsidRDefault="008839E3" w:rsidP="003A196A">
      <w:pPr>
        <w:numPr>
          <w:ilvl w:val="0"/>
          <w:numId w:val="18"/>
        </w:numPr>
        <w:spacing w:after="173" w:line="264" w:lineRule="auto"/>
        <w:ind w:right="82" w:hanging="360"/>
      </w:pPr>
      <w:r w:rsidRPr="00E07360">
        <w:t>Connect</w:t>
      </w:r>
      <w:r>
        <w:t xml:space="preserve"> the output of the recently added </w:t>
      </w:r>
      <w:r w:rsidRPr="008839E3">
        <w:rPr>
          <w:b/>
        </w:rPr>
        <w:t>Select Columns in Dataset</w:t>
      </w:r>
      <w:r>
        <w:t xml:space="preserve"> </w:t>
      </w:r>
      <w:r w:rsidR="009D4A92">
        <w:t xml:space="preserve">module </w:t>
      </w:r>
      <w:r>
        <w:t xml:space="preserve">to </w:t>
      </w:r>
      <w:r w:rsidR="00357967">
        <w:t xml:space="preserve">the </w:t>
      </w:r>
      <w:r>
        <w:t xml:space="preserve">first input (leftmost) of the </w:t>
      </w:r>
      <w:r w:rsidRPr="008839E3">
        <w:rPr>
          <w:b/>
        </w:rPr>
        <w:t>Add Columns</w:t>
      </w:r>
      <w:r>
        <w:t xml:space="preserve"> module.</w:t>
      </w:r>
    </w:p>
    <w:p w14:paraId="17AA384E" w14:textId="6EE97CC0" w:rsidR="008839E3" w:rsidRDefault="008839E3" w:rsidP="003A196A">
      <w:pPr>
        <w:numPr>
          <w:ilvl w:val="0"/>
          <w:numId w:val="18"/>
        </w:numPr>
        <w:spacing w:after="173" w:line="264" w:lineRule="auto"/>
        <w:ind w:right="82" w:hanging="360"/>
      </w:pPr>
      <w:r w:rsidRPr="00E07360">
        <w:t>Connect</w:t>
      </w:r>
      <w:r>
        <w:rPr>
          <w:b/>
        </w:rPr>
        <w:t xml:space="preserve"> </w:t>
      </w:r>
      <w:r w:rsidRPr="008839E3">
        <w:t>the output of</w:t>
      </w:r>
      <w:r>
        <w:rPr>
          <w:b/>
        </w:rPr>
        <w:t xml:space="preserve"> </w:t>
      </w:r>
      <w:r w:rsidR="00357967">
        <w:rPr>
          <w:b/>
        </w:rPr>
        <w:t xml:space="preserve">the </w:t>
      </w:r>
      <w:r>
        <w:rPr>
          <w:b/>
        </w:rPr>
        <w:t xml:space="preserve">Score Model </w:t>
      </w:r>
      <w:r>
        <w:t>modu</w:t>
      </w:r>
      <w:r w:rsidRPr="008839E3">
        <w:t>l</w:t>
      </w:r>
      <w:r>
        <w:t>e</w:t>
      </w:r>
      <w:r>
        <w:rPr>
          <w:b/>
        </w:rPr>
        <w:t xml:space="preserve"> </w:t>
      </w:r>
      <w:r w:rsidRPr="008839E3">
        <w:t xml:space="preserve">to the second </w:t>
      </w:r>
      <w:r>
        <w:t>input (rightmost)</w:t>
      </w:r>
      <w:r w:rsidRPr="008839E3">
        <w:t xml:space="preserve"> of</w:t>
      </w:r>
      <w:r w:rsidR="00357967">
        <w:t xml:space="preserve"> the</w:t>
      </w:r>
      <w:r>
        <w:rPr>
          <w:b/>
        </w:rPr>
        <w:t xml:space="preserve"> Add Columns </w:t>
      </w:r>
      <w:r w:rsidRPr="008839E3">
        <w:t>module.</w:t>
      </w:r>
      <w:r>
        <w:t xml:space="preserve"> Make sure this part of your experiment looks like the following </w:t>
      </w:r>
      <w:r w:rsidR="00357967">
        <w:t>screenshot:</w:t>
      </w:r>
    </w:p>
    <w:p w14:paraId="464F1036" w14:textId="453E0310" w:rsidR="008839E3" w:rsidRDefault="008839E3" w:rsidP="008839E3">
      <w:pPr>
        <w:spacing w:after="173" w:line="264" w:lineRule="auto"/>
        <w:ind w:left="345" w:right="82"/>
      </w:pPr>
      <w:r>
        <w:rPr>
          <w:noProof/>
          <w:lang w:eastAsia="en-US"/>
        </w:rPr>
        <w:lastRenderedPageBreak/>
        <w:drawing>
          <wp:inline distT="0" distB="0" distL="0" distR="0" wp14:anchorId="7708651D" wp14:editId="6CA782B9">
            <wp:extent cx="4686300" cy="39849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8511" cy="3986862"/>
                    </a:xfrm>
                    <a:prstGeom prst="rect">
                      <a:avLst/>
                    </a:prstGeom>
                  </pic:spPr>
                </pic:pic>
              </a:graphicData>
            </a:graphic>
          </wp:inline>
        </w:drawing>
      </w:r>
    </w:p>
    <w:p w14:paraId="153BBF57" w14:textId="25FEB4E0" w:rsidR="008839E3" w:rsidRDefault="008839E3" w:rsidP="003A196A">
      <w:pPr>
        <w:numPr>
          <w:ilvl w:val="0"/>
          <w:numId w:val="18"/>
        </w:numPr>
        <w:spacing w:after="173" w:line="264" w:lineRule="auto"/>
        <w:ind w:right="82" w:hanging="360"/>
      </w:pPr>
      <w:r>
        <w:t xml:space="preserve">Click </w:t>
      </w:r>
      <w:r w:rsidRPr="008839E3">
        <w:rPr>
          <w:b/>
        </w:rPr>
        <w:t>Run</w:t>
      </w:r>
      <w:r>
        <w:t xml:space="preserve">. Everything should run smoothly. </w:t>
      </w:r>
    </w:p>
    <w:p w14:paraId="13E94CE9" w14:textId="021DC432" w:rsidR="008839E3" w:rsidRDefault="008839E3" w:rsidP="003A196A">
      <w:pPr>
        <w:numPr>
          <w:ilvl w:val="0"/>
          <w:numId w:val="18"/>
        </w:numPr>
        <w:spacing w:after="173" w:line="264" w:lineRule="auto"/>
        <w:ind w:right="82" w:hanging="360"/>
      </w:pPr>
      <w:r w:rsidRPr="00E07360">
        <w:t>Add</w:t>
      </w:r>
      <w:r>
        <w:t xml:space="preserve"> a</w:t>
      </w:r>
      <w:r w:rsidR="0045256D">
        <w:t xml:space="preserve">n </w:t>
      </w:r>
      <w:r w:rsidR="0045256D" w:rsidRPr="0045256D">
        <w:rPr>
          <w:b/>
        </w:rPr>
        <w:t>Export Data</w:t>
      </w:r>
      <w:r w:rsidR="0045256D">
        <w:t xml:space="preserve"> module.</w:t>
      </w:r>
      <w:r>
        <w:t xml:space="preserve"> </w:t>
      </w:r>
    </w:p>
    <w:p w14:paraId="4AFC6245" w14:textId="74BCFF20" w:rsidR="0045256D" w:rsidRDefault="0045256D" w:rsidP="003A196A">
      <w:pPr>
        <w:numPr>
          <w:ilvl w:val="0"/>
          <w:numId w:val="18"/>
        </w:numPr>
        <w:spacing w:after="173" w:line="264" w:lineRule="auto"/>
        <w:ind w:right="82" w:hanging="360"/>
      </w:pPr>
      <w:r w:rsidRPr="00E07360">
        <w:t>Connect</w:t>
      </w:r>
      <w:r>
        <w:rPr>
          <w:b/>
        </w:rPr>
        <w:t xml:space="preserve"> </w:t>
      </w:r>
      <w:r w:rsidRPr="0045256D">
        <w:t>the output of</w:t>
      </w:r>
      <w:r w:rsidR="00357967">
        <w:t xml:space="preserve"> the</w:t>
      </w:r>
      <w:r>
        <w:rPr>
          <w:b/>
        </w:rPr>
        <w:t xml:space="preserve"> Add Columns </w:t>
      </w:r>
      <w:r>
        <w:t xml:space="preserve">module to </w:t>
      </w:r>
      <w:r w:rsidR="00357967">
        <w:t xml:space="preserve">the </w:t>
      </w:r>
      <w:r>
        <w:t>input of</w:t>
      </w:r>
      <w:r w:rsidR="00357967">
        <w:t xml:space="preserve"> the</w:t>
      </w:r>
      <w:r>
        <w:t xml:space="preserve"> </w:t>
      </w:r>
      <w:r w:rsidRPr="0045256D">
        <w:rPr>
          <w:b/>
        </w:rPr>
        <w:t>Export Data</w:t>
      </w:r>
      <w:r>
        <w:t xml:space="preserve"> module.</w:t>
      </w:r>
    </w:p>
    <w:p w14:paraId="3C2123E4" w14:textId="04C03FF6" w:rsidR="0045256D" w:rsidRDefault="0045256D" w:rsidP="003A196A">
      <w:pPr>
        <w:numPr>
          <w:ilvl w:val="0"/>
          <w:numId w:val="18"/>
        </w:numPr>
        <w:spacing w:after="173" w:line="264" w:lineRule="auto"/>
        <w:ind w:right="82" w:hanging="360"/>
      </w:pPr>
      <w:r w:rsidRPr="00E07360">
        <w:t>Select</w:t>
      </w:r>
      <w:r>
        <w:rPr>
          <w:b/>
        </w:rPr>
        <w:t xml:space="preserve"> </w:t>
      </w:r>
      <w:r w:rsidR="00357967" w:rsidRPr="00E07360">
        <w:t>the</w:t>
      </w:r>
      <w:r w:rsidR="00357967">
        <w:rPr>
          <w:b/>
        </w:rPr>
        <w:t xml:space="preserve"> </w:t>
      </w:r>
      <w:r>
        <w:rPr>
          <w:b/>
        </w:rPr>
        <w:t xml:space="preserve">Export Data </w:t>
      </w:r>
      <w:r w:rsidRPr="0045256D">
        <w:t>module</w:t>
      </w:r>
      <w:r>
        <w:t xml:space="preserve">. In the </w:t>
      </w:r>
      <w:r w:rsidRPr="00E07360">
        <w:rPr>
          <w:b/>
        </w:rPr>
        <w:t>Properties</w:t>
      </w:r>
      <w:r>
        <w:t xml:space="preserve"> pane</w:t>
      </w:r>
      <w:r w:rsidR="00357967">
        <w:t>,</w:t>
      </w:r>
      <w:r>
        <w:t xml:space="preserve"> specify the following values.</w:t>
      </w:r>
    </w:p>
    <w:p w14:paraId="7DC2F76F" w14:textId="77777777" w:rsidR="002A6576" w:rsidRDefault="005324B2" w:rsidP="00E07360">
      <w:pPr>
        <w:pStyle w:val="ListParagraph"/>
        <w:numPr>
          <w:ilvl w:val="0"/>
          <w:numId w:val="23"/>
        </w:numPr>
        <w:spacing w:after="173" w:line="264" w:lineRule="auto"/>
        <w:ind w:right="82"/>
      </w:pPr>
      <w:r w:rsidRPr="005324B2">
        <w:t>Please specify data destination</w:t>
      </w:r>
      <w:r>
        <w:t xml:space="preserve">: </w:t>
      </w:r>
      <w:r w:rsidRPr="00E07360">
        <w:rPr>
          <w:b/>
        </w:rPr>
        <w:t>Azure SQL Database</w:t>
      </w:r>
      <w:r>
        <w:t>.</w:t>
      </w:r>
    </w:p>
    <w:p w14:paraId="0C08E0BD" w14:textId="08717CA7" w:rsidR="002A6576" w:rsidRDefault="005324B2" w:rsidP="00E07360">
      <w:pPr>
        <w:pStyle w:val="ListParagraph"/>
        <w:numPr>
          <w:ilvl w:val="0"/>
          <w:numId w:val="23"/>
        </w:numPr>
        <w:spacing w:after="173" w:line="264" w:lineRule="auto"/>
        <w:ind w:right="82"/>
      </w:pPr>
      <w:r>
        <w:t xml:space="preserve">Database server name: Use your Azure Database server name. It should be </w:t>
      </w:r>
      <w:r w:rsidR="004D7392">
        <w:t>similar to</w:t>
      </w:r>
      <w:r>
        <w:t xml:space="preserve">: </w:t>
      </w:r>
      <w:r w:rsidRPr="00E07360">
        <w:rPr>
          <w:b/>
        </w:rPr>
        <w:t>tztitanic.database.windows.net</w:t>
      </w:r>
      <w:r>
        <w:t>.</w:t>
      </w:r>
    </w:p>
    <w:p w14:paraId="3AC36F81" w14:textId="04C7B60A" w:rsidR="002A6576" w:rsidRPr="00E07360" w:rsidRDefault="005324B2" w:rsidP="00E07360">
      <w:pPr>
        <w:pStyle w:val="ListParagraph"/>
        <w:numPr>
          <w:ilvl w:val="0"/>
          <w:numId w:val="23"/>
        </w:numPr>
        <w:spacing w:after="173" w:line="264" w:lineRule="auto"/>
        <w:ind w:right="82"/>
      </w:pPr>
      <w:r>
        <w:t xml:space="preserve">Database name: </w:t>
      </w:r>
      <w:r w:rsidRPr="00E07360">
        <w:rPr>
          <w:b/>
        </w:rPr>
        <w:t>Titanic</w:t>
      </w:r>
      <w:r w:rsidR="002A6576" w:rsidRPr="00E07360">
        <w:t>.</w:t>
      </w:r>
    </w:p>
    <w:p w14:paraId="111D16CE" w14:textId="7C9F46EA" w:rsidR="002A6576" w:rsidRDefault="005324B2" w:rsidP="00E07360">
      <w:pPr>
        <w:pStyle w:val="ListParagraph"/>
        <w:numPr>
          <w:ilvl w:val="0"/>
          <w:numId w:val="23"/>
        </w:numPr>
        <w:spacing w:after="173" w:line="264" w:lineRule="auto"/>
        <w:ind w:right="82"/>
      </w:pPr>
      <w:r>
        <w:t xml:space="preserve">Server user account name: Use the user you specified when you created the Azure database. Should be similar to: </w:t>
      </w:r>
      <w:proofErr w:type="spellStart"/>
      <w:r w:rsidRPr="00E07360">
        <w:rPr>
          <w:b/>
        </w:rPr>
        <w:t>tztitanic</w:t>
      </w:r>
      <w:proofErr w:type="spellEnd"/>
      <w:r>
        <w:t>.</w:t>
      </w:r>
    </w:p>
    <w:p w14:paraId="7F57FF69" w14:textId="05708270" w:rsidR="002A6576" w:rsidRDefault="005324B2" w:rsidP="00E07360">
      <w:pPr>
        <w:pStyle w:val="ListParagraph"/>
        <w:numPr>
          <w:ilvl w:val="0"/>
          <w:numId w:val="23"/>
        </w:numPr>
        <w:spacing w:after="173" w:line="264" w:lineRule="auto"/>
        <w:ind w:right="82"/>
      </w:pPr>
      <w:r>
        <w:t>Server user account name: Use your password.</w:t>
      </w:r>
    </w:p>
    <w:p w14:paraId="081EF9A6" w14:textId="2636D550" w:rsidR="002A6576" w:rsidRDefault="00A845B4" w:rsidP="00E07360">
      <w:pPr>
        <w:pStyle w:val="ListParagraph"/>
        <w:numPr>
          <w:ilvl w:val="0"/>
          <w:numId w:val="23"/>
        </w:numPr>
        <w:spacing w:after="173" w:line="264" w:lineRule="auto"/>
        <w:ind w:right="82"/>
      </w:pPr>
      <w:r>
        <w:t>Accept a</w:t>
      </w:r>
      <w:r w:rsidR="00A52A69">
        <w:t>ny</w:t>
      </w:r>
      <w:r>
        <w:t xml:space="preserve"> server certificate (insecure): </w:t>
      </w:r>
      <w:r w:rsidR="00357967" w:rsidRPr="00E07360">
        <w:rPr>
          <w:b/>
        </w:rPr>
        <w:t>Selected</w:t>
      </w:r>
      <w:r>
        <w:t>.</w:t>
      </w:r>
    </w:p>
    <w:p w14:paraId="68C31D03" w14:textId="20A23428" w:rsidR="002A6576" w:rsidRPr="00E07360" w:rsidRDefault="00A52A69" w:rsidP="00E07360">
      <w:pPr>
        <w:pStyle w:val="ListParagraph"/>
        <w:numPr>
          <w:ilvl w:val="0"/>
          <w:numId w:val="23"/>
        </w:numPr>
        <w:spacing w:after="173" w:line="264" w:lineRule="auto"/>
        <w:ind w:right="82"/>
      </w:pPr>
      <w:r>
        <w:t xml:space="preserve">Comma separated list of columns to be saved: </w:t>
      </w:r>
      <w:proofErr w:type="spellStart"/>
      <w:r w:rsidRPr="00E07360">
        <w:rPr>
          <w:b/>
        </w:rPr>
        <w:t>PassengerId</w:t>
      </w:r>
      <w:proofErr w:type="spellEnd"/>
      <w:r w:rsidRPr="00E07360">
        <w:t xml:space="preserve">, </w:t>
      </w:r>
      <w:r w:rsidRPr="00E07360">
        <w:rPr>
          <w:b/>
        </w:rPr>
        <w:t>Survived</w:t>
      </w:r>
      <w:r w:rsidRPr="00E07360">
        <w:t xml:space="preserve">, </w:t>
      </w:r>
      <w:proofErr w:type="spellStart"/>
      <w:r w:rsidRPr="00E07360">
        <w:rPr>
          <w:b/>
        </w:rPr>
        <w:t>Pclass</w:t>
      </w:r>
      <w:proofErr w:type="spellEnd"/>
      <w:r w:rsidRPr="00E07360">
        <w:rPr>
          <w:b/>
        </w:rPr>
        <w:t>, Name</w:t>
      </w:r>
      <w:r w:rsidRPr="00E07360">
        <w:t xml:space="preserve">, </w:t>
      </w:r>
      <w:r w:rsidRPr="00E07360">
        <w:rPr>
          <w:b/>
        </w:rPr>
        <w:t>Sex</w:t>
      </w:r>
      <w:r w:rsidRPr="00E07360">
        <w:t xml:space="preserve">, </w:t>
      </w:r>
      <w:r w:rsidRPr="00E07360">
        <w:rPr>
          <w:b/>
        </w:rPr>
        <w:t>Age</w:t>
      </w:r>
      <w:r w:rsidRPr="00E07360">
        <w:t xml:space="preserve">, </w:t>
      </w:r>
      <w:proofErr w:type="spellStart"/>
      <w:r w:rsidRPr="00E07360">
        <w:rPr>
          <w:b/>
        </w:rPr>
        <w:t>SibSp</w:t>
      </w:r>
      <w:proofErr w:type="spellEnd"/>
      <w:r w:rsidRPr="00E07360">
        <w:t xml:space="preserve">, </w:t>
      </w:r>
      <w:r w:rsidRPr="00E07360">
        <w:rPr>
          <w:b/>
        </w:rPr>
        <w:t>Parch</w:t>
      </w:r>
      <w:r w:rsidRPr="00E07360">
        <w:t xml:space="preserve">, </w:t>
      </w:r>
      <w:r w:rsidRPr="00E07360">
        <w:rPr>
          <w:b/>
        </w:rPr>
        <w:t>Ticket</w:t>
      </w:r>
      <w:r w:rsidRPr="00E07360">
        <w:t xml:space="preserve">, </w:t>
      </w:r>
      <w:r w:rsidRPr="00E07360">
        <w:rPr>
          <w:b/>
        </w:rPr>
        <w:t>Fare</w:t>
      </w:r>
      <w:r w:rsidRPr="00E07360">
        <w:t xml:space="preserve">, </w:t>
      </w:r>
      <w:r w:rsidRPr="00E07360">
        <w:rPr>
          <w:b/>
        </w:rPr>
        <w:t>Cabin</w:t>
      </w:r>
      <w:r w:rsidRPr="00E07360">
        <w:t xml:space="preserve">, </w:t>
      </w:r>
      <w:r w:rsidRPr="00E07360">
        <w:rPr>
          <w:b/>
        </w:rPr>
        <w:t>Embarked</w:t>
      </w:r>
      <w:r w:rsidRPr="00E07360">
        <w:t xml:space="preserve">, </w:t>
      </w:r>
      <w:r w:rsidRPr="00E07360">
        <w:rPr>
          <w:b/>
        </w:rPr>
        <w:t>Scored Labels</w:t>
      </w:r>
      <w:r w:rsidRPr="00E07360">
        <w:t xml:space="preserve">, </w:t>
      </w:r>
      <w:r w:rsidR="00357967" w:rsidRPr="00E07360">
        <w:t>and</w:t>
      </w:r>
      <w:r w:rsidR="00357967" w:rsidRPr="00E07360">
        <w:rPr>
          <w:b/>
        </w:rPr>
        <w:t xml:space="preserve"> </w:t>
      </w:r>
      <w:r w:rsidRPr="00E07360">
        <w:rPr>
          <w:b/>
        </w:rPr>
        <w:t>Scored Probabilities</w:t>
      </w:r>
    </w:p>
    <w:p w14:paraId="52FB8757" w14:textId="09B7B10F" w:rsidR="002A6576" w:rsidRPr="00E07360" w:rsidRDefault="00A52A69" w:rsidP="00E07360">
      <w:pPr>
        <w:pStyle w:val="ListParagraph"/>
        <w:numPr>
          <w:ilvl w:val="0"/>
          <w:numId w:val="23"/>
        </w:numPr>
        <w:spacing w:after="173" w:line="264" w:lineRule="auto"/>
        <w:ind w:right="82"/>
      </w:pPr>
      <w:r>
        <w:t xml:space="preserve">Data table name: </w:t>
      </w:r>
      <w:proofErr w:type="spellStart"/>
      <w:r w:rsidRPr="00E07360">
        <w:rPr>
          <w:b/>
        </w:rPr>
        <w:t>titanicscored</w:t>
      </w:r>
      <w:proofErr w:type="spellEnd"/>
    </w:p>
    <w:p w14:paraId="02BC9429" w14:textId="67104DB6" w:rsidR="002A6576" w:rsidRPr="00E07360" w:rsidRDefault="00A52A69" w:rsidP="00E07360">
      <w:pPr>
        <w:pStyle w:val="ListParagraph"/>
        <w:numPr>
          <w:ilvl w:val="0"/>
          <w:numId w:val="23"/>
        </w:numPr>
        <w:spacing w:after="173" w:line="264" w:lineRule="auto"/>
        <w:ind w:right="82"/>
      </w:pPr>
      <w:r>
        <w:lastRenderedPageBreak/>
        <w:t xml:space="preserve">Comma separated list of </w:t>
      </w:r>
      <w:proofErr w:type="spellStart"/>
      <w:r>
        <w:t>datatable</w:t>
      </w:r>
      <w:proofErr w:type="spellEnd"/>
      <w:r>
        <w:t xml:space="preserve"> columns: </w:t>
      </w:r>
      <w:proofErr w:type="spellStart"/>
      <w:r w:rsidRPr="00E07360">
        <w:rPr>
          <w:b/>
        </w:rPr>
        <w:t>PassengerId</w:t>
      </w:r>
      <w:proofErr w:type="spellEnd"/>
      <w:r w:rsidRPr="00E07360">
        <w:t xml:space="preserve">, </w:t>
      </w:r>
      <w:r w:rsidRPr="00E07360">
        <w:rPr>
          <w:b/>
        </w:rPr>
        <w:t>Survived</w:t>
      </w:r>
      <w:r w:rsidRPr="00E07360">
        <w:t xml:space="preserve">, </w:t>
      </w:r>
      <w:proofErr w:type="spellStart"/>
      <w:r w:rsidRPr="00E07360">
        <w:rPr>
          <w:b/>
        </w:rPr>
        <w:t>Pclass</w:t>
      </w:r>
      <w:proofErr w:type="spellEnd"/>
      <w:r w:rsidRPr="00E07360">
        <w:t xml:space="preserve">, </w:t>
      </w:r>
      <w:r w:rsidRPr="00E07360">
        <w:rPr>
          <w:b/>
        </w:rPr>
        <w:t>Name</w:t>
      </w:r>
      <w:r w:rsidRPr="00E07360">
        <w:t xml:space="preserve">, </w:t>
      </w:r>
      <w:r w:rsidRPr="00E07360">
        <w:rPr>
          <w:b/>
        </w:rPr>
        <w:t>Sex</w:t>
      </w:r>
      <w:r w:rsidRPr="00E07360">
        <w:t xml:space="preserve">, </w:t>
      </w:r>
      <w:r w:rsidRPr="00E07360">
        <w:rPr>
          <w:b/>
        </w:rPr>
        <w:t>Age</w:t>
      </w:r>
      <w:r w:rsidRPr="00E07360">
        <w:t>,</w:t>
      </w:r>
      <w:r w:rsidRPr="00E07360">
        <w:rPr>
          <w:b/>
        </w:rPr>
        <w:t xml:space="preserve"> </w:t>
      </w:r>
      <w:proofErr w:type="spellStart"/>
      <w:r w:rsidRPr="00E07360">
        <w:rPr>
          <w:b/>
        </w:rPr>
        <w:t>SibSp</w:t>
      </w:r>
      <w:proofErr w:type="spellEnd"/>
      <w:r w:rsidRPr="00E07360">
        <w:t xml:space="preserve">, </w:t>
      </w:r>
      <w:r w:rsidRPr="00E07360">
        <w:rPr>
          <w:b/>
        </w:rPr>
        <w:t>Parch</w:t>
      </w:r>
      <w:r w:rsidRPr="00E07360">
        <w:t xml:space="preserve">, </w:t>
      </w:r>
      <w:r w:rsidRPr="00E07360">
        <w:rPr>
          <w:b/>
        </w:rPr>
        <w:t>Ticket</w:t>
      </w:r>
      <w:r w:rsidRPr="00E07360">
        <w:t xml:space="preserve">, </w:t>
      </w:r>
      <w:r w:rsidRPr="00E07360">
        <w:rPr>
          <w:b/>
        </w:rPr>
        <w:t>Fare</w:t>
      </w:r>
      <w:r w:rsidRPr="00E07360">
        <w:t xml:space="preserve">, </w:t>
      </w:r>
      <w:r w:rsidRPr="00E07360">
        <w:rPr>
          <w:b/>
        </w:rPr>
        <w:t>Cabin</w:t>
      </w:r>
      <w:r w:rsidRPr="00E07360">
        <w:t xml:space="preserve">, </w:t>
      </w:r>
      <w:r w:rsidRPr="00E07360">
        <w:rPr>
          <w:b/>
        </w:rPr>
        <w:t>Embarked</w:t>
      </w:r>
      <w:r w:rsidRPr="00E07360">
        <w:t xml:space="preserve">, </w:t>
      </w:r>
      <w:r w:rsidR="009D7A78" w:rsidRPr="00E07360">
        <w:rPr>
          <w:b/>
        </w:rPr>
        <w:t>[</w:t>
      </w:r>
      <w:r w:rsidRPr="00E07360">
        <w:rPr>
          <w:b/>
        </w:rPr>
        <w:t>Scored Labels</w:t>
      </w:r>
      <w:r w:rsidR="009D7A78" w:rsidRPr="00E07360">
        <w:rPr>
          <w:b/>
        </w:rPr>
        <w:t>]</w:t>
      </w:r>
      <w:r w:rsidRPr="00E07360">
        <w:t xml:space="preserve">, </w:t>
      </w:r>
      <w:r w:rsidR="00357967" w:rsidRPr="00E07360">
        <w:t>and</w:t>
      </w:r>
      <w:r w:rsidR="00357967" w:rsidRPr="00E07360">
        <w:rPr>
          <w:b/>
        </w:rPr>
        <w:t xml:space="preserve"> </w:t>
      </w:r>
      <w:r w:rsidR="009D7A78" w:rsidRPr="00E07360">
        <w:rPr>
          <w:b/>
        </w:rPr>
        <w:t>[</w:t>
      </w:r>
      <w:r w:rsidRPr="00E07360">
        <w:rPr>
          <w:b/>
        </w:rPr>
        <w:t>Scored Probabilities</w:t>
      </w:r>
      <w:r w:rsidR="009D7A78" w:rsidRPr="00E07360">
        <w:rPr>
          <w:b/>
        </w:rPr>
        <w:t>]</w:t>
      </w:r>
    </w:p>
    <w:p w14:paraId="251A9755" w14:textId="778220F8" w:rsidR="002A6576" w:rsidRPr="00E07360" w:rsidRDefault="00A52A69" w:rsidP="00E07360">
      <w:pPr>
        <w:pStyle w:val="ListParagraph"/>
        <w:numPr>
          <w:ilvl w:val="0"/>
          <w:numId w:val="23"/>
        </w:numPr>
        <w:spacing w:after="173" w:line="264" w:lineRule="auto"/>
        <w:ind w:right="82"/>
      </w:pPr>
      <w:r>
        <w:t xml:space="preserve">Number of rows written per SQL Azure operation: </w:t>
      </w:r>
      <w:r w:rsidRPr="00E07360">
        <w:rPr>
          <w:b/>
        </w:rPr>
        <w:t>50</w:t>
      </w:r>
    </w:p>
    <w:p w14:paraId="652E7242" w14:textId="36A0489D" w:rsidR="002A6576" w:rsidRPr="00E07360" w:rsidRDefault="00A52A69" w:rsidP="00E07360">
      <w:pPr>
        <w:pStyle w:val="ListParagraph"/>
        <w:numPr>
          <w:ilvl w:val="0"/>
          <w:numId w:val="23"/>
        </w:numPr>
        <w:spacing w:after="173" w:line="264" w:lineRule="auto"/>
        <w:ind w:right="82"/>
      </w:pPr>
      <w:r>
        <w:t xml:space="preserve">Allow writer success with sporadic failures: </w:t>
      </w:r>
      <w:r w:rsidR="00357967" w:rsidRPr="00E07360">
        <w:rPr>
          <w:b/>
        </w:rPr>
        <w:t>Cleared</w:t>
      </w:r>
    </w:p>
    <w:p w14:paraId="7BAFAEF9" w14:textId="4E35B017" w:rsidR="0045256D" w:rsidRDefault="00A52A69" w:rsidP="00E07360">
      <w:pPr>
        <w:pStyle w:val="ListParagraph"/>
        <w:numPr>
          <w:ilvl w:val="0"/>
          <w:numId w:val="23"/>
        </w:numPr>
        <w:spacing w:after="173" w:line="264" w:lineRule="auto"/>
        <w:ind w:right="82"/>
      </w:pPr>
      <w:r>
        <w:t xml:space="preserve">Use cached results: </w:t>
      </w:r>
      <w:r w:rsidR="00357967" w:rsidRPr="00E07360">
        <w:rPr>
          <w:b/>
        </w:rPr>
        <w:t>Cleared</w:t>
      </w:r>
    </w:p>
    <w:p w14:paraId="68B1E69F" w14:textId="49190CA6" w:rsidR="00A52A69" w:rsidRPr="00A52A69" w:rsidRDefault="00A52A69" w:rsidP="00A52A69">
      <w:pPr>
        <w:spacing w:after="173" w:line="264" w:lineRule="auto"/>
        <w:ind w:left="0" w:right="82"/>
      </w:pPr>
      <w:r>
        <w:rPr>
          <w:noProof/>
          <w:lang w:eastAsia="en-US"/>
        </w:rPr>
        <w:drawing>
          <wp:inline distT="0" distB="0" distL="0" distR="0" wp14:anchorId="61072640" wp14:editId="6DB62379">
            <wp:extent cx="3518541" cy="59436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108" cy="5946247"/>
                    </a:xfrm>
                    <a:prstGeom prst="rect">
                      <a:avLst/>
                    </a:prstGeom>
                  </pic:spPr>
                </pic:pic>
              </a:graphicData>
            </a:graphic>
          </wp:inline>
        </w:drawing>
      </w:r>
      <w:r>
        <w:br/>
      </w:r>
    </w:p>
    <w:p w14:paraId="38967D0E" w14:textId="7CB14302" w:rsidR="0045256D" w:rsidRDefault="00A52A69" w:rsidP="003A196A">
      <w:pPr>
        <w:numPr>
          <w:ilvl w:val="0"/>
          <w:numId w:val="18"/>
        </w:numPr>
        <w:spacing w:after="173" w:line="264" w:lineRule="auto"/>
        <w:ind w:right="82" w:hanging="360"/>
      </w:pPr>
      <w:r>
        <w:t xml:space="preserve">Click on </w:t>
      </w:r>
      <w:r w:rsidRPr="00A52A69">
        <w:rPr>
          <w:b/>
        </w:rPr>
        <w:t>Run</w:t>
      </w:r>
      <w:r>
        <w:t xml:space="preserve"> button and wait </w:t>
      </w:r>
      <w:r w:rsidR="009D4A92">
        <w:t xml:space="preserve">the process </w:t>
      </w:r>
      <w:r>
        <w:t>to finish.</w:t>
      </w:r>
    </w:p>
    <w:p w14:paraId="036ABC93" w14:textId="3C3ACB8C" w:rsidR="00A52A69" w:rsidRDefault="00A52A69" w:rsidP="003A196A">
      <w:pPr>
        <w:numPr>
          <w:ilvl w:val="0"/>
          <w:numId w:val="18"/>
        </w:numPr>
        <w:spacing w:after="173" w:line="264" w:lineRule="auto"/>
        <w:ind w:right="82" w:hanging="360"/>
      </w:pPr>
      <w:r>
        <w:t>Save your experiment.</w:t>
      </w:r>
    </w:p>
    <w:p w14:paraId="369F9A4B" w14:textId="150EC10F" w:rsidR="00A52A69" w:rsidRDefault="00A52A69" w:rsidP="003A196A">
      <w:pPr>
        <w:numPr>
          <w:ilvl w:val="0"/>
          <w:numId w:val="18"/>
        </w:numPr>
        <w:spacing w:after="173" w:line="264" w:lineRule="auto"/>
        <w:ind w:right="82" w:hanging="360"/>
      </w:pPr>
      <w:r>
        <w:lastRenderedPageBreak/>
        <w:t xml:space="preserve">Click on </w:t>
      </w:r>
      <w:r w:rsidRPr="00A52A69">
        <w:rPr>
          <w:b/>
        </w:rPr>
        <w:t>DEPLOY WEB SERVICE</w:t>
      </w:r>
      <w:r>
        <w:t xml:space="preserve"> button.</w:t>
      </w:r>
    </w:p>
    <w:p w14:paraId="72110AAD" w14:textId="351EC796" w:rsidR="00A52A69" w:rsidRDefault="00A52A69" w:rsidP="00A52A69">
      <w:pPr>
        <w:spacing w:after="173" w:line="264" w:lineRule="auto"/>
        <w:ind w:left="705" w:right="82"/>
      </w:pPr>
      <w:r>
        <w:rPr>
          <w:noProof/>
          <w:lang w:eastAsia="en-US"/>
        </w:rPr>
        <w:drawing>
          <wp:inline distT="0" distB="0" distL="0" distR="0" wp14:anchorId="78DBA3AD" wp14:editId="1D230A0D">
            <wp:extent cx="723900" cy="533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3900" cy="533400"/>
                    </a:xfrm>
                    <a:prstGeom prst="rect">
                      <a:avLst/>
                    </a:prstGeom>
                  </pic:spPr>
                </pic:pic>
              </a:graphicData>
            </a:graphic>
          </wp:inline>
        </w:drawing>
      </w:r>
    </w:p>
    <w:p w14:paraId="3D8D9B4E" w14:textId="2CC35E42" w:rsidR="0031638D" w:rsidRDefault="0031638D" w:rsidP="003A196A">
      <w:pPr>
        <w:numPr>
          <w:ilvl w:val="0"/>
          <w:numId w:val="18"/>
        </w:numPr>
        <w:spacing w:after="276" w:line="264" w:lineRule="auto"/>
        <w:ind w:right="82" w:hanging="360"/>
      </w:pPr>
      <w:r>
        <w:t xml:space="preserve">You will be redirected to </w:t>
      </w:r>
      <w:r w:rsidR="00357967">
        <w:t xml:space="preserve">the </w:t>
      </w:r>
      <w:r>
        <w:t>web service page. Le</w:t>
      </w:r>
      <w:r w:rsidR="00357967">
        <w:t>ave</w:t>
      </w:r>
      <w:r>
        <w:t xml:space="preserve"> this website open</w:t>
      </w:r>
      <w:r w:rsidR="00357967">
        <w:t>,</w:t>
      </w:r>
      <w:r>
        <w:t xml:space="preserve"> because </w:t>
      </w:r>
      <w:r w:rsidR="009D4A92">
        <w:t xml:space="preserve">you will need to get information about API keys </w:t>
      </w:r>
      <w:r>
        <w:t>from it later.</w:t>
      </w:r>
    </w:p>
    <w:p w14:paraId="090EACC6" w14:textId="41D77002" w:rsidR="0031638D" w:rsidRDefault="0031638D" w:rsidP="0031638D">
      <w:pPr>
        <w:spacing w:after="276" w:line="264" w:lineRule="auto"/>
        <w:ind w:left="345" w:right="82"/>
      </w:pPr>
      <w:r>
        <w:rPr>
          <w:noProof/>
          <w:lang w:eastAsia="en-US"/>
        </w:rPr>
        <w:drawing>
          <wp:inline distT="0" distB="0" distL="0" distR="0" wp14:anchorId="00F0CA22" wp14:editId="335566F0">
            <wp:extent cx="5486400" cy="469138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691380"/>
                    </a:xfrm>
                    <a:prstGeom prst="rect">
                      <a:avLst/>
                    </a:prstGeom>
                  </pic:spPr>
                </pic:pic>
              </a:graphicData>
            </a:graphic>
          </wp:inline>
        </w:drawing>
      </w:r>
    </w:p>
    <w:p w14:paraId="0A751CAC" w14:textId="5E03DAE6" w:rsidR="000B4FD6" w:rsidRDefault="009D7A78" w:rsidP="003A196A">
      <w:pPr>
        <w:numPr>
          <w:ilvl w:val="0"/>
          <w:numId w:val="18"/>
        </w:numPr>
        <w:spacing w:after="276" w:line="264" w:lineRule="auto"/>
        <w:ind w:right="82" w:hanging="360"/>
      </w:pPr>
      <w:r>
        <w:t xml:space="preserve">Open </w:t>
      </w:r>
      <w:r w:rsidRPr="009D7A78">
        <w:rPr>
          <w:b/>
        </w:rPr>
        <w:t>SQL Server Management Studio</w:t>
      </w:r>
      <w:r>
        <w:t xml:space="preserve">. Connect to </w:t>
      </w:r>
      <w:r w:rsidR="00357967">
        <w:t xml:space="preserve">your </w:t>
      </w:r>
      <w:r>
        <w:t>Azure database server.</w:t>
      </w:r>
    </w:p>
    <w:p w14:paraId="3FA94515" w14:textId="2BE5E66A" w:rsidR="009D7A78" w:rsidRDefault="009D7A78" w:rsidP="003A196A">
      <w:pPr>
        <w:numPr>
          <w:ilvl w:val="0"/>
          <w:numId w:val="18"/>
        </w:numPr>
        <w:spacing w:after="276" w:line="264" w:lineRule="auto"/>
        <w:ind w:right="82" w:hanging="360"/>
      </w:pPr>
      <w:r>
        <w:t>Run the following query:</w:t>
      </w:r>
    </w:p>
    <w:p w14:paraId="013513C7" w14:textId="28FEC4F9" w:rsidR="009D7A78" w:rsidRPr="009F0088" w:rsidRDefault="009D7A78" w:rsidP="009D7A78">
      <w:pPr>
        <w:spacing w:after="276" w:line="264" w:lineRule="auto"/>
        <w:ind w:left="705" w:right="82"/>
        <w:rPr>
          <w:rFonts w:ascii="Consolas" w:hAnsi="Consolas"/>
        </w:rPr>
      </w:pPr>
      <w:r w:rsidRPr="009F0088">
        <w:rPr>
          <w:rFonts w:ascii="Consolas" w:hAnsi="Consolas"/>
        </w:rPr>
        <w:t>USE Titanic</w:t>
      </w:r>
      <w:r w:rsidRPr="009F0088">
        <w:rPr>
          <w:rFonts w:ascii="Consolas" w:hAnsi="Consolas"/>
        </w:rPr>
        <w:br/>
        <w:t>GO</w:t>
      </w:r>
      <w:r w:rsidRPr="009F0088">
        <w:rPr>
          <w:rFonts w:ascii="Consolas" w:hAnsi="Consolas"/>
        </w:rPr>
        <w:br/>
        <w:t xml:space="preserve">SLECT * FROM </w:t>
      </w:r>
      <w:proofErr w:type="spellStart"/>
      <w:r w:rsidRPr="009F0088">
        <w:rPr>
          <w:rFonts w:ascii="Consolas" w:hAnsi="Consolas"/>
        </w:rPr>
        <w:t>titanicscored</w:t>
      </w:r>
      <w:proofErr w:type="spellEnd"/>
    </w:p>
    <w:p w14:paraId="64007EBF" w14:textId="28F371A0" w:rsidR="004C7B15" w:rsidRDefault="009D7A78" w:rsidP="003A196A">
      <w:pPr>
        <w:numPr>
          <w:ilvl w:val="0"/>
          <w:numId w:val="18"/>
        </w:numPr>
        <w:spacing w:after="276" w:line="264" w:lineRule="auto"/>
        <w:ind w:right="82" w:hanging="360"/>
      </w:pPr>
      <w:r w:rsidRPr="009D7A78">
        <w:t>You should see the result of your prediction.</w:t>
      </w:r>
    </w:p>
    <w:p w14:paraId="1E5AC146" w14:textId="1DA9B3E6" w:rsidR="009F0088" w:rsidRDefault="009F0088" w:rsidP="009F0088">
      <w:pPr>
        <w:spacing w:after="276" w:line="264" w:lineRule="auto"/>
        <w:ind w:left="345" w:right="82"/>
      </w:pPr>
      <w:r>
        <w:rPr>
          <w:noProof/>
          <w:lang w:eastAsia="en-US"/>
        </w:rPr>
        <w:lastRenderedPageBreak/>
        <w:drawing>
          <wp:inline distT="0" distB="0" distL="0" distR="0" wp14:anchorId="12674A63" wp14:editId="1AE6CA3B">
            <wp:extent cx="5486400" cy="873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873760"/>
                    </a:xfrm>
                    <a:prstGeom prst="rect">
                      <a:avLst/>
                    </a:prstGeom>
                  </pic:spPr>
                </pic:pic>
              </a:graphicData>
            </a:graphic>
          </wp:inline>
        </w:drawing>
      </w:r>
    </w:p>
    <w:p w14:paraId="1915F1DA" w14:textId="4A0CB8FC" w:rsidR="009F0088" w:rsidRDefault="009F0088" w:rsidP="003A196A">
      <w:pPr>
        <w:numPr>
          <w:ilvl w:val="0"/>
          <w:numId w:val="18"/>
        </w:numPr>
        <w:spacing w:after="276" w:line="264" w:lineRule="auto"/>
        <w:ind w:right="82" w:hanging="360"/>
      </w:pPr>
      <w:r>
        <w:t xml:space="preserve">Close </w:t>
      </w:r>
      <w:r w:rsidRPr="009F0088">
        <w:rPr>
          <w:b/>
        </w:rPr>
        <w:t>SQL Server Management Studio</w:t>
      </w:r>
      <w:r>
        <w:t>.</w:t>
      </w:r>
    </w:p>
    <w:p w14:paraId="65217A2E" w14:textId="6ED1DC02" w:rsidR="00936D09" w:rsidRDefault="00936D09" w:rsidP="00936D09">
      <w:pPr>
        <w:spacing w:after="276" w:line="264" w:lineRule="auto"/>
        <w:ind w:left="345" w:right="82"/>
      </w:pPr>
    </w:p>
    <w:p w14:paraId="32831F4B" w14:textId="150EAA1F" w:rsidR="00936D09" w:rsidRDefault="00936D09" w:rsidP="00936D09">
      <w:pPr>
        <w:pStyle w:val="Heading3"/>
      </w:pPr>
      <w:r>
        <w:t xml:space="preserve">Creating Power BI Desktop Report </w:t>
      </w:r>
    </w:p>
    <w:p w14:paraId="6B544973" w14:textId="77777777" w:rsidR="00936D09" w:rsidRDefault="00936D09" w:rsidP="00936D09">
      <w:pPr>
        <w:ind w:right="82"/>
      </w:pPr>
    </w:p>
    <w:p w14:paraId="1B92AC60" w14:textId="343DC547" w:rsidR="00936D09" w:rsidRDefault="00936D09" w:rsidP="00936D09">
      <w:pPr>
        <w:ind w:right="82"/>
      </w:pPr>
      <w:r>
        <w:t xml:space="preserve">In this task, you will create a Power BI report that uses </w:t>
      </w:r>
      <w:r w:rsidR="00357967">
        <w:t xml:space="preserve">an </w:t>
      </w:r>
      <w:r>
        <w:t xml:space="preserve">R script as a data source. This script will </w:t>
      </w:r>
      <w:r w:rsidR="009D4A92">
        <w:t xml:space="preserve">connect them both: </w:t>
      </w:r>
      <w:r>
        <w:t xml:space="preserve">the Azure Machine Learning and </w:t>
      </w:r>
      <w:r w:rsidR="009D4A92">
        <w:t xml:space="preserve">Microsoft </w:t>
      </w:r>
      <w:r>
        <w:t>Power BI</w:t>
      </w:r>
      <w:r w:rsidR="009D4A92">
        <w:t xml:space="preserve"> report</w:t>
      </w:r>
      <w:r>
        <w:t xml:space="preserve">. </w:t>
      </w:r>
    </w:p>
    <w:p w14:paraId="400108EE" w14:textId="69D79D27" w:rsidR="003F1E45" w:rsidRDefault="003F1E45" w:rsidP="003A196A">
      <w:pPr>
        <w:numPr>
          <w:ilvl w:val="0"/>
          <w:numId w:val="19"/>
        </w:numPr>
        <w:spacing w:after="276" w:line="264" w:lineRule="auto"/>
        <w:ind w:right="82" w:hanging="360"/>
      </w:pPr>
      <w:r>
        <w:t xml:space="preserve">Open </w:t>
      </w:r>
      <w:r w:rsidR="00357967" w:rsidRPr="00E07360">
        <w:rPr>
          <w:b/>
        </w:rPr>
        <w:t xml:space="preserve">Microsoft </w:t>
      </w:r>
      <w:r w:rsidRPr="00E07360">
        <w:rPr>
          <w:b/>
        </w:rPr>
        <w:t xml:space="preserve">Visual Studio </w:t>
      </w:r>
      <w:r w:rsidR="00357967" w:rsidRPr="00E07360">
        <w:rPr>
          <w:b/>
        </w:rPr>
        <w:t>2015</w:t>
      </w:r>
      <w:r>
        <w:t xml:space="preserve">. You can click </w:t>
      </w:r>
      <w:r w:rsidR="00357967">
        <w:t xml:space="preserve">the shortcut on the </w:t>
      </w:r>
      <w:r>
        <w:t>taskbar.</w:t>
      </w:r>
    </w:p>
    <w:p w14:paraId="70E4FBE0" w14:textId="0FB4BED5" w:rsidR="003F1E45" w:rsidRDefault="007D42F8" w:rsidP="003A196A">
      <w:pPr>
        <w:numPr>
          <w:ilvl w:val="0"/>
          <w:numId w:val="19"/>
        </w:numPr>
        <w:spacing w:after="276" w:line="264" w:lineRule="auto"/>
        <w:ind w:right="82" w:hanging="360"/>
      </w:pPr>
      <w:r>
        <w:t xml:space="preserve">Open </w:t>
      </w:r>
      <w:r w:rsidR="00357967">
        <w:t xml:space="preserve">the </w:t>
      </w:r>
      <w:r>
        <w:t>R Interactive pane and execute the following commands</w:t>
      </w:r>
      <w:r w:rsidR="009D4A92">
        <w:t>. This can take a few moments to finish.</w:t>
      </w:r>
    </w:p>
    <w:p w14:paraId="56BCF1BA" w14:textId="43FA1B9C" w:rsidR="007D42F8" w:rsidRPr="007D42F8" w:rsidRDefault="007D42F8" w:rsidP="007D42F8">
      <w:pPr>
        <w:spacing w:after="276" w:line="264" w:lineRule="auto"/>
        <w:ind w:left="705" w:right="82"/>
        <w:rPr>
          <w:rFonts w:ascii="Consolas" w:hAnsi="Consolas"/>
        </w:rPr>
      </w:pPr>
      <w:proofErr w:type="spellStart"/>
      <w:r w:rsidRPr="007D42F8">
        <w:rPr>
          <w:rFonts w:ascii="Consolas" w:hAnsi="Consolas"/>
        </w:rPr>
        <w:t>install.packages</w:t>
      </w:r>
      <w:proofErr w:type="spellEnd"/>
      <w:r w:rsidRPr="007D42F8">
        <w:rPr>
          <w:rFonts w:ascii="Consolas" w:hAnsi="Consolas"/>
        </w:rPr>
        <w:t>(c("RODBC","</w:t>
      </w:r>
      <w:proofErr w:type="spellStart"/>
      <w:r w:rsidRPr="007D42F8">
        <w:rPr>
          <w:rFonts w:ascii="Consolas" w:hAnsi="Consolas"/>
        </w:rPr>
        <w:t>RCurl</w:t>
      </w:r>
      <w:proofErr w:type="spellEnd"/>
      <w:r w:rsidRPr="007D42F8">
        <w:rPr>
          <w:rFonts w:ascii="Consolas" w:hAnsi="Consolas"/>
        </w:rPr>
        <w:t>", "</w:t>
      </w:r>
      <w:proofErr w:type="spellStart"/>
      <w:r w:rsidRPr="007D42F8">
        <w:rPr>
          <w:rFonts w:ascii="Consolas" w:hAnsi="Consolas"/>
        </w:rPr>
        <w:t>rjson</w:t>
      </w:r>
      <w:proofErr w:type="spellEnd"/>
      <w:r w:rsidRPr="007D42F8">
        <w:rPr>
          <w:rFonts w:ascii="Consolas" w:hAnsi="Consolas"/>
        </w:rPr>
        <w:t>"))</w:t>
      </w:r>
    </w:p>
    <w:p w14:paraId="5C768566" w14:textId="21B19FF9" w:rsidR="007D42F8" w:rsidRDefault="009D4A92" w:rsidP="003A196A">
      <w:pPr>
        <w:numPr>
          <w:ilvl w:val="0"/>
          <w:numId w:val="19"/>
        </w:numPr>
        <w:spacing w:after="276" w:line="264" w:lineRule="auto"/>
        <w:ind w:right="82" w:hanging="360"/>
      </w:pPr>
      <w:r>
        <w:t>C</w:t>
      </w:r>
      <w:r w:rsidR="007D42F8">
        <w:t>lose Visual Studio.</w:t>
      </w:r>
    </w:p>
    <w:p w14:paraId="5EAA3B7E" w14:textId="485156B8" w:rsidR="007676F6" w:rsidRDefault="00207BF7" w:rsidP="003A196A">
      <w:pPr>
        <w:numPr>
          <w:ilvl w:val="0"/>
          <w:numId w:val="19"/>
        </w:numPr>
        <w:spacing w:after="276" w:line="264" w:lineRule="auto"/>
        <w:ind w:right="82" w:hanging="360"/>
      </w:pPr>
      <w:r>
        <w:t xml:space="preserve">From </w:t>
      </w:r>
      <w:r w:rsidR="00357967">
        <w:t xml:space="preserve">the </w:t>
      </w:r>
      <w:r>
        <w:t>taskbar</w:t>
      </w:r>
      <w:r w:rsidR="00357967">
        <w:t>, in</w:t>
      </w:r>
      <w:r>
        <w:t xml:space="preserve"> Cortana search, type </w:t>
      </w:r>
      <w:r w:rsidRPr="00E07360">
        <w:rPr>
          <w:b/>
        </w:rPr>
        <w:t>Administrative Tools</w:t>
      </w:r>
      <w:r w:rsidR="007676F6">
        <w:t>.</w:t>
      </w:r>
    </w:p>
    <w:p w14:paraId="284D1002" w14:textId="7C3C983F" w:rsidR="00207BF7" w:rsidRDefault="007676F6" w:rsidP="003A196A">
      <w:pPr>
        <w:numPr>
          <w:ilvl w:val="0"/>
          <w:numId w:val="19"/>
        </w:numPr>
        <w:spacing w:after="276" w:line="264" w:lineRule="auto"/>
        <w:ind w:right="82" w:hanging="360"/>
      </w:pPr>
      <w:r>
        <w:t xml:space="preserve">You should see Administrative Tools in the result. Click </w:t>
      </w:r>
      <w:r w:rsidRPr="00E07360">
        <w:rPr>
          <w:b/>
        </w:rPr>
        <w:t>Administrative Tools</w:t>
      </w:r>
      <w:r w:rsidR="00207BF7">
        <w:t>.</w:t>
      </w:r>
    </w:p>
    <w:p w14:paraId="4BFB51B9" w14:textId="264918E8" w:rsidR="00207BF7" w:rsidRDefault="00207BF7" w:rsidP="00207BF7">
      <w:pPr>
        <w:spacing w:after="276" w:line="264" w:lineRule="auto"/>
        <w:ind w:left="705" w:right="82"/>
      </w:pPr>
      <w:r>
        <w:rPr>
          <w:noProof/>
          <w:lang w:eastAsia="en-US"/>
        </w:rPr>
        <w:lastRenderedPageBreak/>
        <w:drawing>
          <wp:inline distT="0" distB="0" distL="0" distR="0" wp14:anchorId="5D4D4CC1" wp14:editId="24AE3D44">
            <wp:extent cx="2287814" cy="3655786"/>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0414" cy="3675920"/>
                    </a:xfrm>
                    <a:prstGeom prst="rect">
                      <a:avLst/>
                    </a:prstGeom>
                  </pic:spPr>
                </pic:pic>
              </a:graphicData>
            </a:graphic>
          </wp:inline>
        </w:drawing>
      </w:r>
    </w:p>
    <w:p w14:paraId="3607B328" w14:textId="2CEA283C" w:rsidR="00210176" w:rsidRDefault="00210176" w:rsidP="003A196A">
      <w:pPr>
        <w:numPr>
          <w:ilvl w:val="0"/>
          <w:numId w:val="19"/>
        </w:numPr>
        <w:spacing w:after="276" w:line="264" w:lineRule="auto"/>
        <w:ind w:right="82" w:hanging="360"/>
      </w:pPr>
      <w:r>
        <w:t xml:space="preserve">Open </w:t>
      </w:r>
      <w:r w:rsidRPr="00E07360">
        <w:rPr>
          <w:b/>
        </w:rPr>
        <w:t>ODBC Data Sources (64-bit)</w:t>
      </w:r>
      <w:r>
        <w:t>.</w:t>
      </w:r>
    </w:p>
    <w:p w14:paraId="2E16493C" w14:textId="756FB89E" w:rsidR="00210176" w:rsidRDefault="00210176" w:rsidP="003A196A">
      <w:pPr>
        <w:numPr>
          <w:ilvl w:val="0"/>
          <w:numId w:val="19"/>
        </w:numPr>
        <w:spacing w:after="276" w:line="264" w:lineRule="auto"/>
        <w:ind w:right="82" w:hanging="360"/>
      </w:pPr>
      <w:r>
        <w:t xml:space="preserve">Click </w:t>
      </w:r>
      <w:r w:rsidRPr="00E07360">
        <w:rPr>
          <w:b/>
        </w:rPr>
        <w:t>Add</w:t>
      </w:r>
      <w:r>
        <w:t xml:space="preserve"> </w:t>
      </w:r>
      <w:r w:rsidR="00357967">
        <w:t xml:space="preserve">in the </w:t>
      </w:r>
      <w:r w:rsidRPr="00E07360">
        <w:rPr>
          <w:b/>
        </w:rPr>
        <w:t>ODBC Data Source Administrator (64-bit)</w:t>
      </w:r>
      <w:r>
        <w:t xml:space="preserve"> window.</w:t>
      </w:r>
    </w:p>
    <w:p w14:paraId="70C9226E" w14:textId="2CC7ED83" w:rsidR="00210176" w:rsidRDefault="00210176" w:rsidP="003A196A">
      <w:pPr>
        <w:numPr>
          <w:ilvl w:val="0"/>
          <w:numId w:val="19"/>
        </w:numPr>
        <w:spacing w:after="276" w:line="264" w:lineRule="auto"/>
        <w:ind w:right="82" w:hanging="360"/>
      </w:pPr>
      <w:r>
        <w:t xml:space="preserve">Select </w:t>
      </w:r>
      <w:r w:rsidRPr="00210176">
        <w:rPr>
          <w:b/>
        </w:rPr>
        <w:t>SQL Server Native Client 11.0</w:t>
      </w:r>
      <w:r w:rsidR="00357967">
        <w:t>,</w:t>
      </w:r>
      <w:r>
        <w:t xml:space="preserve"> and </w:t>
      </w:r>
      <w:r w:rsidR="00357967">
        <w:t xml:space="preserve">then </w:t>
      </w:r>
      <w:r>
        <w:t xml:space="preserve">click </w:t>
      </w:r>
      <w:r w:rsidRPr="00210176">
        <w:rPr>
          <w:b/>
        </w:rPr>
        <w:t>Finish</w:t>
      </w:r>
      <w:r>
        <w:t>.</w:t>
      </w:r>
    </w:p>
    <w:p w14:paraId="4B690DF8" w14:textId="0CEF8286" w:rsidR="00210176" w:rsidRDefault="00210176" w:rsidP="003A196A">
      <w:pPr>
        <w:numPr>
          <w:ilvl w:val="0"/>
          <w:numId w:val="19"/>
        </w:numPr>
        <w:spacing w:after="276" w:line="264" w:lineRule="auto"/>
        <w:ind w:right="82" w:hanging="360"/>
      </w:pPr>
      <w:r>
        <w:t xml:space="preserve">Enter the following information in </w:t>
      </w:r>
      <w:r w:rsidR="00357967">
        <w:t xml:space="preserve">the </w:t>
      </w:r>
      <w:r w:rsidRPr="00210176">
        <w:rPr>
          <w:b/>
        </w:rPr>
        <w:t>Create a New Data Source to SQL Server</w:t>
      </w:r>
      <w:r>
        <w:t xml:space="preserve"> window:</w:t>
      </w:r>
    </w:p>
    <w:p w14:paraId="053DDA34" w14:textId="77777777" w:rsidR="00BF523C" w:rsidRDefault="00210176" w:rsidP="00E07360">
      <w:pPr>
        <w:pStyle w:val="ListParagraph"/>
        <w:numPr>
          <w:ilvl w:val="0"/>
          <w:numId w:val="24"/>
        </w:numPr>
        <w:spacing w:after="276" w:line="264" w:lineRule="auto"/>
        <w:ind w:right="82"/>
      </w:pPr>
      <w:r>
        <w:t xml:space="preserve">Name: </w:t>
      </w:r>
      <w:proofErr w:type="spellStart"/>
      <w:r w:rsidRPr="00E07360">
        <w:rPr>
          <w:b/>
        </w:rPr>
        <w:t>titanicserver</w:t>
      </w:r>
      <w:proofErr w:type="spellEnd"/>
    </w:p>
    <w:p w14:paraId="0C790AE8" w14:textId="5A0A87EC" w:rsidR="00BF523C" w:rsidRDefault="00210176" w:rsidP="00E07360">
      <w:pPr>
        <w:pStyle w:val="ListParagraph"/>
        <w:numPr>
          <w:ilvl w:val="0"/>
          <w:numId w:val="24"/>
        </w:numPr>
        <w:spacing w:after="276" w:line="264" w:lineRule="auto"/>
        <w:ind w:right="82"/>
      </w:pPr>
      <w:r>
        <w:t xml:space="preserve">Description: </w:t>
      </w:r>
      <w:proofErr w:type="spellStart"/>
      <w:r w:rsidRPr="00E07360">
        <w:rPr>
          <w:b/>
        </w:rPr>
        <w:t>titanicserver</w:t>
      </w:r>
      <w:proofErr w:type="spellEnd"/>
    </w:p>
    <w:p w14:paraId="13A17726" w14:textId="572CB724" w:rsidR="00210176" w:rsidRDefault="00210176" w:rsidP="00E07360">
      <w:pPr>
        <w:pStyle w:val="ListParagraph"/>
        <w:numPr>
          <w:ilvl w:val="0"/>
          <w:numId w:val="24"/>
        </w:numPr>
        <w:spacing w:after="276" w:line="264" w:lineRule="auto"/>
        <w:ind w:right="82"/>
      </w:pPr>
      <w:r>
        <w:t xml:space="preserve">Server: Your server name. It should be </w:t>
      </w:r>
      <w:r w:rsidR="00BF523C">
        <w:t>similar to</w:t>
      </w:r>
      <w:r>
        <w:t xml:space="preserve">: </w:t>
      </w:r>
      <w:r w:rsidR="008A7325" w:rsidRPr="00E07360">
        <w:rPr>
          <w:b/>
        </w:rPr>
        <w:t>tztitanic.database</w:t>
      </w:r>
      <w:r w:rsidRPr="00E07360">
        <w:rPr>
          <w:b/>
        </w:rPr>
        <w:t>.windows.net</w:t>
      </w:r>
      <w:r>
        <w:t xml:space="preserve">. </w:t>
      </w:r>
    </w:p>
    <w:p w14:paraId="5CF0E05C" w14:textId="697AB1AC" w:rsidR="008A7325" w:rsidRDefault="008A7325" w:rsidP="003A196A">
      <w:pPr>
        <w:numPr>
          <w:ilvl w:val="0"/>
          <w:numId w:val="19"/>
        </w:numPr>
        <w:spacing w:after="276" w:line="264" w:lineRule="auto"/>
        <w:ind w:right="82" w:hanging="360"/>
      </w:pPr>
      <w:r>
        <w:t xml:space="preserve">Click </w:t>
      </w:r>
      <w:r w:rsidRPr="008A7325">
        <w:rPr>
          <w:b/>
        </w:rPr>
        <w:t>Next</w:t>
      </w:r>
      <w:r>
        <w:t>.</w:t>
      </w:r>
    </w:p>
    <w:p w14:paraId="71C91671" w14:textId="22FF0C45" w:rsidR="008A7325" w:rsidRDefault="008A7325" w:rsidP="003A196A">
      <w:pPr>
        <w:numPr>
          <w:ilvl w:val="0"/>
          <w:numId w:val="19"/>
        </w:numPr>
        <w:spacing w:after="276" w:line="264" w:lineRule="auto"/>
        <w:ind w:right="82" w:hanging="360"/>
      </w:pPr>
      <w:r>
        <w:t xml:space="preserve">Select </w:t>
      </w:r>
      <w:r w:rsidR="00357967">
        <w:t xml:space="preserve">the </w:t>
      </w:r>
      <w:r w:rsidRPr="008A7325">
        <w:rPr>
          <w:b/>
        </w:rPr>
        <w:t>With SQL Server authentication using a login ID and password entered by the user</w:t>
      </w:r>
      <w:r w:rsidR="00357967">
        <w:rPr>
          <w:b/>
        </w:rPr>
        <w:t xml:space="preserve"> </w:t>
      </w:r>
      <w:r w:rsidR="00357967" w:rsidRPr="00E07360">
        <w:t>check box</w:t>
      </w:r>
      <w:r>
        <w:t xml:space="preserve">. </w:t>
      </w:r>
      <w:r w:rsidR="00000857">
        <w:t xml:space="preserve">Type in </w:t>
      </w:r>
      <w:r>
        <w:t xml:space="preserve">your credentials that you created with Azure database. Your Login ID should be similar to: </w:t>
      </w:r>
      <w:proofErr w:type="spellStart"/>
      <w:r w:rsidRPr="008A7325">
        <w:rPr>
          <w:b/>
        </w:rPr>
        <w:t>tztitanic</w:t>
      </w:r>
      <w:proofErr w:type="spellEnd"/>
      <w:r>
        <w:t>.</w:t>
      </w:r>
    </w:p>
    <w:p w14:paraId="60C44ADA" w14:textId="2D86856A" w:rsidR="008A7325" w:rsidRDefault="008A7325" w:rsidP="003A196A">
      <w:pPr>
        <w:numPr>
          <w:ilvl w:val="0"/>
          <w:numId w:val="19"/>
        </w:numPr>
        <w:spacing w:after="276" w:line="264" w:lineRule="auto"/>
        <w:ind w:right="82" w:hanging="360"/>
      </w:pPr>
      <w:r>
        <w:t xml:space="preserve">Click </w:t>
      </w:r>
      <w:r w:rsidRPr="008A7325">
        <w:rPr>
          <w:b/>
        </w:rPr>
        <w:t>Next</w:t>
      </w:r>
      <w:r>
        <w:t>.</w:t>
      </w:r>
    </w:p>
    <w:p w14:paraId="4796527F" w14:textId="001719F8" w:rsidR="008A7325" w:rsidRDefault="00000857" w:rsidP="003A196A">
      <w:pPr>
        <w:numPr>
          <w:ilvl w:val="0"/>
          <w:numId w:val="19"/>
        </w:numPr>
        <w:spacing w:after="276" w:line="264" w:lineRule="auto"/>
        <w:ind w:right="82" w:hanging="360"/>
      </w:pPr>
      <w:r>
        <w:t xml:space="preserve">Select </w:t>
      </w:r>
      <w:r w:rsidR="008A7325">
        <w:t xml:space="preserve">the </w:t>
      </w:r>
      <w:r w:rsidR="008A7325" w:rsidRPr="008A7325">
        <w:rPr>
          <w:b/>
        </w:rPr>
        <w:t>Change the default database to</w:t>
      </w:r>
      <w:r w:rsidRPr="00000857">
        <w:t xml:space="preserve"> </w:t>
      </w:r>
      <w:r>
        <w:t>option</w:t>
      </w:r>
      <w:r w:rsidR="008A7325">
        <w:t xml:space="preserve">, and </w:t>
      </w:r>
      <w:r>
        <w:t xml:space="preserve">then </w:t>
      </w:r>
      <w:r w:rsidR="008A7325">
        <w:t xml:space="preserve">select </w:t>
      </w:r>
      <w:r w:rsidR="008A7325" w:rsidRPr="008A7325">
        <w:rPr>
          <w:b/>
        </w:rPr>
        <w:t>Titanic</w:t>
      </w:r>
      <w:r w:rsidR="008A7325">
        <w:t>.</w:t>
      </w:r>
    </w:p>
    <w:p w14:paraId="0CE138B0" w14:textId="114BE7DC" w:rsidR="008A7325" w:rsidRDefault="008A7325" w:rsidP="003A196A">
      <w:pPr>
        <w:numPr>
          <w:ilvl w:val="0"/>
          <w:numId w:val="19"/>
        </w:numPr>
        <w:spacing w:after="276" w:line="264" w:lineRule="auto"/>
        <w:ind w:right="82" w:hanging="360"/>
      </w:pPr>
      <w:r>
        <w:lastRenderedPageBreak/>
        <w:t xml:space="preserve">Click </w:t>
      </w:r>
      <w:r w:rsidRPr="008A7325">
        <w:rPr>
          <w:b/>
        </w:rPr>
        <w:t>Next</w:t>
      </w:r>
      <w:r w:rsidR="00000857" w:rsidRPr="00E07360">
        <w:t>,</w:t>
      </w:r>
      <w:r>
        <w:t xml:space="preserve"> and then click </w:t>
      </w:r>
      <w:r w:rsidRPr="008A7325">
        <w:rPr>
          <w:b/>
        </w:rPr>
        <w:t>Finish</w:t>
      </w:r>
      <w:r>
        <w:t>.</w:t>
      </w:r>
    </w:p>
    <w:p w14:paraId="2384BBC7" w14:textId="280A8F35" w:rsidR="008A7325" w:rsidRDefault="008A7325" w:rsidP="003A196A">
      <w:pPr>
        <w:numPr>
          <w:ilvl w:val="0"/>
          <w:numId w:val="19"/>
        </w:numPr>
        <w:spacing w:after="276" w:line="264" w:lineRule="auto"/>
        <w:ind w:right="82" w:hanging="360"/>
      </w:pPr>
      <w:r>
        <w:t xml:space="preserve">Click </w:t>
      </w:r>
      <w:r w:rsidRPr="008A7325">
        <w:rPr>
          <w:b/>
        </w:rPr>
        <w:t>Test Data Source</w:t>
      </w:r>
      <w:r>
        <w:t xml:space="preserve">. You should receive the following message: </w:t>
      </w:r>
      <w:r w:rsidRPr="008A7325">
        <w:rPr>
          <w:b/>
        </w:rPr>
        <w:t>TESTS COMPLETED SUCCESSFULLY!</w:t>
      </w:r>
    </w:p>
    <w:p w14:paraId="5B6D0F68" w14:textId="66F5F2BB" w:rsidR="008A7325" w:rsidRDefault="00000857" w:rsidP="003A196A">
      <w:pPr>
        <w:numPr>
          <w:ilvl w:val="0"/>
          <w:numId w:val="19"/>
        </w:numPr>
        <w:spacing w:after="276" w:line="264" w:lineRule="auto"/>
        <w:ind w:right="82" w:hanging="360"/>
      </w:pPr>
      <w:r>
        <w:t>C</w:t>
      </w:r>
      <w:r w:rsidR="008A7325">
        <w:t xml:space="preserve">lick </w:t>
      </w:r>
      <w:r w:rsidR="008A7325" w:rsidRPr="008A7325">
        <w:rPr>
          <w:b/>
        </w:rPr>
        <w:t>OK</w:t>
      </w:r>
      <w:r>
        <w:t>, a</w:t>
      </w:r>
      <w:r w:rsidR="00D6443D">
        <w:t xml:space="preserve">nd then click </w:t>
      </w:r>
      <w:r w:rsidR="00D6443D" w:rsidRPr="00D6443D">
        <w:rPr>
          <w:b/>
        </w:rPr>
        <w:t>OK</w:t>
      </w:r>
      <w:r w:rsidR="00D6443D">
        <w:t xml:space="preserve"> again.</w:t>
      </w:r>
    </w:p>
    <w:p w14:paraId="6D123C15" w14:textId="69AFDF20" w:rsidR="007D42F8" w:rsidRDefault="007D42F8" w:rsidP="003A196A">
      <w:pPr>
        <w:numPr>
          <w:ilvl w:val="0"/>
          <w:numId w:val="19"/>
        </w:numPr>
        <w:spacing w:after="276" w:line="264" w:lineRule="auto"/>
        <w:ind w:right="82" w:hanging="360"/>
      </w:pPr>
      <w:r>
        <w:t xml:space="preserve">Open the file located at </w:t>
      </w:r>
      <w:r w:rsidRPr="00240BF2">
        <w:rPr>
          <w:b/>
        </w:rPr>
        <w:t>E:\Assets\M3 - Lab 4\RDataSource.txt</w:t>
      </w:r>
      <w:r>
        <w:t xml:space="preserve">. </w:t>
      </w:r>
      <w:r w:rsidRPr="00E07360">
        <w:t xml:space="preserve">Select </w:t>
      </w:r>
      <w:r w:rsidR="00000857">
        <w:t xml:space="preserve">and </w:t>
      </w:r>
      <w:r w:rsidR="00000857" w:rsidRPr="00D53273">
        <w:t>copy</w:t>
      </w:r>
      <w:r w:rsidR="00000857" w:rsidRPr="00000857">
        <w:t xml:space="preserve"> </w:t>
      </w:r>
      <w:r w:rsidRPr="00E07360">
        <w:t>all</w:t>
      </w:r>
      <w:r>
        <w:t xml:space="preserve"> its content</w:t>
      </w:r>
      <w:r w:rsidR="00000857">
        <w:t>s</w:t>
      </w:r>
      <w:r>
        <w:t xml:space="preserve"> .</w:t>
      </w:r>
    </w:p>
    <w:p w14:paraId="68028B42" w14:textId="1B0FB0C9" w:rsidR="00DF6EA5" w:rsidRDefault="00DF6EA5" w:rsidP="003A196A">
      <w:pPr>
        <w:numPr>
          <w:ilvl w:val="0"/>
          <w:numId w:val="19"/>
        </w:numPr>
        <w:spacing w:after="276" w:line="264" w:lineRule="auto"/>
        <w:ind w:right="82" w:hanging="360"/>
      </w:pPr>
      <w:r>
        <w:t xml:space="preserve">Open </w:t>
      </w:r>
      <w:r>
        <w:rPr>
          <w:b/>
        </w:rPr>
        <w:t xml:space="preserve">Power BI </w:t>
      </w:r>
      <w:r w:rsidRPr="00240BF2">
        <w:rPr>
          <w:b/>
        </w:rPr>
        <w:t>Desktop</w:t>
      </w:r>
      <w:r w:rsidR="00240BF2" w:rsidRPr="00240BF2">
        <w:t xml:space="preserve">. </w:t>
      </w:r>
      <w:r w:rsidR="00240BF2">
        <w:t>You can click</w:t>
      </w:r>
      <w:r w:rsidR="00000857">
        <w:t xml:space="preserve"> the</w:t>
      </w:r>
      <w:r w:rsidR="00240BF2">
        <w:t xml:space="preserve"> </w:t>
      </w:r>
      <w:r w:rsidR="00000857">
        <w:t xml:space="preserve">shortcut </w:t>
      </w:r>
      <w:r w:rsidR="00240BF2">
        <w:t xml:space="preserve">on </w:t>
      </w:r>
      <w:r w:rsidR="00000857">
        <w:t xml:space="preserve">the </w:t>
      </w:r>
      <w:r w:rsidR="00240BF2">
        <w:t>taskbar.</w:t>
      </w:r>
    </w:p>
    <w:p w14:paraId="1495A45E" w14:textId="6D09D0AB" w:rsidR="00240BF2" w:rsidRDefault="00240BF2" w:rsidP="003A196A">
      <w:pPr>
        <w:numPr>
          <w:ilvl w:val="0"/>
          <w:numId w:val="19"/>
        </w:numPr>
        <w:spacing w:after="276" w:line="264" w:lineRule="auto"/>
        <w:ind w:right="82" w:hanging="360"/>
      </w:pPr>
      <w:r>
        <w:t xml:space="preserve">Add a new </w:t>
      </w:r>
      <w:r w:rsidRPr="00240BF2">
        <w:rPr>
          <w:b/>
        </w:rPr>
        <w:t>R Script</w:t>
      </w:r>
      <w:r>
        <w:t xml:space="preserve"> data source.</w:t>
      </w:r>
    </w:p>
    <w:p w14:paraId="498BC4CB" w14:textId="43FDC08C" w:rsidR="0033426F" w:rsidRDefault="007D42F8" w:rsidP="003A196A">
      <w:pPr>
        <w:numPr>
          <w:ilvl w:val="0"/>
          <w:numId w:val="19"/>
        </w:numPr>
        <w:spacing w:after="276" w:line="264" w:lineRule="auto"/>
        <w:ind w:right="82" w:hanging="360"/>
      </w:pPr>
      <w:r>
        <w:t>Paste the script you just copied</w:t>
      </w:r>
      <w:r w:rsidR="00BF523C">
        <w:t xml:space="preserve"> in step 17 </w:t>
      </w:r>
      <w:r>
        <w:t>to</w:t>
      </w:r>
      <w:r w:rsidR="00000857">
        <w:t xml:space="preserve"> the</w:t>
      </w:r>
      <w:r>
        <w:t xml:space="preserve"> R</w:t>
      </w:r>
      <w:r w:rsidR="0033426F">
        <w:t xml:space="preserve"> script window.</w:t>
      </w:r>
    </w:p>
    <w:p w14:paraId="199B9E9F" w14:textId="7544446E" w:rsidR="00240BF2" w:rsidRDefault="0033426F" w:rsidP="003A196A">
      <w:pPr>
        <w:numPr>
          <w:ilvl w:val="0"/>
          <w:numId w:val="19"/>
        </w:numPr>
        <w:spacing w:after="276" w:line="264" w:lineRule="auto"/>
        <w:ind w:right="82" w:hanging="360"/>
      </w:pPr>
      <w:r>
        <w:t xml:space="preserve">Change the following script line </w:t>
      </w:r>
      <w:r w:rsidR="00000857">
        <w:t xml:space="preserve">by replacing the </w:t>
      </w:r>
      <w:proofErr w:type="spellStart"/>
      <w:r w:rsidR="00000857" w:rsidRPr="00E07360">
        <w:rPr>
          <w:b/>
        </w:rPr>
        <w:t>uid</w:t>
      </w:r>
      <w:proofErr w:type="spellEnd"/>
      <w:r w:rsidR="00000857">
        <w:t xml:space="preserve"> and </w:t>
      </w:r>
      <w:proofErr w:type="spellStart"/>
      <w:r w:rsidR="00000857" w:rsidRPr="00E07360">
        <w:rPr>
          <w:b/>
        </w:rPr>
        <w:t>pwd</w:t>
      </w:r>
      <w:proofErr w:type="spellEnd"/>
      <w:r w:rsidR="00000857">
        <w:t xml:space="preserve"> parameters with </w:t>
      </w:r>
      <w:r>
        <w:t>your user and password</w:t>
      </w:r>
      <w:r w:rsidR="00000857">
        <w:t xml:space="preserve"> credentials</w:t>
      </w:r>
      <w:r>
        <w:t xml:space="preserve"> that you defined when</w:t>
      </w:r>
      <w:r w:rsidR="00000857">
        <w:t xml:space="preserve"> you</w:t>
      </w:r>
      <w:r>
        <w:t xml:space="preserve"> created</w:t>
      </w:r>
      <w:r w:rsidR="00000857">
        <w:t xml:space="preserve"> the</w:t>
      </w:r>
      <w:r>
        <w:t xml:space="preserve"> Azure </w:t>
      </w:r>
      <w:r w:rsidR="00BF523C">
        <w:t>SQL database</w:t>
      </w:r>
      <w:r>
        <w:t>.</w:t>
      </w:r>
    </w:p>
    <w:p w14:paraId="3EED48F5" w14:textId="47D75723" w:rsidR="0033426F" w:rsidRDefault="0033426F" w:rsidP="0033426F">
      <w:pPr>
        <w:spacing w:after="276" w:line="264" w:lineRule="auto"/>
        <w:ind w:left="345" w:right="82"/>
        <w:rPr>
          <w:rFonts w:ascii="Consolas" w:hAnsi="Consolas"/>
        </w:rPr>
      </w:pPr>
      <w:r w:rsidRPr="0033426F">
        <w:rPr>
          <w:rFonts w:ascii="Consolas" w:hAnsi="Consolas"/>
        </w:rPr>
        <w:t xml:space="preserve">conn &lt;- </w:t>
      </w:r>
      <w:proofErr w:type="spellStart"/>
      <w:r w:rsidRPr="0033426F">
        <w:rPr>
          <w:rFonts w:ascii="Consolas" w:hAnsi="Consolas"/>
        </w:rPr>
        <w:t>odbcConnect</w:t>
      </w:r>
      <w:proofErr w:type="spellEnd"/>
      <w:r w:rsidRPr="0033426F">
        <w:rPr>
          <w:rFonts w:ascii="Consolas" w:hAnsi="Consolas"/>
        </w:rPr>
        <w:t>("</w:t>
      </w:r>
      <w:proofErr w:type="spellStart"/>
      <w:r w:rsidRPr="0033426F">
        <w:rPr>
          <w:rFonts w:ascii="Consolas" w:hAnsi="Consolas"/>
        </w:rPr>
        <w:t>titanicserver</w:t>
      </w:r>
      <w:proofErr w:type="spellEnd"/>
      <w:r w:rsidRPr="0033426F">
        <w:rPr>
          <w:rFonts w:ascii="Consolas" w:hAnsi="Consolas"/>
        </w:rPr>
        <w:t xml:space="preserve">", </w:t>
      </w:r>
      <w:proofErr w:type="spellStart"/>
      <w:r w:rsidRPr="0033426F">
        <w:rPr>
          <w:rFonts w:ascii="Consolas" w:hAnsi="Consolas"/>
        </w:rPr>
        <w:t>uid</w:t>
      </w:r>
      <w:proofErr w:type="spellEnd"/>
      <w:r w:rsidRPr="0033426F">
        <w:rPr>
          <w:rFonts w:ascii="Consolas" w:hAnsi="Consolas"/>
        </w:rPr>
        <w:t xml:space="preserve"> = "</w:t>
      </w:r>
      <w:proofErr w:type="spellStart"/>
      <w:r w:rsidRPr="0033426F">
        <w:rPr>
          <w:rFonts w:ascii="Consolas" w:hAnsi="Consolas"/>
        </w:rPr>
        <w:t>userid</w:t>
      </w:r>
      <w:proofErr w:type="spellEnd"/>
      <w:r w:rsidRPr="0033426F">
        <w:rPr>
          <w:rFonts w:ascii="Consolas" w:hAnsi="Consolas"/>
        </w:rPr>
        <w:t xml:space="preserve">", </w:t>
      </w:r>
      <w:proofErr w:type="spellStart"/>
      <w:r w:rsidRPr="0033426F">
        <w:rPr>
          <w:rFonts w:ascii="Consolas" w:hAnsi="Consolas"/>
        </w:rPr>
        <w:t>pwd</w:t>
      </w:r>
      <w:proofErr w:type="spellEnd"/>
      <w:r w:rsidRPr="0033426F">
        <w:rPr>
          <w:rFonts w:ascii="Consolas" w:hAnsi="Consolas"/>
        </w:rPr>
        <w:t xml:space="preserve"> = "password!" )</w:t>
      </w:r>
    </w:p>
    <w:p w14:paraId="44A548A7" w14:textId="06CE31BD" w:rsidR="00DF6EA5" w:rsidRDefault="00000857" w:rsidP="003A196A">
      <w:pPr>
        <w:numPr>
          <w:ilvl w:val="0"/>
          <w:numId w:val="19"/>
        </w:numPr>
        <w:spacing w:after="276" w:line="264" w:lineRule="auto"/>
        <w:ind w:right="82" w:hanging="360"/>
      </w:pPr>
      <w:r>
        <w:t>Replace the</w:t>
      </w:r>
      <w:r w:rsidR="0033426F">
        <w:t xml:space="preserve"> API key with your own API key from </w:t>
      </w:r>
      <w:r>
        <w:t xml:space="preserve">the </w:t>
      </w:r>
      <w:r w:rsidR="0033426F">
        <w:t>Azure</w:t>
      </w:r>
      <w:r w:rsidR="00BF523C">
        <w:t xml:space="preserve"> </w:t>
      </w:r>
      <w:r w:rsidR="0033426F">
        <w:t>M</w:t>
      </w:r>
      <w:r w:rsidR="00BF523C">
        <w:t>achine Learning</w:t>
      </w:r>
      <w:r w:rsidR="0033426F">
        <w:t xml:space="preserve"> web service page that you left open in </w:t>
      </w:r>
      <w:r>
        <w:t xml:space="preserve">the </w:t>
      </w:r>
      <w:r w:rsidR="0033426F">
        <w:t xml:space="preserve">last task. </w:t>
      </w:r>
    </w:p>
    <w:p w14:paraId="5CED7B0D" w14:textId="462A4298" w:rsidR="0033426F" w:rsidRDefault="00171299" w:rsidP="0033426F">
      <w:pPr>
        <w:spacing w:after="276" w:line="264" w:lineRule="auto"/>
        <w:ind w:left="705" w:right="82"/>
      </w:pPr>
      <w:r>
        <w:t xml:space="preserve">This code line should </w:t>
      </w:r>
      <w:r w:rsidR="0033426F">
        <w:t>look like this:</w:t>
      </w:r>
    </w:p>
    <w:p w14:paraId="5F3C5E25" w14:textId="434B4C5F" w:rsidR="0033426F" w:rsidRPr="006648F8" w:rsidRDefault="0033426F" w:rsidP="0033426F">
      <w:pPr>
        <w:spacing w:after="276" w:line="264" w:lineRule="auto"/>
        <w:ind w:left="705" w:right="82"/>
        <w:rPr>
          <w:rFonts w:ascii="Consolas" w:hAnsi="Consolas"/>
        </w:rPr>
      </w:pPr>
      <w:proofErr w:type="spellStart"/>
      <w:r w:rsidRPr="006648F8">
        <w:rPr>
          <w:rFonts w:ascii="Consolas" w:hAnsi="Consolas"/>
        </w:rPr>
        <w:t>api_key</w:t>
      </w:r>
      <w:proofErr w:type="spellEnd"/>
      <w:r w:rsidRPr="006648F8">
        <w:rPr>
          <w:rFonts w:ascii="Consolas" w:hAnsi="Consolas"/>
        </w:rPr>
        <w:t xml:space="preserve"> = "cGGcJaDkSOPTTG7IIoglmIQ3VTkrxAtsY4+P2V57U1rnqAR9c7o4jo+TfgkuiPS+Pn29cwCc11M+mjh6TSnu5A=="</w:t>
      </w:r>
    </w:p>
    <w:p w14:paraId="6F97549E" w14:textId="2F146CBA" w:rsidR="0033426F" w:rsidRDefault="00804517" w:rsidP="003A196A">
      <w:pPr>
        <w:numPr>
          <w:ilvl w:val="0"/>
          <w:numId w:val="19"/>
        </w:numPr>
        <w:spacing w:after="276" w:line="264" w:lineRule="auto"/>
        <w:ind w:right="82" w:hanging="360"/>
      </w:pPr>
      <w:r>
        <w:t>To get the final piece of information that you need, go to the same Azure</w:t>
      </w:r>
      <w:r w:rsidR="00BF523C">
        <w:t xml:space="preserve"> </w:t>
      </w:r>
      <w:r>
        <w:t>M</w:t>
      </w:r>
      <w:r w:rsidR="00BF523C">
        <w:t xml:space="preserve">achine </w:t>
      </w:r>
      <w:r>
        <w:t>L</w:t>
      </w:r>
      <w:r w:rsidR="00BF523C">
        <w:t>earning</w:t>
      </w:r>
      <w:r>
        <w:t xml:space="preserve"> webpage </w:t>
      </w:r>
      <w:r w:rsidR="00000857">
        <w:t xml:space="preserve">on which </w:t>
      </w:r>
      <w:r>
        <w:t xml:space="preserve">you got the API key, and </w:t>
      </w:r>
      <w:r w:rsidR="00000857">
        <w:t xml:space="preserve">then </w:t>
      </w:r>
      <w:r>
        <w:t xml:space="preserve">click </w:t>
      </w:r>
      <w:r w:rsidRPr="00804517">
        <w:rPr>
          <w:b/>
        </w:rPr>
        <w:t>REQUEST/RESPONSE</w:t>
      </w:r>
      <w:r>
        <w:t>.</w:t>
      </w:r>
    </w:p>
    <w:p w14:paraId="0653AB5A" w14:textId="666D521A" w:rsidR="00804517" w:rsidRDefault="00804517" w:rsidP="00804517">
      <w:pPr>
        <w:spacing w:after="276" w:line="264" w:lineRule="auto"/>
        <w:ind w:left="705" w:right="82"/>
      </w:pPr>
      <w:r>
        <w:rPr>
          <w:noProof/>
          <w:lang w:eastAsia="en-US"/>
        </w:rPr>
        <w:drawing>
          <wp:inline distT="0" distB="0" distL="0" distR="0" wp14:anchorId="0AF3ADDA" wp14:editId="20792E6E">
            <wp:extent cx="3182986" cy="113320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5054" cy="1141059"/>
                    </a:xfrm>
                    <a:prstGeom prst="rect">
                      <a:avLst/>
                    </a:prstGeom>
                  </pic:spPr>
                </pic:pic>
              </a:graphicData>
            </a:graphic>
          </wp:inline>
        </w:drawing>
      </w:r>
    </w:p>
    <w:p w14:paraId="53B63067" w14:textId="217C01D4" w:rsidR="0033426F" w:rsidRDefault="00804517" w:rsidP="003A196A">
      <w:pPr>
        <w:numPr>
          <w:ilvl w:val="0"/>
          <w:numId w:val="19"/>
        </w:numPr>
        <w:spacing w:after="276" w:line="264" w:lineRule="auto"/>
        <w:ind w:right="82" w:hanging="360"/>
      </w:pPr>
      <w:r>
        <w:t xml:space="preserve">Go to the end of the opened page. Click </w:t>
      </w:r>
      <w:r w:rsidR="00000857">
        <w:t xml:space="preserve">the </w:t>
      </w:r>
      <w:r w:rsidRPr="00412A29">
        <w:rPr>
          <w:b/>
        </w:rPr>
        <w:t xml:space="preserve">R </w:t>
      </w:r>
      <w:r w:rsidRPr="00E07360">
        <w:t>tab</w:t>
      </w:r>
      <w:r>
        <w:t xml:space="preserve"> to see a sample code in R. You should see a similar code than </w:t>
      </w:r>
      <w:r w:rsidR="00412A29">
        <w:t xml:space="preserve">the one </w:t>
      </w:r>
      <w:r>
        <w:t xml:space="preserve">you are </w:t>
      </w:r>
      <w:r w:rsidR="00BF523C">
        <w:t>using in your Power BI Desktop report</w:t>
      </w:r>
      <w:r>
        <w:t>. Look for</w:t>
      </w:r>
      <w:r w:rsidR="00000857">
        <w:t xml:space="preserve"> </w:t>
      </w:r>
      <w:r w:rsidR="00000857">
        <w:lastRenderedPageBreak/>
        <w:t>the</w:t>
      </w:r>
      <w:r>
        <w:t xml:space="preserve"> </w:t>
      </w:r>
      <w:proofErr w:type="spellStart"/>
      <w:r w:rsidRPr="00412A29">
        <w:rPr>
          <w:b/>
        </w:rPr>
        <w:t>curlPerform</w:t>
      </w:r>
      <w:proofErr w:type="spellEnd"/>
      <w:r w:rsidRPr="00412A29">
        <w:rPr>
          <w:b/>
        </w:rPr>
        <w:t>()</w:t>
      </w:r>
      <w:r>
        <w:t xml:space="preserve"> function and copy the </w:t>
      </w:r>
      <w:proofErr w:type="spellStart"/>
      <w:r w:rsidRPr="00412A29">
        <w:rPr>
          <w:b/>
        </w:rPr>
        <w:t>url</w:t>
      </w:r>
      <w:proofErr w:type="spellEnd"/>
      <w:r w:rsidRPr="00412A29">
        <w:rPr>
          <w:b/>
        </w:rPr>
        <w:t xml:space="preserve"> </w:t>
      </w:r>
      <w:r w:rsidRPr="00E07360">
        <w:t>parameter</w:t>
      </w:r>
      <w:r>
        <w:t xml:space="preserve"> to your experiment</w:t>
      </w:r>
      <w:r w:rsidR="00412A29">
        <w:t xml:space="preserve"> (search for “</w:t>
      </w:r>
      <w:proofErr w:type="spellStart"/>
      <w:r w:rsidR="00412A29">
        <w:t>urlgoeshere</w:t>
      </w:r>
      <w:proofErr w:type="spellEnd"/>
      <w:r w:rsidR="00412A29">
        <w:t>”)</w:t>
      </w:r>
      <w:r>
        <w:t>.</w:t>
      </w:r>
    </w:p>
    <w:p w14:paraId="5221AA13" w14:textId="20653524" w:rsidR="00804517" w:rsidRDefault="00804517" w:rsidP="00804517">
      <w:pPr>
        <w:spacing w:after="276" w:line="264" w:lineRule="auto"/>
        <w:ind w:left="345" w:right="82"/>
      </w:pPr>
      <w:r>
        <w:rPr>
          <w:noProof/>
          <w:lang w:eastAsia="en-US"/>
        </w:rPr>
        <w:drawing>
          <wp:inline distT="0" distB="0" distL="0" distR="0" wp14:anchorId="65B4574E" wp14:editId="3A80508F">
            <wp:extent cx="5486400" cy="22459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245995"/>
                    </a:xfrm>
                    <a:prstGeom prst="rect">
                      <a:avLst/>
                    </a:prstGeom>
                  </pic:spPr>
                </pic:pic>
              </a:graphicData>
            </a:graphic>
          </wp:inline>
        </w:drawing>
      </w:r>
    </w:p>
    <w:p w14:paraId="00B825E8" w14:textId="2EAC00D8" w:rsidR="0033426F" w:rsidRDefault="00B57463" w:rsidP="003A196A">
      <w:pPr>
        <w:numPr>
          <w:ilvl w:val="0"/>
          <w:numId w:val="19"/>
        </w:numPr>
        <w:spacing w:after="276" w:line="264" w:lineRule="auto"/>
        <w:ind w:right="82" w:hanging="360"/>
      </w:pPr>
      <w:r>
        <w:t xml:space="preserve">After you </w:t>
      </w:r>
      <w:r w:rsidR="00000857">
        <w:t xml:space="preserve">copy </w:t>
      </w:r>
      <w:r>
        <w:t xml:space="preserve">the </w:t>
      </w:r>
      <w:proofErr w:type="spellStart"/>
      <w:r w:rsidRPr="00E07360">
        <w:rPr>
          <w:b/>
        </w:rPr>
        <w:t>url</w:t>
      </w:r>
      <w:proofErr w:type="spellEnd"/>
      <w:r>
        <w:t xml:space="preserve"> to </w:t>
      </w:r>
      <w:r w:rsidR="00000857">
        <w:t xml:space="preserve">the </w:t>
      </w:r>
      <w:proofErr w:type="spellStart"/>
      <w:r w:rsidRPr="00E07360">
        <w:rPr>
          <w:b/>
        </w:rPr>
        <w:t>curlPerform</w:t>
      </w:r>
      <w:proofErr w:type="spellEnd"/>
      <w:r w:rsidRPr="00E07360">
        <w:rPr>
          <w:b/>
        </w:rPr>
        <w:t xml:space="preserve">() </w:t>
      </w:r>
      <w:r>
        <w:t xml:space="preserve">function, go to the end of your script and </w:t>
      </w:r>
      <w:r w:rsidRPr="00E07360">
        <w:t>change the parameters for</w:t>
      </w:r>
      <w:r w:rsidR="00000857">
        <w:rPr>
          <w:b/>
        </w:rPr>
        <w:t xml:space="preserve"> </w:t>
      </w:r>
      <w:r w:rsidR="00000857" w:rsidRPr="00E07360">
        <w:t>the</w:t>
      </w:r>
      <w:r w:rsidRPr="00103E49">
        <w:rPr>
          <w:b/>
        </w:rPr>
        <w:t xml:space="preserve"> </w:t>
      </w:r>
      <w:proofErr w:type="spellStart"/>
      <w:r w:rsidRPr="00103E49">
        <w:rPr>
          <w:b/>
        </w:rPr>
        <w:t>odbcConnect</w:t>
      </w:r>
      <w:proofErr w:type="spellEnd"/>
      <w:r w:rsidRPr="00103E49">
        <w:rPr>
          <w:b/>
        </w:rPr>
        <w:t xml:space="preserve">() </w:t>
      </w:r>
      <w:r w:rsidRPr="00E07360">
        <w:t>function</w:t>
      </w:r>
      <w:r>
        <w:t xml:space="preserve">. You should </w:t>
      </w:r>
      <w:r w:rsidR="00000857">
        <w:t xml:space="preserve">type in the </w:t>
      </w:r>
      <w:r>
        <w:t>same information from step 20.</w:t>
      </w:r>
    </w:p>
    <w:p w14:paraId="16D06547" w14:textId="529CD7F7" w:rsidR="00804517" w:rsidRDefault="00103E49" w:rsidP="003A196A">
      <w:pPr>
        <w:numPr>
          <w:ilvl w:val="0"/>
          <w:numId w:val="19"/>
        </w:numPr>
        <w:spacing w:after="276" w:line="264" w:lineRule="auto"/>
        <w:ind w:right="82" w:hanging="360"/>
      </w:pPr>
      <w:r>
        <w:t xml:space="preserve">Your screen should be similar to the following </w:t>
      </w:r>
      <w:r w:rsidR="00000857">
        <w:t>screenshot</w:t>
      </w:r>
      <w:r>
        <w:t xml:space="preserve">. Click </w:t>
      </w:r>
      <w:r w:rsidRPr="00103E49">
        <w:rPr>
          <w:b/>
        </w:rPr>
        <w:t>OK</w:t>
      </w:r>
      <w:r>
        <w:t>.</w:t>
      </w:r>
    </w:p>
    <w:p w14:paraId="0AFB6B70" w14:textId="23CD7EDB" w:rsidR="00103E49" w:rsidRDefault="00C456B6" w:rsidP="00103E49">
      <w:pPr>
        <w:spacing w:after="276" w:line="264" w:lineRule="auto"/>
        <w:ind w:left="345" w:right="82"/>
      </w:pPr>
      <w:r>
        <w:rPr>
          <w:noProof/>
          <w:lang w:eastAsia="en-US"/>
        </w:rPr>
        <w:drawing>
          <wp:inline distT="0" distB="0" distL="0" distR="0" wp14:anchorId="1D886809" wp14:editId="558FC3D9">
            <wp:extent cx="5486400" cy="300863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008630"/>
                    </a:xfrm>
                    <a:prstGeom prst="rect">
                      <a:avLst/>
                    </a:prstGeom>
                  </pic:spPr>
                </pic:pic>
              </a:graphicData>
            </a:graphic>
          </wp:inline>
        </w:drawing>
      </w:r>
    </w:p>
    <w:p w14:paraId="6CDC5F93" w14:textId="00C06437" w:rsidR="00804517" w:rsidRDefault="001E6E65" w:rsidP="0043068E">
      <w:pPr>
        <w:spacing w:after="276" w:line="264" w:lineRule="auto"/>
        <w:ind w:left="0" w:right="82" w:firstLine="705"/>
      </w:pPr>
      <w:r>
        <w:t>This script does the following</w:t>
      </w:r>
      <w:r w:rsidR="00C456B6">
        <w:t xml:space="preserve"> (every refresh, either from Power BI Desktop or Power BI service through Personal gateway)</w:t>
      </w:r>
      <w:r>
        <w:t>:</w:t>
      </w:r>
    </w:p>
    <w:p w14:paraId="57406EC1" w14:textId="6615F8CB" w:rsidR="0043068E" w:rsidRDefault="001E6E65" w:rsidP="003A196A">
      <w:pPr>
        <w:pStyle w:val="ListParagraph"/>
        <w:numPr>
          <w:ilvl w:val="0"/>
          <w:numId w:val="20"/>
        </w:numPr>
        <w:spacing w:after="276" w:line="264" w:lineRule="auto"/>
        <w:ind w:right="82"/>
      </w:pPr>
      <w:r>
        <w:t xml:space="preserve">Get all </w:t>
      </w:r>
      <w:r w:rsidR="003467F5">
        <w:t xml:space="preserve">the </w:t>
      </w:r>
      <w:r>
        <w:t xml:space="preserve">data that is not scored yet (from </w:t>
      </w:r>
      <w:r w:rsidR="003467F5">
        <w:t xml:space="preserve">the </w:t>
      </w:r>
      <w:r w:rsidR="003467F5" w:rsidRPr="00E07360">
        <w:rPr>
          <w:b/>
        </w:rPr>
        <w:t>T</w:t>
      </w:r>
      <w:r w:rsidRPr="00E07360">
        <w:rPr>
          <w:b/>
        </w:rPr>
        <w:t>itanic</w:t>
      </w:r>
      <w:r>
        <w:t xml:space="preserve"> table).</w:t>
      </w:r>
    </w:p>
    <w:p w14:paraId="2A5C62BC" w14:textId="73F66A52" w:rsidR="0043068E" w:rsidRDefault="0043068E" w:rsidP="003A196A">
      <w:pPr>
        <w:pStyle w:val="ListParagraph"/>
        <w:numPr>
          <w:ilvl w:val="0"/>
          <w:numId w:val="20"/>
        </w:numPr>
        <w:spacing w:after="276" w:line="264" w:lineRule="auto"/>
        <w:ind w:right="82"/>
      </w:pPr>
      <w:r>
        <w:lastRenderedPageBreak/>
        <w:t xml:space="preserve">If there </w:t>
      </w:r>
      <w:r w:rsidR="003467F5">
        <w:t xml:space="preserve">is </w:t>
      </w:r>
      <w:r>
        <w:t>data in t</w:t>
      </w:r>
      <w:r w:rsidR="001E6E65">
        <w:t>his condition, then call Azure</w:t>
      </w:r>
      <w:r w:rsidR="00491F18">
        <w:t xml:space="preserve"> </w:t>
      </w:r>
      <w:r w:rsidR="001E6E65">
        <w:t>M</w:t>
      </w:r>
      <w:r w:rsidR="00491F18">
        <w:t xml:space="preserve">achine </w:t>
      </w:r>
      <w:r w:rsidR="001E6E65">
        <w:t>L</w:t>
      </w:r>
      <w:r w:rsidR="00491F18">
        <w:t>earning</w:t>
      </w:r>
      <w:r w:rsidR="001E6E65">
        <w:t xml:space="preserve"> and classify it.</w:t>
      </w:r>
    </w:p>
    <w:p w14:paraId="4DE29FDA" w14:textId="6EF7038B" w:rsidR="0043068E" w:rsidRDefault="001E6E65" w:rsidP="003A196A">
      <w:pPr>
        <w:pStyle w:val="ListParagraph"/>
        <w:numPr>
          <w:ilvl w:val="0"/>
          <w:numId w:val="20"/>
        </w:numPr>
        <w:spacing w:after="276" w:line="264" w:lineRule="auto"/>
        <w:ind w:right="82"/>
      </w:pPr>
      <w:proofErr w:type="spellStart"/>
      <w:r>
        <w:t>AzureML</w:t>
      </w:r>
      <w:proofErr w:type="spellEnd"/>
      <w:r>
        <w:t xml:space="preserve"> will write the output of</w:t>
      </w:r>
      <w:r w:rsidR="003467F5">
        <w:t xml:space="preserve"> the</w:t>
      </w:r>
      <w:r>
        <w:t xml:space="preserve"> </w:t>
      </w:r>
      <w:r w:rsidR="0043068E">
        <w:t xml:space="preserve">prediction back to </w:t>
      </w:r>
      <w:r w:rsidR="003467F5">
        <w:t xml:space="preserve">the </w:t>
      </w:r>
      <w:r w:rsidR="0043068E">
        <w:t>Azure database (</w:t>
      </w:r>
      <w:proofErr w:type="spellStart"/>
      <w:r w:rsidR="0043068E" w:rsidRPr="00E07360">
        <w:rPr>
          <w:b/>
        </w:rPr>
        <w:t>TitanicScored</w:t>
      </w:r>
      <w:proofErr w:type="spellEnd"/>
      <w:r w:rsidR="0043068E">
        <w:t xml:space="preserve"> table).</w:t>
      </w:r>
    </w:p>
    <w:p w14:paraId="6E7AD3C4" w14:textId="154FD97E" w:rsidR="00C456B6" w:rsidRDefault="0043068E" w:rsidP="003A196A">
      <w:pPr>
        <w:pStyle w:val="ListParagraph"/>
        <w:numPr>
          <w:ilvl w:val="0"/>
          <w:numId w:val="20"/>
        </w:numPr>
        <w:spacing w:after="276" w:line="264" w:lineRule="auto"/>
        <w:ind w:right="82"/>
      </w:pPr>
      <w:r>
        <w:t>Retrieve data from</w:t>
      </w:r>
      <w:r w:rsidR="003467F5">
        <w:t xml:space="preserve"> the</w:t>
      </w:r>
      <w:r>
        <w:t xml:space="preserve"> </w:t>
      </w:r>
      <w:proofErr w:type="spellStart"/>
      <w:r w:rsidR="00C456B6" w:rsidRPr="00E07360">
        <w:rPr>
          <w:b/>
        </w:rPr>
        <w:t>TitanicScored</w:t>
      </w:r>
      <w:proofErr w:type="spellEnd"/>
      <w:r w:rsidR="00C456B6">
        <w:t xml:space="preserve"> table.</w:t>
      </w:r>
    </w:p>
    <w:p w14:paraId="3E183EAE" w14:textId="4F59BF2E" w:rsidR="001E6E65" w:rsidRDefault="00C456B6" w:rsidP="003A196A">
      <w:pPr>
        <w:pStyle w:val="ListParagraph"/>
        <w:numPr>
          <w:ilvl w:val="0"/>
          <w:numId w:val="20"/>
        </w:numPr>
        <w:spacing w:after="276" w:line="264" w:lineRule="auto"/>
        <w:ind w:right="82"/>
      </w:pPr>
      <w:r>
        <w:t xml:space="preserve">Truncate </w:t>
      </w:r>
      <w:r w:rsidR="003467F5">
        <w:t xml:space="preserve">the </w:t>
      </w:r>
      <w:proofErr w:type="spellStart"/>
      <w:r w:rsidRPr="00E07360">
        <w:rPr>
          <w:b/>
        </w:rPr>
        <w:t>TitanicScore</w:t>
      </w:r>
      <w:proofErr w:type="spellEnd"/>
      <w:r>
        <w:t xml:space="preserve"> table so it will always call </w:t>
      </w:r>
      <w:r w:rsidR="00491F18">
        <w:t>the model on the cloud</w:t>
      </w:r>
      <w:r>
        <w:t xml:space="preserve"> (for lab purposes only)</w:t>
      </w:r>
      <w:r w:rsidR="003467F5">
        <w:t>.</w:t>
      </w:r>
      <w:r w:rsidR="0043068E">
        <w:br/>
      </w:r>
    </w:p>
    <w:p w14:paraId="0211FCC1" w14:textId="60AD14E3" w:rsidR="00804517" w:rsidRDefault="003467F5" w:rsidP="003A196A">
      <w:pPr>
        <w:numPr>
          <w:ilvl w:val="0"/>
          <w:numId w:val="19"/>
        </w:numPr>
        <w:spacing w:after="276" w:line="264" w:lineRule="auto"/>
        <w:ind w:right="82" w:hanging="360"/>
      </w:pPr>
      <w:r>
        <w:t>S</w:t>
      </w:r>
      <w:r w:rsidR="00C456B6">
        <w:t xml:space="preserve">elect the dataset in </w:t>
      </w:r>
      <w:r>
        <w:t xml:space="preserve">the </w:t>
      </w:r>
      <w:r w:rsidR="00C456B6" w:rsidRPr="00C456B6">
        <w:rPr>
          <w:b/>
        </w:rPr>
        <w:t>Navigator</w:t>
      </w:r>
      <w:r w:rsidR="00C456B6">
        <w:t xml:space="preserve"> window</w:t>
      </w:r>
      <w:r>
        <w:t xml:space="preserve">, and </w:t>
      </w:r>
      <w:r w:rsidR="00C456B6">
        <w:t xml:space="preserve">click </w:t>
      </w:r>
      <w:r w:rsidR="00C456B6" w:rsidRPr="00C456B6">
        <w:rPr>
          <w:b/>
        </w:rPr>
        <w:t>Load</w:t>
      </w:r>
      <w:r w:rsidR="00C456B6">
        <w:t xml:space="preserve">. </w:t>
      </w:r>
    </w:p>
    <w:p w14:paraId="6529285F" w14:textId="64C1DD40" w:rsidR="00C456B6" w:rsidRDefault="00C456B6" w:rsidP="00C456B6">
      <w:pPr>
        <w:spacing w:after="276" w:line="264" w:lineRule="auto"/>
        <w:ind w:left="345" w:right="82"/>
      </w:pPr>
      <w:r>
        <w:rPr>
          <w:noProof/>
          <w:lang w:eastAsia="en-US"/>
        </w:rPr>
        <w:drawing>
          <wp:inline distT="0" distB="0" distL="0" distR="0" wp14:anchorId="7C51CDB8" wp14:editId="3FE8E74D">
            <wp:extent cx="5486400" cy="125222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252220"/>
                    </a:xfrm>
                    <a:prstGeom prst="rect">
                      <a:avLst/>
                    </a:prstGeom>
                  </pic:spPr>
                </pic:pic>
              </a:graphicData>
            </a:graphic>
          </wp:inline>
        </w:drawing>
      </w:r>
    </w:p>
    <w:p w14:paraId="6A76DC07" w14:textId="76F460C6" w:rsidR="00107EBB" w:rsidRPr="00E07360" w:rsidRDefault="00491F18" w:rsidP="00E07360">
      <w:pPr>
        <w:spacing w:after="276" w:line="264" w:lineRule="auto"/>
        <w:ind w:left="705" w:right="82"/>
        <w:rPr>
          <w:i/>
        </w:rPr>
      </w:pPr>
      <w:r w:rsidRPr="00E07360">
        <w:rPr>
          <w:i/>
        </w:rPr>
        <w:t xml:space="preserve">Note: </w:t>
      </w:r>
      <w:r w:rsidR="00274E36" w:rsidRPr="00E07360">
        <w:rPr>
          <w:i/>
        </w:rPr>
        <w:t xml:space="preserve">Now you have the scored data and can use all the Power BI visual you already know. </w:t>
      </w:r>
    </w:p>
    <w:p w14:paraId="536B1089" w14:textId="0DA48607" w:rsidR="00107EBB" w:rsidRDefault="00107EBB" w:rsidP="003A196A">
      <w:pPr>
        <w:numPr>
          <w:ilvl w:val="0"/>
          <w:numId w:val="19"/>
        </w:numPr>
        <w:spacing w:after="276" w:line="264" w:lineRule="auto"/>
        <w:ind w:right="82" w:hanging="360"/>
      </w:pPr>
      <w:r>
        <w:t xml:space="preserve">Click </w:t>
      </w:r>
      <w:r>
        <w:rPr>
          <w:noProof/>
          <w:lang w:eastAsia="en-US"/>
        </w:rPr>
        <w:drawing>
          <wp:inline distT="0" distB="0" distL="0" distR="0" wp14:anchorId="4D664AC9" wp14:editId="684FD3E3">
            <wp:extent cx="371475" cy="3524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475" cy="352425"/>
                    </a:xfrm>
                    <a:prstGeom prst="rect">
                      <a:avLst/>
                    </a:prstGeom>
                  </pic:spPr>
                </pic:pic>
              </a:graphicData>
            </a:graphic>
          </wp:inline>
        </w:drawing>
      </w:r>
      <w:r>
        <w:t xml:space="preserve"> to see </w:t>
      </w:r>
      <w:r w:rsidR="003467F5">
        <w:t>data</w:t>
      </w:r>
      <w:r>
        <w:t xml:space="preserve">. </w:t>
      </w:r>
    </w:p>
    <w:p w14:paraId="4E9F143C" w14:textId="0228455A" w:rsidR="00107EBB" w:rsidRDefault="00107EBB" w:rsidP="003A196A">
      <w:pPr>
        <w:numPr>
          <w:ilvl w:val="0"/>
          <w:numId w:val="19"/>
        </w:numPr>
        <w:spacing w:after="276" w:line="264" w:lineRule="auto"/>
        <w:ind w:right="82" w:hanging="360"/>
      </w:pPr>
      <w:r>
        <w:t xml:space="preserve">Select </w:t>
      </w:r>
      <w:r w:rsidR="003467F5">
        <w:t xml:space="preserve">the </w:t>
      </w:r>
      <w:proofErr w:type="spellStart"/>
      <w:r w:rsidRPr="00107EBB">
        <w:rPr>
          <w:b/>
        </w:rPr>
        <w:t>Scored.Probabilities</w:t>
      </w:r>
      <w:proofErr w:type="spellEnd"/>
      <w:r>
        <w:t xml:space="preserve"> column and change its name to </w:t>
      </w:r>
      <w:r w:rsidRPr="00107EBB">
        <w:rPr>
          <w:b/>
        </w:rPr>
        <w:t>Scored Probabilities</w:t>
      </w:r>
      <w:r>
        <w:t>.</w:t>
      </w:r>
    </w:p>
    <w:p w14:paraId="33624B6D" w14:textId="7BB66387" w:rsidR="00107EBB" w:rsidRDefault="00107EBB" w:rsidP="003A196A">
      <w:pPr>
        <w:numPr>
          <w:ilvl w:val="0"/>
          <w:numId w:val="19"/>
        </w:numPr>
        <w:spacing w:after="276" w:line="264" w:lineRule="auto"/>
        <w:ind w:right="82" w:hanging="360"/>
      </w:pPr>
      <w:r>
        <w:t xml:space="preserve">Click </w:t>
      </w:r>
      <w:r w:rsidR="003467F5">
        <w:t xml:space="preserve">the </w:t>
      </w:r>
      <w:r w:rsidRPr="00107EBB">
        <w:rPr>
          <w:b/>
        </w:rPr>
        <w:t>Modeling</w:t>
      </w:r>
      <w:r>
        <w:t xml:space="preserve"> tab (with </w:t>
      </w:r>
      <w:r w:rsidR="003467F5">
        <w:t xml:space="preserve">the </w:t>
      </w:r>
      <w:r w:rsidRPr="00E07360">
        <w:rPr>
          <w:b/>
        </w:rPr>
        <w:t>Scored Probabilities</w:t>
      </w:r>
      <w:r>
        <w:t xml:space="preserve"> column selected). Change </w:t>
      </w:r>
      <w:r w:rsidR="003467F5">
        <w:t xml:space="preserve">the </w:t>
      </w:r>
      <w:r w:rsidRPr="00107EBB">
        <w:rPr>
          <w:b/>
        </w:rPr>
        <w:t>Format</w:t>
      </w:r>
      <w:r>
        <w:t xml:space="preserve"> parameter to </w:t>
      </w:r>
      <w:r w:rsidRPr="00107EBB">
        <w:rPr>
          <w:b/>
        </w:rPr>
        <w:t>Percentage</w:t>
      </w:r>
      <w:r>
        <w:t xml:space="preserve">, and </w:t>
      </w:r>
      <w:r w:rsidRPr="00107EBB">
        <w:rPr>
          <w:b/>
        </w:rPr>
        <w:t>Default Summarization</w:t>
      </w:r>
      <w:r>
        <w:t xml:space="preserve"> to </w:t>
      </w:r>
      <w:r w:rsidRPr="00107EBB">
        <w:rPr>
          <w:b/>
        </w:rPr>
        <w:t>Average</w:t>
      </w:r>
      <w:r>
        <w:t>.</w:t>
      </w:r>
    </w:p>
    <w:p w14:paraId="3BE919D4" w14:textId="1811745D" w:rsidR="00CD6F8C" w:rsidRDefault="00CD6F8C" w:rsidP="00CD6F8C">
      <w:pPr>
        <w:spacing w:after="276" w:line="264" w:lineRule="auto"/>
        <w:ind w:left="345" w:right="82"/>
      </w:pPr>
      <w:r>
        <w:rPr>
          <w:noProof/>
          <w:lang w:eastAsia="en-US"/>
        </w:rPr>
        <w:drawing>
          <wp:inline distT="0" distB="0" distL="0" distR="0" wp14:anchorId="70A9D7BE" wp14:editId="4AC1DA5B">
            <wp:extent cx="5486400" cy="95821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958215"/>
                    </a:xfrm>
                    <a:prstGeom prst="rect">
                      <a:avLst/>
                    </a:prstGeom>
                  </pic:spPr>
                </pic:pic>
              </a:graphicData>
            </a:graphic>
          </wp:inline>
        </w:drawing>
      </w:r>
    </w:p>
    <w:p w14:paraId="43B36051" w14:textId="40E539AE" w:rsidR="00107EBB" w:rsidRDefault="00CD6F8C" w:rsidP="003A196A">
      <w:pPr>
        <w:numPr>
          <w:ilvl w:val="0"/>
          <w:numId w:val="19"/>
        </w:numPr>
        <w:spacing w:after="276" w:line="264" w:lineRule="auto"/>
        <w:ind w:right="82" w:hanging="360"/>
      </w:pPr>
      <w:r>
        <w:t xml:space="preserve">Go back to </w:t>
      </w:r>
      <w:r w:rsidRPr="00CD6F8C">
        <w:rPr>
          <w:b/>
        </w:rPr>
        <w:t>Report</w:t>
      </w:r>
      <w:r>
        <w:t xml:space="preserve">. </w:t>
      </w:r>
      <w:r w:rsidR="00274E36">
        <w:t xml:space="preserve">Add a </w:t>
      </w:r>
      <w:r w:rsidR="00274E36" w:rsidRPr="00107EBB">
        <w:rPr>
          <w:b/>
        </w:rPr>
        <w:t>card</w:t>
      </w:r>
      <w:r w:rsidR="00274E36">
        <w:t xml:space="preserve"> </w:t>
      </w:r>
      <w:r w:rsidR="00107EBB">
        <w:t>visual.</w:t>
      </w:r>
    </w:p>
    <w:p w14:paraId="7CF062D7" w14:textId="1F151999" w:rsidR="0043068E" w:rsidRDefault="00CD6F8C" w:rsidP="003A196A">
      <w:pPr>
        <w:numPr>
          <w:ilvl w:val="0"/>
          <w:numId w:val="19"/>
        </w:numPr>
        <w:spacing w:after="276" w:line="264" w:lineRule="auto"/>
        <w:ind w:right="82" w:hanging="360"/>
      </w:pPr>
      <w:r>
        <w:t xml:space="preserve">Add </w:t>
      </w:r>
      <w:r w:rsidRPr="00CD6F8C">
        <w:rPr>
          <w:b/>
        </w:rPr>
        <w:t xml:space="preserve">Scored </w:t>
      </w:r>
      <w:r w:rsidR="00107EBB" w:rsidRPr="00CD6F8C">
        <w:rPr>
          <w:b/>
        </w:rPr>
        <w:t>Probabilities</w:t>
      </w:r>
      <w:r w:rsidR="00107EBB">
        <w:t xml:space="preserve"> </w:t>
      </w:r>
      <w:r w:rsidR="00491F18">
        <w:t xml:space="preserve">from the </w:t>
      </w:r>
      <w:r w:rsidR="00491F18" w:rsidRPr="00E07360">
        <w:rPr>
          <w:b/>
        </w:rPr>
        <w:t>Fields</w:t>
      </w:r>
      <w:r w:rsidR="00491F18">
        <w:t xml:space="preserve"> pane t</w:t>
      </w:r>
      <w:r>
        <w:t xml:space="preserve">o </w:t>
      </w:r>
      <w:r w:rsidR="003467F5">
        <w:t xml:space="preserve">the </w:t>
      </w:r>
      <w:r w:rsidRPr="00E07360">
        <w:rPr>
          <w:b/>
        </w:rPr>
        <w:t>Fields</w:t>
      </w:r>
      <w:r>
        <w:t xml:space="preserve"> property</w:t>
      </w:r>
      <w:r w:rsidR="00491F18">
        <w:t xml:space="preserve"> of the card visual</w:t>
      </w:r>
      <w:r>
        <w:t>.</w:t>
      </w:r>
    </w:p>
    <w:p w14:paraId="4E939A72" w14:textId="69C94BC2" w:rsidR="00107EBB" w:rsidRDefault="00CD6F8C" w:rsidP="00107EBB">
      <w:pPr>
        <w:spacing w:after="276" w:line="264" w:lineRule="auto"/>
        <w:ind w:left="705" w:right="82"/>
      </w:pPr>
      <w:r>
        <w:rPr>
          <w:noProof/>
          <w:lang w:eastAsia="en-US"/>
        </w:rPr>
        <w:lastRenderedPageBreak/>
        <w:drawing>
          <wp:inline distT="0" distB="0" distL="0" distR="0" wp14:anchorId="6A6C4B75" wp14:editId="4E3A2C33">
            <wp:extent cx="5486400" cy="287274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872740"/>
                    </a:xfrm>
                    <a:prstGeom prst="rect">
                      <a:avLst/>
                    </a:prstGeom>
                  </pic:spPr>
                </pic:pic>
              </a:graphicData>
            </a:graphic>
          </wp:inline>
        </w:drawing>
      </w:r>
    </w:p>
    <w:p w14:paraId="3046E7C1" w14:textId="348BF105" w:rsidR="00107EBB" w:rsidRDefault="00CD6F8C" w:rsidP="003A196A">
      <w:pPr>
        <w:numPr>
          <w:ilvl w:val="0"/>
          <w:numId w:val="19"/>
        </w:numPr>
        <w:spacing w:after="276" w:line="264" w:lineRule="auto"/>
        <w:ind w:right="82" w:hanging="360"/>
      </w:pPr>
      <w:r>
        <w:t>Add</w:t>
      </w:r>
      <w:r w:rsidR="003467F5">
        <w:t xml:space="preserve"> the</w:t>
      </w:r>
      <w:r>
        <w:t xml:space="preserve"> </w:t>
      </w:r>
      <w:r w:rsidRPr="00CD6F8C">
        <w:rPr>
          <w:b/>
        </w:rPr>
        <w:t>Sex</w:t>
      </w:r>
      <w:r>
        <w:t xml:space="preserve"> field as a </w:t>
      </w:r>
      <w:r w:rsidRPr="00CD6F8C">
        <w:rPr>
          <w:b/>
        </w:rPr>
        <w:t>Slicer</w:t>
      </w:r>
      <w:r>
        <w:t xml:space="preserve"> visual.</w:t>
      </w:r>
    </w:p>
    <w:p w14:paraId="36F6DF01" w14:textId="7A9C6DBF" w:rsidR="00CD6F8C" w:rsidRDefault="00CD6F8C" w:rsidP="00CD6F8C">
      <w:pPr>
        <w:spacing w:after="276" w:line="264" w:lineRule="auto"/>
        <w:ind w:left="705" w:right="82"/>
      </w:pPr>
      <w:r>
        <w:rPr>
          <w:noProof/>
          <w:lang w:eastAsia="en-US"/>
        </w:rPr>
        <w:drawing>
          <wp:inline distT="0" distB="0" distL="0" distR="0" wp14:anchorId="5E2B2F72" wp14:editId="39C81A61">
            <wp:extent cx="2038350" cy="1143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38350" cy="1143000"/>
                    </a:xfrm>
                    <a:prstGeom prst="rect">
                      <a:avLst/>
                    </a:prstGeom>
                  </pic:spPr>
                </pic:pic>
              </a:graphicData>
            </a:graphic>
          </wp:inline>
        </w:drawing>
      </w:r>
    </w:p>
    <w:p w14:paraId="0C0B6625" w14:textId="2396733E" w:rsidR="00107EBB" w:rsidRDefault="00CD6F8C" w:rsidP="003A196A">
      <w:pPr>
        <w:numPr>
          <w:ilvl w:val="0"/>
          <w:numId w:val="19"/>
        </w:numPr>
        <w:spacing w:after="276" w:line="264" w:lineRule="auto"/>
        <w:ind w:right="82" w:hanging="360"/>
      </w:pPr>
      <w:r>
        <w:t>Sel</w:t>
      </w:r>
      <w:r w:rsidR="003854F7">
        <w:t xml:space="preserve">ect the slicer and go to </w:t>
      </w:r>
      <w:r w:rsidR="003854F7" w:rsidRPr="003854F7">
        <w:rPr>
          <w:b/>
        </w:rPr>
        <w:t>Format</w:t>
      </w:r>
      <w:r w:rsidR="003854F7">
        <w:t>. Change the following properties:</w:t>
      </w:r>
    </w:p>
    <w:p w14:paraId="423E183E" w14:textId="77777777" w:rsidR="00491F18" w:rsidRPr="00E07360" w:rsidRDefault="003854F7" w:rsidP="00E07360">
      <w:pPr>
        <w:pStyle w:val="ListParagraph"/>
        <w:numPr>
          <w:ilvl w:val="0"/>
          <w:numId w:val="25"/>
        </w:numPr>
        <w:spacing w:after="276" w:line="264" w:lineRule="auto"/>
        <w:ind w:right="82"/>
      </w:pPr>
      <w:r>
        <w:t xml:space="preserve">General &gt; Orientation: </w:t>
      </w:r>
      <w:r w:rsidRPr="00E07360">
        <w:rPr>
          <w:b/>
        </w:rPr>
        <w:t>Horizontal</w:t>
      </w:r>
    </w:p>
    <w:p w14:paraId="3BCF24A0" w14:textId="631A2D0D" w:rsidR="00491F18" w:rsidRPr="00E07360" w:rsidRDefault="003854F7" w:rsidP="00E07360">
      <w:pPr>
        <w:pStyle w:val="ListParagraph"/>
        <w:numPr>
          <w:ilvl w:val="0"/>
          <w:numId w:val="25"/>
        </w:numPr>
        <w:spacing w:after="276" w:line="264" w:lineRule="auto"/>
        <w:ind w:right="82"/>
      </w:pPr>
      <w:r>
        <w:t xml:space="preserve">Header &gt; </w:t>
      </w:r>
      <w:r w:rsidRPr="00E07360">
        <w:rPr>
          <w:b/>
        </w:rPr>
        <w:t>Off</w:t>
      </w:r>
    </w:p>
    <w:p w14:paraId="1E470330" w14:textId="591D8523" w:rsidR="00491F18" w:rsidRPr="00E07360" w:rsidRDefault="003854F7" w:rsidP="00E07360">
      <w:pPr>
        <w:pStyle w:val="ListParagraph"/>
        <w:numPr>
          <w:ilvl w:val="0"/>
          <w:numId w:val="25"/>
        </w:numPr>
        <w:spacing w:after="276" w:line="264" w:lineRule="auto"/>
        <w:ind w:right="82"/>
      </w:pPr>
      <w:r>
        <w:t xml:space="preserve">Items &gt; Text Size: </w:t>
      </w:r>
      <w:r w:rsidRPr="00E07360">
        <w:rPr>
          <w:b/>
        </w:rPr>
        <w:t xml:space="preserve">22 </w:t>
      </w:r>
      <w:proofErr w:type="spellStart"/>
      <w:r w:rsidRPr="00E07360">
        <w:rPr>
          <w:b/>
        </w:rPr>
        <w:t>pt</w:t>
      </w:r>
      <w:proofErr w:type="spellEnd"/>
    </w:p>
    <w:p w14:paraId="5DCFDDF3" w14:textId="26B3022F" w:rsidR="003854F7" w:rsidRDefault="003854F7" w:rsidP="00E07360">
      <w:pPr>
        <w:pStyle w:val="ListParagraph"/>
        <w:numPr>
          <w:ilvl w:val="0"/>
          <w:numId w:val="25"/>
        </w:numPr>
        <w:spacing w:after="276" w:line="264" w:lineRule="auto"/>
        <w:ind w:right="82"/>
      </w:pPr>
      <w:r w:rsidRPr="003854F7">
        <w:t>Border &gt;</w:t>
      </w:r>
      <w:r w:rsidRPr="00E07360">
        <w:rPr>
          <w:b/>
        </w:rPr>
        <w:t xml:space="preserve"> On</w:t>
      </w:r>
    </w:p>
    <w:p w14:paraId="30A08036" w14:textId="0028E99C" w:rsidR="00AE4D14" w:rsidRPr="00E07360" w:rsidRDefault="00491F18" w:rsidP="00E07360">
      <w:pPr>
        <w:spacing w:after="276" w:line="264" w:lineRule="auto"/>
        <w:ind w:left="705" w:right="82"/>
        <w:rPr>
          <w:i/>
        </w:rPr>
      </w:pPr>
      <w:r w:rsidRPr="00E07360">
        <w:rPr>
          <w:i/>
        </w:rPr>
        <w:t xml:space="preserve">Note: </w:t>
      </w:r>
      <w:r w:rsidR="003854F7" w:rsidRPr="00E07360">
        <w:rPr>
          <w:i/>
        </w:rPr>
        <w:t xml:space="preserve">You should have now a very simple report that can show Titanic survival rate </w:t>
      </w:r>
      <w:r w:rsidR="00AE4D14" w:rsidRPr="00E07360">
        <w:rPr>
          <w:i/>
        </w:rPr>
        <w:t>by</w:t>
      </w:r>
      <w:r w:rsidR="003854F7" w:rsidRPr="00E07360">
        <w:rPr>
          <w:i/>
        </w:rPr>
        <w:t xml:space="preserve"> Sex based on a prediction made by Azure</w:t>
      </w:r>
      <w:r>
        <w:rPr>
          <w:i/>
        </w:rPr>
        <w:t xml:space="preserve"> </w:t>
      </w:r>
      <w:r w:rsidR="003854F7" w:rsidRPr="00E07360">
        <w:rPr>
          <w:i/>
        </w:rPr>
        <w:t>M</w:t>
      </w:r>
      <w:r>
        <w:rPr>
          <w:i/>
        </w:rPr>
        <w:t>achine Learning</w:t>
      </w:r>
      <w:r w:rsidR="003854F7" w:rsidRPr="00E07360">
        <w:rPr>
          <w:i/>
        </w:rPr>
        <w:t xml:space="preserve">. </w:t>
      </w:r>
    </w:p>
    <w:p w14:paraId="7D3DEA29" w14:textId="2EF46E71" w:rsidR="00107EBB" w:rsidRDefault="00AE4D14" w:rsidP="00AE4D14">
      <w:pPr>
        <w:spacing w:after="276" w:line="264" w:lineRule="auto"/>
        <w:ind w:left="705" w:right="82"/>
        <w:jc w:val="center"/>
      </w:pPr>
      <w:r>
        <w:rPr>
          <w:noProof/>
          <w:lang w:eastAsia="en-US"/>
        </w:rPr>
        <w:lastRenderedPageBreak/>
        <w:drawing>
          <wp:inline distT="0" distB="0" distL="0" distR="0" wp14:anchorId="42FD3920" wp14:editId="07855406">
            <wp:extent cx="3219450" cy="9715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9450" cy="971550"/>
                    </a:xfrm>
                    <a:prstGeom prst="rect">
                      <a:avLst/>
                    </a:prstGeom>
                  </pic:spPr>
                </pic:pic>
              </a:graphicData>
            </a:graphic>
          </wp:inline>
        </w:drawing>
      </w:r>
      <w:r>
        <w:rPr>
          <w:noProof/>
          <w:lang w:eastAsia="en-US"/>
        </w:rPr>
        <w:drawing>
          <wp:inline distT="0" distB="0" distL="0" distR="0" wp14:anchorId="723DA988" wp14:editId="429DC75C">
            <wp:extent cx="3581400" cy="13525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1400" cy="1352550"/>
                    </a:xfrm>
                    <a:prstGeom prst="rect">
                      <a:avLst/>
                    </a:prstGeom>
                  </pic:spPr>
                </pic:pic>
              </a:graphicData>
            </a:graphic>
          </wp:inline>
        </w:drawing>
      </w:r>
    </w:p>
    <w:p w14:paraId="48875D63" w14:textId="350DB7B6" w:rsidR="00AE4D14" w:rsidRDefault="00AE4D14" w:rsidP="003A196A">
      <w:pPr>
        <w:numPr>
          <w:ilvl w:val="0"/>
          <w:numId w:val="19"/>
        </w:numPr>
        <w:spacing w:after="276" w:line="264" w:lineRule="auto"/>
        <w:ind w:right="82" w:hanging="360"/>
      </w:pPr>
      <w:r>
        <w:t xml:space="preserve">Save your report at </w:t>
      </w:r>
      <w:r w:rsidRPr="00E07360">
        <w:rPr>
          <w:b/>
        </w:rPr>
        <w:t>E:\Labs\M3Lab4\AzureML.pbix</w:t>
      </w:r>
      <w:r>
        <w:t>. You can close Power BI Desktop.</w:t>
      </w:r>
    </w:p>
    <w:p w14:paraId="77C4E806" w14:textId="571F792F" w:rsidR="00AE4D14" w:rsidRDefault="00AE4D14" w:rsidP="00AE4D14">
      <w:pPr>
        <w:spacing w:after="276" w:line="264" w:lineRule="auto"/>
        <w:ind w:left="705" w:right="82"/>
        <w:jc w:val="center"/>
      </w:pPr>
    </w:p>
    <w:p w14:paraId="7F0D75D4" w14:textId="1F17DB1A" w:rsidR="00AE4D14" w:rsidRDefault="00AE4D14" w:rsidP="00AE4D14">
      <w:pPr>
        <w:pStyle w:val="Heading3"/>
      </w:pPr>
      <w:r>
        <w:t xml:space="preserve">Challenge – Auto Refreshing Data </w:t>
      </w:r>
    </w:p>
    <w:p w14:paraId="426E3044" w14:textId="77777777" w:rsidR="00AE4D14" w:rsidRDefault="00AE4D14" w:rsidP="00AE4D14">
      <w:pPr>
        <w:ind w:right="82"/>
      </w:pPr>
    </w:p>
    <w:p w14:paraId="6B2A1C6F" w14:textId="65528428" w:rsidR="00AE4D14" w:rsidRDefault="00AE4D14" w:rsidP="00AE4D14">
      <w:pPr>
        <w:ind w:right="82"/>
      </w:pPr>
      <w:r>
        <w:t xml:space="preserve">To complete our scenario (if time permits), you still need to </w:t>
      </w:r>
      <w:r w:rsidR="003467F5">
        <w:t xml:space="preserve">perform </w:t>
      </w:r>
      <w:r>
        <w:t>a couple more tasks</w:t>
      </w:r>
      <w:r w:rsidR="003467F5">
        <w:t>, which are</w:t>
      </w:r>
      <w:r>
        <w:t xml:space="preserve"> now up to you</w:t>
      </w:r>
      <w:r w:rsidR="003467F5">
        <w:t>. Y</w:t>
      </w:r>
      <w:r>
        <w:t xml:space="preserve">ou can ask your instructor </w:t>
      </w:r>
      <w:r w:rsidR="003467F5">
        <w:t>for help</w:t>
      </w:r>
      <w:r>
        <w:t>)</w:t>
      </w:r>
      <w:r w:rsidR="003467F5">
        <w:t>.</w:t>
      </w:r>
    </w:p>
    <w:p w14:paraId="183E6A10" w14:textId="36D3158C" w:rsidR="00AE4D14" w:rsidRDefault="003467F5" w:rsidP="00AE4D14">
      <w:pPr>
        <w:ind w:right="82"/>
      </w:pPr>
      <w:r>
        <w:t xml:space="preserve">Perform </w:t>
      </w:r>
      <w:r w:rsidR="00AE4D14">
        <w:t xml:space="preserve">the following </w:t>
      </w:r>
      <w:r>
        <w:t>tasks</w:t>
      </w:r>
      <w:r w:rsidR="00AE4D14">
        <w:t xml:space="preserve">: </w:t>
      </w:r>
    </w:p>
    <w:p w14:paraId="7E5FABF9" w14:textId="5AEE7FF6" w:rsidR="000E4AC5" w:rsidRDefault="000E4AC5" w:rsidP="003A196A">
      <w:pPr>
        <w:numPr>
          <w:ilvl w:val="0"/>
          <w:numId w:val="21"/>
        </w:numPr>
        <w:spacing w:after="276" w:line="264" w:lineRule="auto"/>
        <w:ind w:right="82" w:hanging="360"/>
      </w:pPr>
      <w:r>
        <w:t xml:space="preserve">Publish </w:t>
      </w:r>
      <w:r w:rsidR="003467F5">
        <w:t xml:space="preserve">to the Power BI Service </w:t>
      </w:r>
      <w:r>
        <w:t>the report you created in the last task.</w:t>
      </w:r>
    </w:p>
    <w:p w14:paraId="3496EF22" w14:textId="5127CB6E" w:rsidR="003854F7" w:rsidRDefault="000E4AC5" w:rsidP="003A196A">
      <w:pPr>
        <w:numPr>
          <w:ilvl w:val="0"/>
          <w:numId w:val="21"/>
        </w:numPr>
        <w:spacing w:after="276" w:line="264" w:lineRule="auto"/>
        <w:ind w:right="82" w:hanging="360"/>
      </w:pPr>
      <w:r>
        <w:t xml:space="preserve">Install and configure a Personal Gateway. Hint: </w:t>
      </w:r>
      <w:hyperlink r:id="rId60" w:history="1">
        <w:r w:rsidRPr="00E37F54">
          <w:rPr>
            <w:rStyle w:val="Hyperlink"/>
          </w:rPr>
          <w:t>https://powerbi.microsoft.com/en-us/guided-learning/powerbi-learning-4-6-install-configure-personal-gateway/</w:t>
        </w:r>
      </w:hyperlink>
      <w:r>
        <w:t xml:space="preserve">. </w:t>
      </w:r>
    </w:p>
    <w:p w14:paraId="7AFA8A64" w14:textId="31BB848A" w:rsidR="000E4AC5" w:rsidRDefault="000E4AC5" w:rsidP="003A196A">
      <w:pPr>
        <w:numPr>
          <w:ilvl w:val="0"/>
          <w:numId w:val="21"/>
        </w:numPr>
        <w:spacing w:after="276" w:line="264" w:lineRule="auto"/>
        <w:ind w:right="82" w:hanging="360"/>
      </w:pPr>
      <w:r>
        <w:t xml:space="preserve">Configure auto refresh options to your report. You can also force a refresh from </w:t>
      </w:r>
      <w:r w:rsidR="003467F5">
        <w:t xml:space="preserve">the </w:t>
      </w:r>
      <w:r>
        <w:t>Power BI Service.</w:t>
      </w:r>
    </w:p>
    <w:p w14:paraId="38589592" w14:textId="0AAFF3FC" w:rsidR="00ED220D" w:rsidRPr="00E07360" w:rsidRDefault="0037344D" w:rsidP="00E07360">
      <w:pPr>
        <w:spacing w:after="276" w:line="264" w:lineRule="auto"/>
        <w:ind w:left="345" w:right="82"/>
        <w:rPr>
          <w:i/>
        </w:rPr>
      </w:pPr>
      <w:r w:rsidRPr="00E07360">
        <w:rPr>
          <w:i/>
        </w:rPr>
        <w:t xml:space="preserve">Note: </w:t>
      </w:r>
      <w:r w:rsidR="00ED220D" w:rsidRPr="00E07360">
        <w:rPr>
          <w:i/>
        </w:rPr>
        <w:t xml:space="preserve">Help your colleagues if they are having difficulties and you already finished. </w:t>
      </w:r>
    </w:p>
    <w:p w14:paraId="12A999A3" w14:textId="77777777" w:rsidR="00ED220D" w:rsidRDefault="00ED220D" w:rsidP="00ED220D">
      <w:pPr>
        <w:spacing w:after="276" w:line="264" w:lineRule="auto"/>
        <w:ind w:left="705" w:right="82"/>
      </w:pPr>
    </w:p>
    <w:p w14:paraId="5E95ADF9" w14:textId="19FBC2B1" w:rsidR="000E4AC5" w:rsidRDefault="000E4AC5" w:rsidP="000E4AC5">
      <w:pPr>
        <w:pStyle w:val="Heading3"/>
      </w:pPr>
      <w:r>
        <w:t xml:space="preserve">Finishing the Lab </w:t>
      </w:r>
    </w:p>
    <w:p w14:paraId="2F40058C" w14:textId="77777777" w:rsidR="000E4AC5" w:rsidRDefault="000E4AC5" w:rsidP="000E4AC5">
      <w:pPr>
        <w:ind w:right="82"/>
      </w:pPr>
    </w:p>
    <w:p w14:paraId="39012727" w14:textId="4DA803E4" w:rsidR="000E4AC5" w:rsidRDefault="003467F5" w:rsidP="000E4AC5">
      <w:pPr>
        <w:spacing w:after="276" w:line="264" w:lineRule="auto"/>
        <w:ind w:left="705" w:right="82"/>
      </w:pPr>
      <w:r>
        <w:t>To avoid being charged, r</w:t>
      </w:r>
      <w:r w:rsidR="000E4AC5">
        <w:t>emember to release all used resources from Azure (Azure</w:t>
      </w:r>
      <w:r w:rsidR="00742963">
        <w:t xml:space="preserve"> SQL D</w:t>
      </w:r>
      <w:r w:rsidR="000E4AC5">
        <w:t>atabase</w:t>
      </w:r>
      <w:r w:rsidR="00742963">
        <w:t>, Azure Machine Learning</w:t>
      </w:r>
      <w:r w:rsidR="000E4AC5">
        <w:t xml:space="preserve">) after you finish the exercises. </w:t>
      </w:r>
    </w:p>
    <w:sectPr w:rsidR="000E4AC5" w:rsidSect="00F453F2">
      <w:headerReference w:type="even" r:id="rId61"/>
      <w:headerReference w:type="default" r:id="rId62"/>
      <w:headerReference w:type="first" r:id="rId63"/>
      <w:footerReference w:type="first" r:id="rId64"/>
      <w:type w:val="oddPage"/>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58B4AF" w14:textId="77777777" w:rsidR="001C4984" w:rsidRDefault="001C4984">
      <w:r>
        <w:separator/>
      </w:r>
    </w:p>
    <w:p w14:paraId="2A18661B" w14:textId="77777777" w:rsidR="001C4984" w:rsidRDefault="001C4984"/>
  </w:endnote>
  <w:endnote w:type="continuationSeparator" w:id="0">
    <w:p w14:paraId="1BC0045C" w14:textId="77777777" w:rsidR="001C4984" w:rsidRDefault="001C4984">
      <w:r>
        <w:continuationSeparator/>
      </w:r>
    </w:p>
    <w:p w14:paraId="307401D5" w14:textId="77777777" w:rsidR="001C4984" w:rsidRDefault="001C49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55189" w14:textId="022DDF42" w:rsidR="00E203E8" w:rsidRPr="00EB2DD3" w:rsidRDefault="00E203E8"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2016</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Workshop</w:t>
    </w:r>
  </w:p>
  <w:p w14:paraId="0E55CB2A" w14:textId="77777777" w:rsidR="00E203E8" w:rsidRPr="006B4D91" w:rsidRDefault="00E203E8"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9EA63" w14:textId="64A7C8E9" w:rsidR="00E203E8" w:rsidRPr="00EB2DD3" w:rsidRDefault="00E203E8"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2016</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w:t>
    </w:r>
    <w:r>
      <w:rPr>
        <w:rFonts w:ascii="Arial" w:hAnsi="Arial" w:cs="Arial"/>
        <w:sz w:val="16"/>
        <w:szCs w:val="16"/>
      </w:rPr>
      <w:t>p</w:t>
    </w:r>
  </w:p>
  <w:p w14:paraId="2A21BB52" w14:textId="77777777" w:rsidR="00E203E8" w:rsidRPr="006B4D91" w:rsidRDefault="00E203E8"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B31BD" w14:textId="3689A2D8" w:rsidR="00E203E8" w:rsidRDefault="00E203E8"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Pr>
        <w:rFonts w:ascii="Arial" w:hAnsi="Arial" w:cs="Arial"/>
        <w:i/>
        <w:sz w:val="16"/>
        <w:szCs w:val="16"/>
      </w:rPr>
      <w:t>Microsoft</w:t>
    </w:r>
    <w:r>
      <w:rPr>
        <w:rFonts w:ascii="Arial" w:hAnsi="Arial" w:cs="Arial"/>
        <w:sz w:val="16"/>
        <w:szCs w:val="16"/>
      </w:rPr>
      <w:t xml:space="preserve"> | Services</w:t>
    </w:r>
    <w:r>
      <w:rPr>
        <w:rFonts w:ascii="Arial" w:hAnsi="Arial" w:cs="Arial"/>
        <w:sz w:val="16"/>
        <w:szCs w:val="16"/>
      </w:rPr>
      <w:tab/>
      <w:t>© 2016 Microsoft Corporation</w:t>
    </w:r>
    <w:r>
      <w:rPr>
        <w:rFonts w:ascii="Arial" w:hAnsi="Arial" w:cs="Arial"/>
        <w:sz w:val="16"/>
        <w:szCs w:val="16"/>
      </w:rPr>
      <w:tab/>
      <w:t>ITOE Educate Workshop</w:t>
    </w:r>
  </w:p>
  <w:p w14:paraId="2FE009D6" w14:textId="77777777" w:rsidR="00E203E8" w:rsidRPr="005F0B7D" w:rsidRDefault="00E203E8" w:rsidP="00A17AA4">
    <w:pPr>
      <w:pStyle w:val="Footer"/>
      <w:tabs>
        <w:tab w:val="clear" w:pos="4320"/>
      </w:tabs>
      <w:spacing w:after="0"/>
      <w:ind w:left="-360"/>
      <w:jc w:val="center"/>
      <w:rPr>
        <w:rFonts w:ascii="Arial" w:hAnsi="Arial" w:cs="Arial"/>
        <w:sz w:val="16"/>
        <w:szCs w:val="16"/>
      </w:rPr>
    </w:pPr>
    <w:r>
      <w:rPr>
        <w:rFonts w:ascii="Arial" w:hAnsi="Arial" w:cs="Arial"/>
        <w:sz w:val="16"/>
        <w:szCs w:val="16"/>
      </w:rPr>
      <w:t>Microsoft Confidential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8E7E6" w14:textId="77777777" w:rsidR="00E203E8" w:rsidRDefault="00E203E8">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9BC5FB" w14:textId="77777777" w:rsidR="001C4984" w:rsidRDefault="001C4984">
      <w:r>
        <w:separator/>
      </w:r>
    </w:p>
    <w:p w14:paraId="5B06DF09" w14:textId="77777777" w:rsidR="001C4984" w:rsidRDefault="001C4984"/>
  </w:footnote>
  <w:footnote w:type="continuationSeparator" w:id="0">
    <w:p w14:paraId="794C0564" w14:textId="77777777" w:rsidR="001C4984" w:rsidRDefault="001C4984">
      <w:r>
        <w:continuationSeparator/>
      </w:r>
    </w:p>
    <w:p w14:paraId="7477B4CD" w14:textId="77777777" w:rsidR="001C4984" w:rsidRDefault="001C49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FA781" w14:textId="77777777" w:rsidR="00E203E8" w:rsidRDefault="00E203E8">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5FB39" w14:textId="77777777" w:rsidR="00E203E8" w:rsidRDefault="00E203E8">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EC5BB" w14:textId="77777777" w:rsidR="00E203E8" w:rsidRDefault="00E203E8">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9CE5" w14:textId="20DF2561" w:rsidR="00E203E8" w:rsidRPr="006B4D91" w:rsidRDefault="001C4984" w:rsidP="003D0F17">
    <w:pPr>
      <w:pStyle w:val="HeaderEvenPage"/>
    </w:pPr>
    <w:sdt>
      <w:sdtPr>
        <w:id w:val="54046640"/>
        <w:docPartObj>
          <w:docPartGallery w:val="Page Numbers (Top of Page)"/>
          <w:docPartUnique/>
        </w:docPartObj>
      </w:sdtPr>
      <w:sdtEndPr/>
      <w:sdtContent>
        <w:r w:rsidR="00E203E8">
          <w:fldChar w:fldCharType="begin"/>
        </w:r>
        <w:r w:rsidR="00E203E8">
          <w:instrText xml:space="preserve"> PAGE   \* MERGEFORMAT </w:instrText>
        </w:r>
        <w:r w:rsidR="00E203E8">
          <w:fldChar w:fldCharType="separate"/>
        </w:r>
        <w:r w:rsidR="00A00B17">
          <w:t>22</w:t>
        </w:r>
        <w:r w:rsidR="00E203E8">
          <w:fldChar w:fldCharType="end"/>
        </w:r>
      </w:sdtContent>
    </w:sdt>
    <w:r w:rsidR="00E203E8" w:rsidRPr="00B05A1A">
      <w:t xml:space="preserve"> </w:t>
    </w:r>
    <w:r w:rsidR="00E203E8">
      <w:t xml:space="preserve"> </w:t>
    </w:r>
    <w:r w:rsidR="00E203E8" w:rsidRPr="00625B8E">
      <w:t>Bu</w:t>
    </w:r>
    <w:r w:rsidR="00E203E8">
      <w:t xml:space="preserve">siness Analytics with Power BI   </w:t>
    </w:r>
  </w:p>
  <w:p w14:paraId="1A74C2CD" w14:textId="77777777" w:rsidR="00E203E8" w:rsidRDefault="00E203E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69BAE" w14:textId="66A56884" w:rsidR="00E203E8" w:rsidRPr="00780553" w:rsidRDefault="00E203E8" w:rsidP="00DB0BD2">
    <w:pPr>
      <w:pStyle w:val="HeaderOddPage"/>
    </w:pPr>
    <w:r w:rsidRPr="00625B8E">
      <w:t>Bu</w:t>
    </w:r>
    <w:r>
      <w:t xml:space="preserve">siness Analytics with Power BI   </w:t>
    </w:r>
    <w:r>
      <w:fldChar w:fldCharType="begin"/>
    </w:r>
    <w:r>
      <w:instrText xml:space="preserve"> PAGE   \* MERGEFORMAT </w:instrText>
    </w:r>
    <w:r>
      <w:fldChar w:fldCharType="separate"/>
    </w:r>
    <w:r w:rsidR="00A00B17">
      <w:t>21</w:t>
    </w:r>
    <w:r>
      <w:fldChar w:fldCharType="end"/>
    </w:r>
  </w:p>
  <w:p w14:paraId="438F1802" w14:textId="77777777" w:rsidR="00E203E8" w:rsidRDefault="00E203E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656AB" w14:textId="77777777" w:rsidR="00E203E8" w:rsidRDefault="00E203E8">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303"/>
    <w:multiLevelType w:val="hybridMultilevel"/>
    <w:tmpl w:val="DC982BF2"/>
    <w:lvl w:ilvl="0" w:tplc="CB2274C4">
      <w:start w:val="1"/>
      <w:numFmt w:val="decimal"/>
      <w:pStyle w:val="Ln1"/>
      <w:lvlText w:val="%1."/>
      <w:lvlJc w:val="left"/>
      <w:pPr>
        <w:tabs>
          <w:tab w:val="num" w:pos="1080"/>
        </w:tabs>
        <w:ind w:left="1080" w:hanging="360"/>
      </w:pPr>
      <w:rPr>
        <w:rFonts w:hint="default"/>
      </w:rPr>
    </w:lvl>
    <w:lvl w:ilvl="1" w:tplc="58620F82">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pStyle w:val="Lb3"/>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87D01CE"/>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E19032E"/>
    <w:multiLevelType w:val="hybridMultilevel"/>
    <w:tmpl w:val="EBFE02EA"/>
    <w:lvl w:ilvl="0" w:tplc="84EE312C">
      <w:start w:val="1"/>
      <w:numFmt w:val="upp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7CF1C46"/>
    <w:multiLevelType w:val="hybridMultilevel"/>
    <w:tmpl w:val="A3E2B5E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0" w15:restartNumberingAfterBreak="0">
    <w:nsid w:val="4E4B663C"/>
    <w:multiLevelType w:val="hybridMultilevel"/>
    <w:tmpl w:val="01EE48AE"/>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50D07B05"/>
    <w:multiLevelType w:val="hybridMultilevel"/>
    <w:tmpl w:val="898657A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2" w15:restartNumberingAfterBreak="0">
    <w:nsid w:val="51BA1C0F"/>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29E3BA7"/>
    <w:multiLevelType w:val="hybridMultilevel"/>
    <w:tmpl w:val="5CE0746E"/>
    <w:lvl w:ilvl="0" w:tplc="FA6A7A10">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4CD0C9B"/>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AD03291"/>
    <w:multiLevelType w:val="hybridMultilevel"/>
    <w:tmpl w:val="037ABEE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AE2667D"/>
    <w:multiLevelType w:val="hybridMultilevel"/>
    <w:tmpl w:val="523AED06"/>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7" w15:restartNumberingAfterBreak="0">
    <w:nsid w:val="5D250D04"/>
    <w:multiLevelType w:val="hybridMultilevel"/>
    <w:tmpl w:val="623627EA"/>
    <w:lvl w:ilvl="0" w:tplc="C3506D74">
      <w:start w:val="1"/>
      <w:numFmt w:val="decimal"/>
      <w:pStyle w:val="Ln3"/>
      <w:lvlText w:val="(%1)"/>
      <w:lvlJc w:val="lef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8"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9" w15:restartNumberingAfterBreak="0">
    <w:nsid w:val="64556B2D"/>
    <w:multiLevelType w:val="hybridMultilevel"/>
    <w:tmpl w:val="B4AA604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15:restartNumberingAfterBreak="0">
    <w:nsid w:val="66DD7116"/>
    <w:multiLevelType w:val="hybridMultilevel"/>
    <w:tmpl w:val="3642E19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1" w15:restartNumberingAfterBreak="0">
    <w:nsid w:val="67916B6C"/>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A714D25"/>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2446EBF"/>
    <w:multiLevelType w:val="hybridMultilevel"/>
    <w:tmpl w:val="ACA016AA"/>
    <w:lvl w:ilvl="0" w:tplc="433E0672">
      <w:start w:val="1"/>
      <w:numFmt w:val="decimal"/>
      <w:lvlText w:val="%1."/>
      <w:lvlJc w:val="left"/>
      <w:pPr>
        <w:ind w:left="1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4"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8"/>
  </w:num>
  <w:num w:numId="2">
    <w:abstractNumId w:val="18"/>
  </w:num>
  <w:num w:numId="3">
    <w:abstractNumId w:val="3"/>
  </w:num>
  <w:num w:numId="4">
    <w:abstractNumId w:val="10"/>
  </w:num>
  <w:num w:numId="5">
    <w:abstractNumId w:val="6"/>
  </w:num>
  <w:num w:numId="6">
    <w:abstractNumId w:val="17"/>
  </w:num>
  <w:num w:numId="7">
    <w:abstractNumId w:val="4"/>
  </w:num>
  <w:num w:numId="8">
    <w:abstractNumId w:val="2"/>
  </w:num>
  <w:num w:numId="9">
    <w:abstractNumId w:val="7"/>
  </w:num>
  <w:num w:numId="10">
    <w:abstractNumId w:val="24"/>
  </w:num>
  <w:num w:numId="11">
    <w:abstractNumId w:val="1"/>
  </w:num>
  <w:num w:numId="12">
    <w:abstractNumId w:val="13"/>
  </w:num>
  <w:num w:numId="13">
    <w:abstractNumId w:val="0"/>
  </w:num>
  <w:num w:numId="14">
    <w:abstractNumId w:val="19"/>
  </w:num>
  <w:num w:numId="15">
    <w:abstractNumId w:val="12"/>
  </w:num>
  <w:num w:numId="16">
    <w:abstractNumId w:val="15"/>
  </w:num>
  <w:num w:numId="17">
    <w:abstractNumId w:val="22"/>
  </w:num>
  <w:num w:numId="18">
    <w:abstractNumId w:val="21"/>
  </w:num>
  <w:num w:numId="19">
    <w:abstractNumId w:val="5"/>
  </w:num>
  <w:num w:numId="20">
    <w:abstractNumId w:val="23"/>
  </w:num>
  <w:num w:numId="21">
    <w:abstractNumId w:val="14"/>
  </w:num>
  <w:num w:numId="22">
    <w:abstractNumId w:val="20"/>
  </w:num>
  <w:num w:numId="23">
    <w:abstractNumId w:val="11"/>
  </w:num>
  <w:num w:numId="24">
    <w:abstractNumId w:val="16"/>
  </w:num>
  <w:num w:numId="2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activeWritingStyle w:appName="MSWord" w:lang="en-US" w:vendorID="64" w:dllVersion="0" w:nlCheck="1" w:checkStyle="0"/>
  <w:activeWritingStyle w:appName="MSWord" w:lang="pt-BR" w:vendorID="64" w:dllVersion="0" w:nlCheck="1" w:checkStyle="0"/>
  <w:proofState w:spelling="clean" w:grammar="clean"/>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Q1NDY1NTKxNDQ3MTNS0lEKTi0uzszPAykwqgUAzvqTJywAAAA="/>
  </w:docVars>
  <w:rsids>
    <w:rsidRoot w:val="007C0C7D"/>
    <w:rsid w:val="00000580"/>
    <w:rsid w:val="00000768"/>
    <w:rsid w:val="00000857"/>
    <w:rsid w:val="00001AB7"/>
    <w:rsid w:val="000033E5"/>
    <w:rsid w:val="000049E7"/>
    <w:rsid w:val="00004A39"/>
    <w:rsid w:val="00005501"/>
    <w:rsid w:val="0000611D"/>
    <w:rsid w:val="00006217"/>
    <w:rsid w:val="00006983"/>
    <w:rsid w:val="00007A39"/>
    <w:rsid w:val="0001013F"/>
    <w:rsid w:val="00011772"/>
    <w:rsid w:val="0001234F"/>
    <w:rsid w:val="00012CF7"/>
    <w:rsid w:val="00013BBA"/>
    <w:rsid w:val="00014C41"/>
    <w:rsid w:val="00016C08"/>
    <w:rsid w:val="00020718"/>
    <w:rsid w:val="00021048"/>
    <w:rsid w:val="00022069"/>
    <w:rsid w:val="0002575E"/>
    <w:rsid w:val="0002726B"/>
    <w:rsid w:val="00027CB6"/>
    <w:rsid w:val="00032AC3"/>
    <w:rsid w:val="00033793"/>
    <w:rsid w:val="0003755A"/>
    <w:rsid w:val="00040708"/>
    <w:rsid w:val="0004167A"/>
    <w:rsid w:val="000438F9"/>
    <w:rsid w:val="00046C79"/>
    <w:rsid w:val="000475F7"/>
    <w:rsid w:val="000507FF"/>
    <w:rsid w:val="00054449"/>
    <w:rsid w:val="0005535E"/>
    <w:rsid w:val="0005642E"/>
    <w:rsid w:val="0005676F"/>
    <w:rsid w:val="00056844"/>
    <w:rsid w:val="00060130"/>
    <w:rsid w:val="0006042E"/>
    <w:rsid w:val="00063116"/>
    <w:rsid w:val="00064960"/>
    <w:rsid w:val="00064C4D"/>
    <w:rsid w:val="00065C28"/>
    <w:rsid w:val="000701CE"/>
    <w:rsid w:val="000723DA"/>
    <w:rsid w:val="00072A4B"/>
    <w:rsid w:val="00072FEB"/>
    <w:rsid w:val="00073BA1"/>
    <w:rsid w:val="00075BF0"/>
    <w:rsid w:val="00075F32"/>
    <w:rsid w:val="0007691F"/>
    <w:rsid w:val="00077381"/>
    <w:rsid w:val="00080E1C"/>
    <w:rsid w:val="00081B71"/>
    <w:rsid w:val="000848F4"/>
    <w:rsid w:val="00085690"/>
    <w:rsid w:val="00085E42"/>
    <w:rsid w:val="000864F6"/>
    <w:rsid w:val="000906C1"/>
    <w:rsid w:val="00092C66"/>
    <w:rsid w:val="0009318D"/>
    <w:rsid w:val="000939FB"/>
    <w:rsid w:val="00094321"/>
    <w:rsid w:val="000948A3"/>
    <w:rsid w:val="00096CB3"/>
    <w:rsid w:val="000A233E"/>
    <w:rsid w:val="000A2BA9"/>
    <w:rsid w:val="000A2FC7"/>
    <w:rsid w:val="000A36EB"/>
    <w:rsid w:val="000A4588"/>
    <w:rsid w:val="000A6C32"/>
    <w:rsid w:val="000B089E"/>
    <w:rsid w:val="000B1A6F"/>
    <w:rsid w:val="000B4D89"/>
    <w:rsid w:val="000B4FD6"/>
    <w:rsid w:val="000B59B5"/>
    <w:rsid w:val="000B5EBC"/>
    <w:rsid w:val="000B674A"/>
    <w:rsid w:val="000B6C88"/>
    <w:rsid w:val="000C04CA"/>
    <w:rsid w:val="000C052B"/>
    <w:rsid w:val="000C0638"/>
    <w:rsid w:val="000C158B"/>
    <w:rsid w:val="000C2EAA"/>
    <w:rsid w:val="000C54CA"/>
    <w:rsid w:val="000C6DC9"/>
    <w:rsid w:val="000D007A"/>
    <w:rsid w:val="000D1972"/>
    <w:rsid w:val="000D3763"/>
    <w:rsid w:val="000D6E9D"/>
    <w:rsid w:val="000E0778"/>
    <w:rsid w:val="000E0BA1"/>
    <w:rsid w:val="000E1C33"/>
    <w:rsid w:val="000E3854"/>
    <w:rsid w:val="000E3BE9"/>
    <w:rsid w:val="000E3D64"/>
    <w:rsid w:val="000E4A44"/>
    <w:rsid w:val="000E4AC5"/>
    <w:rsid w:val="000E5C89"/>
    <w:rsid w:val="000E730E"/>
    <w:rsid w:val="000E753E"/>
    <w:rsid w:val="000F09B0"/>
    <w:rsid w:val="000F0EBE"/>
    <w:rsid w:val="000F1F31"/>
    <w:rsid w:val="000F2A67"/>
    <w:rsid w:val="000F4A4C"/>
    <w:rsid w:val="000F6B7E"/>
    <w:rsid w:val="00101D20"/>
    <w:rsid w:val="00103E49"/>
    <w:rsid w:val="0010417C"/>
    <w:rsid w:val="00104ED3"/>
    <w:rsid w:val="001054CF"/>
    <w:rsid w:val="001069F0"/>
    <w:rsid w:val="00107EBB"/>
    <w:rsid w:val="00111363"/>
    <w:rsid w:val="00111C3D"/>
    <w:rsid w:val="00111DEF"/>
    <w:rsid w:val="00111EF7"/>
    <w:rsid w:val="0011388A"/>
    <w:rsid w:val="00113F71"/>
    <w:rsid w:val="0011452B"/>
    <w:rsid w:val="00114FBD"/>
    <w:rsid w:val="0011523B"/>
    <w:rsid w:val="0011580B"/>
    <w:rsid w:val="001160AD"/>
    <w:rsid w:val="00117894"/>
    <w:rsid w:val="00120D9C"/>
    <w:rsid w:val="0012132C"/>
    <w:rsid w:val="001238AA"/>
    <w:rsid w:val="00123D9E"/>
    <w:rsid w:val="00125ADF"/>
    <w:rsid w:val="00127250"/>
    <w:rsid w:val="00127E4F"/>
    <w:rsid w:val="00132059"/>
    <w:rsid w:val="00136AEE"/>
    <w:rsid w:val="00136E00"/>
    <w:rsid w:val="001377BF"/>
    <w:rsid w:val="00141DB9"/>
    <w:rsid w:val="001424ED"/>
    <w:rsid w:val="00145BC8"/>
    <w:rsid w:val="00145C5F"/>
    <w:rsid w:val="001464C8"/>
    <w:rsid w:val="00150CF1"/>
    <w:rsid w:val="00151779"/>
    <w:rsid w:val="001553B4"/>
    <w:rsid w:val="00155644"/>
    <w:rsid w:val="0016093F"/>
    <w:rsid w:val="00160C50"/>
    <w:rsid w:val="00160DE4"/>
    <w:rsid w:val="00161C37"/>
    <w:rsid w:val="001626A5"/>
    <w:rsid w:val="0016346C"/>
    <w:rsid w:val="00165F22"/>
    <w:rsid w:val="00166466"/>
    <w:rsid w:val="001666A9"/>
    <w:rsid w:val="00166F74"/>
    <w:rsid w:val="00170495"/>
    <w:rsid w:val="00171299"/>
    <w:rsid w:val="00172263"/>
    <w:rsid w:val="001725C4"/>
    <w:rsid w:val="001730E5"/>
    <w:rsid w:val="00181787"/>
    <w:rsid w:val="00183237"/>
    <w:rsid w:val="00184CD6"/>
    <w:rsid w:val="00184EE9"/>
    <w:rsid w:val="001869B9"/>
    <w:rsid w:val="00186D95"/>
    <w:rsid w:val="00186EE2"/>
    <w:rsid w:val="00192863"/>
    <w:rsid w:val="0019393D"/>
    <w:rsid w:val="0019482C"/>
    <w:rsid w:val="0019491A"/>
    <w:rsid w:val="00197133"/>
    <w:rsid w:val="001A11C8"/>
    <w:rsid w:val="001B221D"/>
    <w:rsid w:val="001B27F8"/>
    <w:rsid w:val="001B36FE"/>
    <w:rsid w:val="001C0A2B"/>
    <w:rsid w:val="001C1121"/>
    <w:rsid w:val="001C1840"/>
    <w:rsid w:val="001C4984"/>
    <w:rsid w:val="001C4EC5"/>
    <w:rsid w:val="001D0941"/>
    <w:rsid w:val="001D2476"/>
    <w:rsid w:val="001D2F06"/>
    <w:rsid w:val="001D586A"/>
    <w:rsid w:val="001D66DE"/>
    <w:rsid w:val="001D7BF0"/>
    <w:rsid w:val="001E35E4"/>
    <w:rsid w:val="001E3DF1"/>
    <w:rsid w:val="001E6E65"/>
    <w:rsid w:val="001E74E2"/>
    <w:rsid w:val="001F0895"/>
    <w:rsid w:val="001F1FBA"/>
    <w:rsid w:val="001F34B1"/>
    <w:rsid w:val="001F45DD"/>
    <w:rsid w:val="001F47DF"/>
    <w:rsid w:val="001F7C10"/>
    <w:rsid w:val="00203752"/>
    <w:rsid w:val="00203E01"/>
    <w:rsid w:val="002041F2"/>
    <w:rsid w:val="002044EB"/>
    <w:rsid w:val="002049D3"/>
    <w:rsid w:val="0020601E"/>
    <w:rsid w:val="00206326"/>
    <w:rsid w:val="002063DC"/>
    <w:rsid w:val="00207BF7"/>
    <w:rsid w:val="00210176"/>
    <w:rsid w:val="00212A83"/>
    <w:rsid w:val="00213932"/>
    <w:rsid w:val="0021554D"/>
    <w:rsid w:val="00215B86"/>
    <w:rsid w:val="002164F5"/>
    <w:rsid w:val="00216596"/>
    <w:rsid w:val="00222513"/>
    <w:rsid w:val="002266E6"/>
    <w:rsid w:val="00226DC9"/>
    <w:rsid w:val="00227693"/>
    <w:rsid w:val="00230287"/>
    <w:rsid w:val="00232BC5"/>
    <w:rsid w:val="00233AAB"/>
    <w:rsid w:val="00233D88"/>
    <w:rsid w:val="0023417A"/>
    <w:rsid w:val="00234BED"/>
    <w:rsid w:val="00235343"/>
    <w:rsid w:val="00235871"/>
    <w:rsid w:val="0024057A"/>
    <w:rsid w:val="00240BF2"/>
    <w:rsid w:val="00242FD7"/>
    <w:rsid w:val="00247242"/>
    <w:rsid w:val="00251940"/>
    <w:rsid w:val="00253541"/>
    <w:rsid w:val="002563A6"/>
    <w:rsid w:val="0026059E"/>
    <w:rsid w:val="00261E94"/>
    <w:rsid w:val="00264E4D"/>
    <w:rsid w:val="00265204"/>
    <w:rsid w:val="0026701B"/>
    <w:rsid w:val="002725CD"/>
    <w:rsid w:val="00272BFA"/>
    <w:rsid w:val="00272E23"/>
    <w:rsid w:val="00273D29"/>
    <w:rsid w:val="00273F18"/>
    <w:rsid w:val="00274E36"/>
    <w:rsid w:val="00276429"/>
    <w:rsid w:val="0028238A"/>
    <w:rsid w:val="00284C91"/>
    <w:rsid w:val="0028563B"/>
    <w:rsid w:val="00286772"/>
    <w:rsid w:val="00286C48"/>
    <w:rsid w:val="00290D6E"/>
    <w:rsid w:val="00290E03"/>
    <w:rsid w:val="00292FE4"/>
    <w:rsid w:val="00293E1B"/>
    <w:rsid w:val="00294698"/>
    <w:rsid w:val="002969BF"/>
    <w:rsid w:val="002A25EF"/>
    <w:rsid w:val="002A2772"/>
    <w:rsid w:val="002A2B02"/>
    <w:rsid w:val="002A2BFD"/>
    <w:rsid w:val="002A3359"/>
    <w:rsid w:val="002A45BE"/>
    <w:rsid w:val="002A5C9A"/>
    <w:rsid w:val="002A60B4"/>
    <w:rsid w:val="002A6140"/>
    <w:rsid w:val="002A6147"/>
    <w:rsid w:val="002A6576"/>
    <w:rsid w:val="002A77FF"/>
    <w:rsid w:val="002A78F1"/>
    <w:rsid w:val="002A7F57"/>
    <w:rsid w:val="002B34C7"/>
    <w:rsid w:val="002B4D09"/>
    <w:rsid w:val="002B6D81"/>
    <w:rsid w:val="002B7059"/>
    <w:rsid w:val="002C264A"/>
    <w:rsid w:val="002C43A4"/>
    <w:rsid w:val="002C56B8"/>
    <w:rsid w:val="002D1149"/>
    <w:rsid w:val="002D1577"/>
    <w:rsid w:val="002D1BBE"/>
    <w:rsid w:val="002D22AC"/>
    <w:rsid w:val="002D25CF"/>
    <w:rsid w:val="002D30CD"/>
    <w:rsid w:val="002D3E5E"/>
    <w:rsid w:val="002D6F9C"/>
    <w:rsid w:val="002D73F2"/>
    <w:rsid w:val="002D784E"/>
    <w:rsid w:val="002E2D19"/>
    <w:rsid w:val="002E3B8D"/>
    <w:rsid w:val="002E45FE"/>
    <w:rsid w:val="002F0C47"/>
    <w:rsid w:val="002F1815"/>
    <w:rsid w:val="002F2498"/>
    <w:rsid w:val="002F420C"/>
    <w:rsid w:val="002F5608"/>
    <w:rsid w:val="002F593E"/>
    <w:rsid w:val="002F5A0D"/>
    <w:rsid w:val="002F6EDA"/>
    <w:rsid w:val="002F712B"/>
    <w:rsid w:val="002F79CB"/>
    <w:rsid w:val="00300F13"/>
    <w:rsid w:val="00305589"/>
    <w:rsid w:val="0030671F"/>
    <w:rsid w:val="00306CAE"/>
    <w:rsid w:val="003128D3"/>
    <w:rsid w:val="00314640"/>
    <w:rsid w:val="00314A71"/>
    <w:rsid w:val="00314F44"/>
    <w:rsid w:val="003150B2"/>
    <w:rsid w:val="0031599B"/>
    <w:rsid w:val="0031638D"/>
    <w:rsid w:val="00316CA2"/>
    <w:rsid w:val="00321A9C"/>
    <w:rsid w:val="003250F2"/>
    <w:rsid w:val="00325294"/>
    <w:rsid w:val="003318D7"/>
    <w:rsid w:val="0033426F"/>
    <w:rsid w:val="00336801"/>
    <w:rsid w:val="0034000E"/>
    <w:rsid w:val="00342776"/>
    <w:rsid w:val="0034587C"/>
    <w:rsid w:val="003467F5"/>
    <w:rsid w:val="003473C7"/>
    <w:rsid w:val="003479F3"/>
    <w:rsid w:val="003525D3"/>
    <w:rsid w:val="00353572"/>
    <w:rsid w:val="00353A58"/>
    <w:rsid w:val="00357967"/>
    <w:rsid w:val="003579DB"/>
    <w:rsid w:val="00361C8D"/>
    <w:rsid w:val="00363302"/>
    <w:rsid w:val="003635E0"/>
    <w:rsid w:val="00364024"/>
    <w:rsid w:val="00367379"/>
    <w:rsid w:val="003718FF"/>
    <w:rsid w:val="00372F05"/>
    <w:rsid w:val="00373021"/>
    <w:rsid w:val="0037344D"/>
    <w:rsid w:val="003769DE"/>
    <w:rsid w:val="0037706E"/>
    <w:rsid w:val="003801D8"/>
    <w:rsid w:val="0038041A"/>
    <w:rsid w:val="00380D83"/>
    <w:rsid w:val="00382708"/>
    <w:rsid w:val="00383016"/>
    <w:rsid w:val="00384653"/>
    <w:rsid w:val="00384855"/>
    <w:rsid w:val="003849F8"/>
    <w:rsid w:val="003854F7"/>
    <w:rsid w:val="00385A81"/>
    <w:rsid w:val="00385FE6"/>
    <w:rsid w:val="0039417F"/>
    <w:rsid w:val="00395AC8"/>
    <w:rsid w:val="003975D7"/>
    <w:rsid w:val="003978E8"/>
    <w:rsid w:val="003A0CBA"/>
    <w:rsid w:val="003A196A"/>
    <w:rsid w:val="003A3916"/>
    <w:rsid w:val="003A77D9"/>
    <w:rsid w:val="003A7D51"/>
    <w:rsid w:val="003A7EA1"/>
    <w:rsid w:val="003A7EFD"/>
    <w:rsid w:val="003B1035"/>
    <w:rsid w:val="003B117C"/>
    <w:rsid w:val="003B14FD"/>
    <w:rsid w:val="003B1BC9"/>
    <w:rsid w:val="003B2B2C"/>
    <w:rsid w:val="003B45A3"/>
    <w:rsid w:val="003B48CF"/>
    <w:rsid w:val="003B6351"/>
    <w:rsid w:val="003B7497"/>
    <w:rsid w:val="003C21E3"/>
    <w:rsid w:val="003C475B"/>
    <w:rsid w:val="003C4A3C"/>
    <w:rsid w:val="003C684E"/>
    <w:rsid w:val="003C74AA"/>
    <w:rsid w:val="003D0EA8"/>
    <w:rsid w:val="003D0F17"/>
    <w:rsid w:val="003D3CB0"/>
    <w:rsid w:val="003D4353"/>
    <w:rsid w:val="003E2FD3"/>
    <w:rsid w:val="003E32F1"/>
    <w:rsid w:val="003E5DD1"/>
    <w:rsid w:val="003F0690"/>
    <w:rsid w:val="003F1E45"/>
    <w:rsid w:val="003F29E6"/>
    <w:rsid w:val="003F2ED4"/>
    <w:rsid w:val="003F344A"/>
    <w:rsid w:val="003F4112"/>
    <w:rsid w:val="003F4947"/>
    <w:rsid w:val="003F507D"/>
    <w:rsid w:val="003F5182"/>
    <w:rsid w:val="00403842"/>
    <w:rsid w:val="004038B9"/>
    <w:rsid w:val="00404F55"/>
    <w:rsid w:val="004075E7"/>
    <w:rsid w:val="00407E4A"/>
    <w:rsid w:val="00411A81"/>
    <w:rsid w:val="00411FF6"/>
    <w:rsid w:val="004120CF"/>
    <w:rsid w:val="00412A29"/>
    <w:rsid w:val="004145E8"/>
    <w:rsid w:val="00414F87"/>
    <w:rsid w:val="0041509D"/>
    <w:rsid w:val="00415717"/>
    <w:rsid w:val="00416754"/>
    <w:rsid w:val="00422FCA"/>
    <w:rsid w:val="00423912"/>
    <w:rsid w:val="00423FE7"/>
    <w:rsid w:val="0042617A"/>
    <w:rsid w:val="0042669A"/>
    <w:rsid w:val="0042701C"/>
    <w:rsid w:val="0043008E"/>
    <w:rsid w:val="0043068E"/>
    <w:rsid w:val="00432EE0"/>
    <w:rsid w:val="00433799"/>
    <w:rsid w:val="00434881"/>
    <w:rsid w:val="00441A75"/>
    <w:rsid w:val="0044437B"/>
    <w:rsid w:val="00446C9E"/>
    <w:rsid w:val="0045256D"/>
    <w:rsid w:val="00452756"/>
    <w:rsid w:val="00455A11"/>
    <w:rsid w:val="004567EC"/>
    <w:rsid w:val="00457757"/>
    <w:rsid w:val="004619F9"/>
    <w:rsid w:val="004656B9"/>
    <w:rsid w:val="004656F9"/>
    <w:rsid w:val="004668E9"/>
    <w:rsid w:val="00466BB1"/>
    <w:rsid w:val="0047109E"/>
    <w:rsid w:val="004757EA"/>
    <w:rsid w:val="004776BD"/>
    <w:rsid w:val="00477FA7"/>
    <w:rsid w:val="00485357"/>
    <w:rsid w:val="00486289"/>
    <w:rsid w:val="004866B2"/>
    <w:rsid w:val="00490DF9"/>
    <w:rsid w:val="00491F18"/>
    <w:rsid w:val="004938F8"/>
    <w:rsid w:val="00494204"/>
    <w:rsid w:val="00494458"/>
    <w:rsid w:val="00494737"/>
    <w:rsid w:val="004949FB"/>
    <w:rsid w:val="00494E8B"/>
    <w:rsid w:val="00495648"/>
    <w:rsid w:val="004A0D71"/>
    <w:rsid w:val="004A2A8D"/>
    <w:rsid w:val="004A3C2F"/>
    <w:rsid w:val="004A3E41"/>
    <w:rsid w:val="004A3E9E"/>
    <w:rsid w:val="004A4A2D"/>
    <w:rsid w:val="004A6690"/>
    <w:rsid w:val="004A70BC"/>
    <w:rsid w:val="004A7140"/>
    <w:rsid w:val="004A73F9"/>
    <w:rsid w:val="004A74BF"/>
    <w:rsid w:val="004A77E6"/>
    <w:rsid w:val="004B1BDD"/>
    <w:rsid w:val="004B20A4"/>
    <w:rsid w:val="004B2E06"/>
    <w:rsid w:val="004B40CA"/>
    <w:rsid w:val="004B46AE"/>
    <w:rsid w:val="004B67FC"/>
    <w:rsid w:val="004B6A2E"/>
    <w:rsid w:val="004C013A"/>
    <w:rsid w:val="004C1A4C"/>
    <w:rsid w:val="004C290F"/>
    <w:rsid w:val="004C2DB7"/>
    <w:rsid w:val="004C313A"/>
    <w:rsid w:val="004C3396"/>
    <w:rsid w:val="004C569C"/>
    <w:rsid w:val="004C6316"/>
    <w:rsid w:val="004C7B15"/>
    <w:rsid w:val="004C7D6A"/>
    <w:rsid w:val="004D3B16"/>
    <w:rsid w:val="004D5F64"/>
    <w:rsid w:val="004D6356"/>
    <w:rsid w:val="004D6ADC"/>
    <w:rsid w:val="004D7392"/>
    <w:rsid w:val="004E0854"/>
    <w:rsid w:val="004E0F9E"/>
    <w:rsid w:val="004E148D"/>
    <w:rsid w:val="004E2B92"/>
    <w:rsid w:val="004E4BB2"/>
    <w:rsid w:val="004E7287"/>
    <w:rsid w:val="004E743C"/>
    <w:rsid w:val="004F2FE7"/>
    <w:rsid w:val="004F4577"/>
    <w:rsid w:val="004F4C24"/>
    <w:rsid w:val="004F5C91"/>
    <w:rsid w:val="004F70E8"/>
    <w:rsid w:val="00502036"/>
    <w:rsid w:val="00505079"/>
    <w:rsid w:val="00512ACC"/>
    <w:rsid w:val="005137A9"/>
    <w:rsid w:val="00513D72"/>
    <w:rsid w:val="00515538"/>
    <w:rsid w:val="00515D4D"/>
    <w:rsid w:val="005168C3"/>
    <w:rsid w:val="00520737"/>
    <w:rsid w:val="00520C8F"/>
    <w:rsid w:val="00521866"/>
    <w:rsid w:val="0052398E"/>
    <w:rsid w:val="00523EC8"/>
    <w:rsid w:val="0052415B"/>
    <w:rsid w:val="0052650C"/>
    <w:rsid w:val="00530550"/>
    <w:rsid w:val="005324B2"/>
    <w:rsid w:val="0053253F"/>
    <w:rsid w:val="00534B7D"/>
    <w:rsid w:val="005374EE"/>
    <w:rsid w:val="00540813"/>
    <w:rsid w:val="00541021"/>
    <w:rsid w:val="00542C5D"/>
    <w:rsid w:val="00545888"/>
    <w:rsid w:val="005521AE"/>
    <w:rsid w:val="0055293A"/>
    <w:rsid w:val="00552DFA"/>
    <w:rsid w:val="00556342"/>
    <w:rsid w:val="00563DD7"/>
    <w:rsid w:val="005649AA"/>
    <w:rsid w:val="005649B0"/>
    <w:rsid w:val="00564BC7"/>
    <w:rsid w:val="005657AA"/>
    <w:rsid w:val="00565A45"/>
    <w:rsid w:val="005715B9"/>
    <w:rsid w:val="00572581"/>
    <w:rsid w:val="00572AE6"/>
    <w:rsid w:val="005733BF"/>
    <w:rsid w:val="00573C5C"/>
    <w:rsid w:val="0057449B"/>
    <w:rsid w:val="005779B5"/>
    <w:rsid w:val="00580C9F"/>
    <w:rsid w:val="00583217"/>
    <w:rsid w:val="0058456E"/>
    <w:rsid w:val="00584C50"/>
    <w:rsid w:val="00590653"/>
    <w:rsid w:val="00594FC6"/>
    <w:rsid w:val="005966A6"/>
    <w:rsid w:val="00597834"/>
    <w:rsid w:val="005A3BD6"/>
    <w:rsid w:val="005A4D16"/>
    <w:rsid w:val="005A5040"/>
    <w:rsid w:val="005A51BB"/>
    <w:rsid w:val="005A5DF1"/>
    <w:rsid w:val="005B1189"/>
    <w:rsid w:val="005B1EA1"/>
    <w:rsid w:val="005B2DE5"/>
    <w:rsid w:val="005B3606"/>
    <w:rsid w:val="005B50DC"/>
    <w:rsid w:val="005B5577"/>
    <w:rsid w:val="005B5EBA"/>
    <w:rsid w:val="005B716D"/>
    <w:rsid w:val="005C1BC2"/>
    <w:rsid w:val="005C422E"/>
    <w:rsid w:val="005C68AF"/>
    <w:rsid w:val="005C6CA9"/>
    <w:rsid w:val="005D2027"/>
    <w:rsid w:val="005D5CAC"/>
    <w:rsid w:val="005D697C"/>
    <w:rsid w:val="005D7BD9"/>
    <w:rsid w:val="005E0E52"/>
    <w:rsid w:val="005E1FB1"/>
    <w:rsid w:val="005E2490"/>
    <w:rsid w:val="005E3621"/>
    <w:rsid w:val="005E39E0"/>
    <w:rsid w:val="005E3D84"/>
    <w:rsid w:val="005E40C3"/>
    <w:rsid w:val="005E7D09"/>
    <w:rsid w:val="005F0A1D"/>
    <w:rsid w:val="005F27F4"/>
    <w:rsid w:val="005F448F"/>
    <w:rsid w:val="005F5683"/>
    <w:rsid w:val="005F613B"/>
    <w:rsid w:val="005F6290"/>
    <w:rsid w:val="005F7272"/>
    <w:rsid w:val="00601CFA"/>
    <w:rsid w:val="00601E3D"/>
    <w:rsid w:val="006034DB"/>
    <w:rsid w:val="006045FB"/>
    <w:rsid w:val="00605D50"/>
    <w:rsid w:val="006061FC"/>
    <w:rsid w:val="00610DA0"/>
    <w:rsid w:val="00614D18"/>
    <w:rsid w:val="00615F5E"/>
    <w:rsid w:val="00617520"/>
    <w:rsid w:val="006217FB"/>
    <w:rsid w:val="00622B3D"/>
    <w:rsid w:val="00625B8E"/>
    <w:rsid w:val="00626025"/>
    <w:rsid w:val="00626AD5"/>
    <w:rsid w:val="00630064"/>
    <w:rsid w:val="00631060"/>
    <w:rsid w:val="00634DE0"/>
    <w:rsid w:val="00634E14"/>
    <w:rsid w:val="00635E2B"/>
    <w:rsid w:val="006371CF"/>
    <w:rsid w:val="006377A7"/>
    <w:rsid w:val="006432AE"/>
    <w:rsid w:val="00643F64"/>
    <w:rsid w:val="006443E4"/>
    <w:rsid w:val="006459EE"/>
    <w:rsid w:val="006470B4"/>
    <w:rsid w:val="00647F80"/>
    <w:rsid w:val="00650512"/>
    <w:rsid w:val="006544D0"/>
    <w:rsid w:val="0065664B"/>
    <w:rsid w:val="006601AA"/>
    <w:rsid w:val="006604E4"/>
    <w:rsid w:val="00660ED8"/>
    <w:rsid w:val="00663EA9"/>
    <w:rsid w:val="0066422C"/>
    <w:rsid w:val="006648F8"/>
    <w:rsid w:val="00671478"/>
    <w:rsid w:val="00672E35"/>
    <w:rsid w:val="006740AF"/>
    <w:rsid w:val="006744CA"/>
    <w:rsid w:val="0067485D"/>
    <w:rsid w:val="006769DE"/>
    <w:rsid w:val="00680871"/>
    <w:rsid w:val="006840DD"/>
    <w:rsid w:val="0068710A"/>
    <w:rsid w:val="0069007F"/>
    <w:rsid w:val="00693AAC"/>
    <w:rsid w:val="006940A2"/>
    <w:rsid w:val="006945DF"/>
    <w:rsid w:val="00694E97"/>
    <w:rsid w:val="006A088C"/>
    <w:rsid w:val="006A2614"/>
    <w:rsid w:val="006A2FEC"/>
    <w:rsid w:val="006A3C05"/>
    <w:rsid w:val="006A3C28"/>
    <w:rsid w:val="006A57F8"/>
    <w:rsid w:val="006A5ED7"/>
    <w:rsid w:val="006A5EF4"/>
    <w:rsid w:val="006A7233"/>
    <w:rsid w:val="006B0349"/>
    <w:rsid w:val="006B0739"/>
    <w:rsid w:val="006B106A"/>
    <w:rsid w:val="006B72F5"/>
    <w:rsid w:val="006C108A"/>
    <w:rsid w:val="006C12DD"/>
    <w:rsid w:val="006C151C"/>
    <w:rsid w:val="006C3406"/>
    <w:rsid w:val="006D149A"/>
    <w:rsid w:val="006D2F51"/>
    <w:rsid w:val="006D453C"/>
    <w:rsid w:val="006D4DBB"/>
    <w:rsid w:val="006D56A8"/>
    <w:rsid w:val="006D5CB3"/>
    <w:rsid w:val="006E0801"/>
    <w:rsid w:val="006E27B4"/>
    <w:rsid w:val="006E5000"/>
    <w:rsid w:val="006E515D"/>
    <w:rsid w:val="006E6CD7"/>
    <w:rsid w:val="006E6F63"/>
    <w:rsid w:val="006F06AD"/>
    <w:rsid w:val="006F0EB4"/>
    <w:rsid w:val="006F1298"/>
    <w:rsid w:val="006F2EB4"/>
    <w:rsid w:val="006F5117"/>
    <w:rsid w:val="006F5AD8"/>
    <w:rsid w:val="006F76FA"/>
    <w:rsid w:val="00700EA6"/>
    <w:rsid w:val="00700F74"/>
    <w:rsid w:val="00702013"/>
    <w:rsid w:val="00703B0B"/>
    <w:rsid w:val="00705CFF"/>
    <w:rsid w:val="00705F0C"/>
    <w:rsid w:val="00707B2E"/>
    <w:rsid w:val="007115E4"/>
    <w:rsid w:val="00711C14"/>
    <w:rsid w:val="00712FED"/>
    <w:rsid w:val="007148AD"/>
    <w:rsid w:val="007153DA"/>
    <w:rsid w:val="00716853"/>
    <w:rsid w:val="00716FC6"/>
    <w:rsid w:val="00720FC9"/>
    <w:rsid w:val="007235B2"/>
    <w:rsid w:val="0072650B"/>
    <w:rsid w:val="0072758E"/>
    <w:rsid w:val="00730A6B"/>
    <w:rsid w:val="00731D80"/>
    <w:rsid w:val="00736159"/>
    <w:rsid w:val="00736A3D"/>
    <w:rsid w:val="00740220"/>
    <w:rsid w:val="00742963"/>
    <w:rsid w:val="00743365"/>
    <w:rsid w:val="00744161"/>
    <w:rsid w:val="007468DD"/>
    <w:rsid w:val="00747CBC"/>
    <w:rsid w:val="007518AE"/>
    <w:rsid w:val="0075231E"/>
    <w:rsid w:val="00752964"/>
    <w:rsid w:val="00754CA1"/>
    <w:rsid w:val="007556D3"/>
    <w:rsid w:val="00760610"/>
    <w:rsid w:val="00762487"/>
    <w:rsid w:val="00762536"/>
    <w:rsid w:val="0076437C"/>
    <w:rsid w:val="00764AE0"/>
    <w:rsid w:val="00764E1E"/>
    <w:rsid w:val="0076660E"/>
    <w:rsid w:val="007676F6"/>
    <w:rsid w:val="0077010D"/>
    <w:rsid w:val="007705E7"/>
    <w:rsid w:val="0077327F"/>
    <w:rsid w:val="0077476C"/>
    <w:rsid w:val="00777ABF"/>
    <w:rsid w:val="00781814"/>
    <w:rsid w:val="00781854"/>
    <w:rsid w:val="00782608"/>
    <w:rsid w:val="00783BE8"/>
    <w:rsid w:val="00786057"/>
    <w:rsid w:val="007870A1"/>
    <w:rsid w:val="00787EC4"/>
    <w:rsid w:val="007901F8"/>
    <w:rsid w:val="00790E9B"/>
    <w:rsid w:val="00790F81"/>
    <w:rsid w:val="007921F5"/>
    <w:rsid w:val="00792A24"/>
    <w:rsid w:val="00794836"/>
    <w:rsid w:val="00794D1B"/>
    <w:rsid w:val="007969F8"/>
    <w:rsid w:val="00797689"/>
    <w:rsid w:val="007A0955"/>
    <w:rsid w:val="007A1269"/>
    <w:rsid w:val="007A2DFD"/>
    <w:rsid w:val="007A45AD"/>
    <w:rsid w:val="007A6997"/>
    <w:rsid w:val="007A6FE7"/>
    <w:rsid w:val="007B1618"/>
    <w:rsid w:val="007B39B0"/>
    <w:rsid w:val="007B4796"/>
    <w:rsid w:val="007B4C71"/>
    <w:rsid w:val="007B53B3"/>
    <w:rsid w:val="007B5956"/>
    <w:rsid w:val="007C0C7D"/>
    <w:rsid w:val="007C1562"/>
    <w:rsid w:val="007C1F91"/>
    <w:rsid w:val="007C26EA"/>
    <w:rsid w:val="007C2873"/>
    <w:rsid w:val="007C6E74"/>
    <w:rsid w:val="007D2CE9"/>
    <w:rsid w:val="007D42F8"/>
    <w:rsid w:val="007D480A"/>
    <w:rsid w:val="007D645D"/>
    <w:rsid w:val="007D689F"/>
    <w:rsid w:val="007E102E"/>
    <w:rsid w:val="007E14EE"/>
    <w:rsid w:val="007E14F2"/>
    <w:rsid w:val="007E1E89"/>
    <w:rsid w:val="007E1FC3"/>
    <w:rsid w:val="007E2451"/>
    <w:rsid w:val="007E298E"/>
    <w:rsid w:val="007E360B"/>
    <w:rsid w:val="007E5440"/>
    <w:rsid w:val="007E5B25"/>
    <w:rsid w:val="007E68D7"/>
    <w:rsid w:val="007E7E9C"/>
    <w:rsid w:val="007F04E7"/>
    <w:rsid w:val="007F4FE6"/>
    <w:rsid w:val="007F6051"/>
    <w:rsid w:val="007F61F9"/>
    <w:rsid w:val="007F65B1"/>
    <w:rsid w:val="00801F0E"/>
    <w:rsid w:val="008020DA"/>
    <w:rsid w:val="0080440E"/>
    <w:rsid w:val="00804517"/>
    <w:rsid w:val="00812359"/>
    <w:rsid w:val="00815BAE"/>
    <w:rsid w:val="00815F50"/>
    <w:rsid w:val="0081622F"/>
    <w:rsid w:val="00817F53"/>
    <w:rsid w:val="00821372"/>
    <w:rsid w:val="00823C38"/>
    <w:rsid w:val="00824FD0"/>
    <w:rsid w:val="00825531"/>
    <w:rsid w:val="0082645B"/>
    <w:rsid w:val="0082657A"/>
    <w:rsid w:val="00826B20"/>
    <w:rsid w:val="00830DD1"/>
    <w:rsid w:val="008313C9"/>
    <w:rsid w:val="008317A0"/>
    <w:rsid w:val="00831B63"/>
    <w:rsid w:val="00833894"/>
    <w:rsid w:val="00834AFF"/>
    <w:rsid w:val="0083566D"/>
    <w:rsid w:val="00835754"/>
    <w:rsid w:val="00835906"/>
    <w:rsid w:val="0083664B"/>
    <w:rsid w:val="00837D35"/>
    <w:rsid w:val="00840C0E"/>
    <w:rsid w:val="00840E02"/>
    <w:rsid w:val="008422C2"/>
    <w:rsid w:val="0084296E"/>
    <w:rsid w:val="00842B39"/>
    <w:rsid w:val="00843E0D"/>
    <w:rsid w:val="00846F35"/>
    <w:rsid w:val="00847B77"/>
    <w:rsid w:val="00847FB5"/>
    <w:rsid w:val="0085115F"/>
    <w:rsid w:val="008543E8"/>
    <w:rsid w:val="00854618"/>
    <w:rsid w:val="00854A82"/>
    <w:rsid w:val="008639B1"/>
    <w:rsid w:val="00864BC0"/>
    <w:rsid w:val="00866656"/>
    <w:rsid w:val="00866657"/>
    <w:rsid w:val="00871FE6"/>
    <w:rsid w:val="00875C21"/>
    <w:rsid w:val="00880215"/>
    <w:rsid w:val="008806BA"/>
    <w:rsid w:val="00881D56"/>
    <w:rsid w:val="008820B1"/>
    <w:rsid w:val="008839E3"/>
    <w:rsid w:val="00883EB0"/>
    <w:rsid w:val="0088610C"/>
    <w:rsid w:val="00886A5F"/>
    <w:rsid w:val="00887D45"/>
    <w:rsid w:val="00892817"/>
    <w:rsid w:val="00892B6F"/>
    <w:rsid w:val="00892D9B"/>
    <w:rsid w:val="0089360F"/>
    <w:rsid w:val="008947D2"/>
    <w:rsid w:val="00895DB6"/>
    <w:rsid w:val="008A01B7"/>
    <w:rsid w:val="008A1D79"/>
    <w:rsid w:val="008A23A9"/>
    <w:rsid w:val="008A2F03"/>
    <w:rsid w:val="008A42E6"/>
    <w:rsid w:val="008A659C"/>
    <w:rsid w:val="008A6DC4"/>
    <w:rsid w:val="008A6DDF"/>
    <w:rsid w:val="008A6F77"/>
    <w:rsid w:val="008A7325"/>
    <w:rsid w:val="008A7D56"/>
    <w:rsid w:val="008B1101"/>
    <w:rsid w:val="008B392E"/>
    <w:rsid w:val="008B520D"/>
    <w:rsid w:val="008B5BBC"/>
    <w:rsid w:val="008B6B2F"/>
    <w:rsid w:val="008B7761"/>
    <w:rsid w:val="008C35B1"/>
    <w:rsid w:val="008C35DB"/>
    <w:rsid w:val="008C3658"/>
    <w:rsid w:val="008C5BA0"/>
    <w:rsid w:val="008C646F"/>
    <w:rsid w:val="008C6D10"/>
    <w:rsid w:val="008C7CF2"/>
    <w:rsid w:val="008D203E"/>
    <w:rsid w:val="008D30A8"/>
    <w:rsid w:val="008D6A2F"/>
    <w:rsid w:val="008D6DB1"/>
    <w:rsid w:val="008D7698"/>
    <w:rsid w:val="008D76BC"/>
    <w:rsid w:val="008D7947"/>
    <w:rsid w:val="008E01A9"/>
    <w:rsid w:val="008E14B0"/>
    <w:rsid w:val="008E1672"/>
    <w:rsid w:val="008E242C"/>
    <w:rsid w:val="008E50D8"/>
    <w:rsid w:val="008E56C5"/>
    <w:rsid w:val="008E6338"/>
    <w:rsid w:val="008E6B33"/>
    <w:rsid w:val="008E6E2B"/>
    <w:rsid w:val="008F0359"/>
    <w:rsid w:val="008F13DA"/>
    <w:rsid w:val="008F5DC4"/>
    <w:rsid w:val="008F6506"/>
    <w:rsid w:val="008F670E"/>
    <w:rsid w:val="008F7CAC"/>
    <w:rsid w:val="00903DD3"/>
    <w:rsid w:val="00905A99"/>
    <w:rsid w:val="009065C6"/>
    <w:rsid w:val="00906A94"/>
    <w:rsid w:val="00907B1D"/>
    <w:rsid w:val="0091044E"/>
    <w:rsid w:val="0091247E"/>
    <w:rsid w:val="00912C40"/>
    <w:rsid w:val="00916B90"/>
    <w:rsid w:val="00916D49"/>
    <w:rsid w:val="00922691"/>
    <w:rsid w:val="0092716C"/>
    <w:rsid w:val="00927B0B"/>
    <w:rsid w:val="00927B58"/>
    <w:rsid w:val="009336BC"/>
    <w:rsid w:val="009337F4"/>
    <w:rsid w:val="00933CF5"/>
    <w:rsid w:val="009343F2"/>
    <w:rsid w:val="00934C0B"/>
    <w:rsid w:val="00935B45"/>
    <w:rsid w:val="00936D09"/>
    <w:rsid w:val="009433D1"/>
    <w:rsid w:val="0094502C"/>
    <w:rsid w:val="00945866"/>
    <w:rsid w:val="00946AD8"/>
    <w:rsid w:val="009512D6"/>
    <w:rsid w:val="00954457"/>
    <w:rsid w:val="009570DF"/>
    <w:rsid w:val="00962E9B"/>
    <w:rsid w:val="00963703"/>
    <w:rsid w:val="00964B41"/>
    <w:rsid w:val="00965D93"/>
    <w:rsid w:val="00967E31"/>
    <w:rsid w:val="00970733"/>
    <w:rsid w:val="009773DE"/>
    <w:rsid w:val="0097772C"/>
    <w:rsid w:val="0097790F"/>
    <w:rsid w:val="00980DF3"/>
    <w:rsid w:val="00982090"/>
    <w:rsid w:val="0098320C"/>
    <w:rsid w:val="00983A3F"/>
    <w:rsid w:val="009921E1"/>
    <w:rsid w:val="00993A6B"/>
    <w:rsid w:val="00997354"/>
    <w:rsid w:val="00997609"/>
    <w:rsid w:val="00997939"/>
    <w:rsid w:val="009A00D3"/>
    <w:rsid w:val="009A172F"/>
    <w:rsid w:val="009A25A5"/>
    <w:rsid w:val="009A2B18"/>
    <w:rsid w:val="009A6AED"/>
    <w:rsid w:val="009B058F"/>
    <w:rsid w:val="009B0BC7"/>
    <w:rsid w:val="009B16CD"/>
    <w:rsid w:val="009B3B70"/>
    <w:rsid w:val="009B3D7C"/>
    <w:rsid w:val="009B62F8"/>
    <w:rsid w:val="009B7250"/>
    <w:rsid w:val="009B7489"/>
    <w:rsid w:val="009C01BB"/>
    <w:rsid w:val="009C053E"/>
    <w:rsid w:val="009C37D8"/>
    <w:rsid w:val="009C6880"/>
    <w:rsid w:val="009C7F1B"/>
    <w:rsid w:val="009D0701"/>
    <w:rsid w:val="009D1DA1"/>
    <w:rsid w:val="009D4A92"/>
    <w:rsid w:val="009D7A78"/>
    <w:rsid w:val="009D7D21"/>
    <w:rsid w:val="009E00D0"/>
    <w:rsid w:val="009E05AB"/>
    <w:rsid w:val="009E05B8"/>
    <w:rsid w:val="009E1622"/>
    <w:rsid w:val="009E52E5"/>
    <w:rsid w:val="009E54A3"/>
    <w:rsid w:val="009E6399"/>
    <w:rsid w:val="009F0088"/>
    <w:rsid w:val="009F0BB3"/>
    <w:rsid w:val="009F2E03"/>
    <w:rsid w:val="009F314C"/>
    <w:rsid w:val="009F6C23"/>
    <w:rsid w:val="00A00B17"/>
    <w:rsid w:val="00A027FB"/>
    <w:rsid w:val="00A03030"/>
    <w:rsid w:val="00A03ADC"/>
    <w:rsid w:val="00A10175"/>
    <w:rsid w:val="00A12764"/>
    <w:rsid w:val="00A1276E"/>
    <w:rsid w:val="00A13AEE"/>
    <w:rsid w:val="00A13D7F"/>
    <w:rsid w:val="00A144C1"/>
    <w:rsid w:val="00A16438"/>
    <w:rsid w:val="00A1648A"/>
    <w:rsid w:val="00A16F0F"/>
    <w:rsid w:val="00A17AA4"/>
    <w:rsid w:val="00A207D6"/>
    <w:rsid w:val="00A21B34"/>
    <w:rsid w:val="00A21D5E"/>
    <w:rsid w:val="00A23DC5"/>
    <w:rsid w:val="00A273AC"/>
    <w:rsid w:val="00A303B1"/>
    <w:rsid w:val="00A32487"/>
    <w:rsid w:val="00A33F19"/>
    <w:rsid w:val="00A3488E"/>
    <w:rsid w:val="00A34F91"/>
    <w:rsid w:val="00A37414"/>
    <w:rsid w:val="00A417AB"/>
    <w:rsid w:val="00A43146"/>
    <w:rsid w:val="00A45983"/>
    <w:rsid w:val="00A45C16"/>
    <w:rsid w:val="00A46043"/>
    <w:rsid w:val="00A460F4"/>
    <w:rsid w:val="00A47C63"/>
    <w:rsid w:val="00A511B0"/>
    <w:rsid w:val="00A52A69"/>
    <w:rsid w:val="00A56698"/>
    <w:rsid w:val="00A5675F"/>
    <w:rsid w:val="00A56C8B"/>
    <w:rsid w:val="00A60BD4"/>
    <w:rsid w:val="00A63D86"/>
    <w:rsid w:val="00A64CD6"/>
    <w:rsid w:val="00A65B97"/>
    <w:rsid w:val="00A674B3"/>
    <w:rsid w:val="00A67F37"/>
    <w:rsid w:val="00A702C6"/>
    <w:rsid w:val="00A7500D"/>
    <w:rsid w:val="00A809E1"/>
    <w:rsid w:val="00A82011"/>
    <w:rsid w:val="00A84275"/>
    <w:rsid w:val="00A845B4"/>
    <w:rsid w:val="00A845E1"/>
    <w:rsid w:val="00A85816"/>
    <w:rsid w:val="00A85959"/>
    <w:rsid w:val="00A87331"/>
    <w:rsid w:val="00A90194"/>
    <w:rsid w:val="00A92013"/>
    <w:rsid w:val="00A924B3"/>
    <w:rsid w:val="00A93C21"/>
    <w:rsid w:val="00A93FA7"/>
    <w:rsid w:val="00A947D0"/>
    <w:rsid w:val="00A95E7E"/>
    <w:rsid w:val="00A97E9F"/>
    <w:rsid w:val="00AA1F6E"/>
    <w:rsid w:val="00AA3717"/>
    <w:rsid w:val="00AA565A"/>
    <w:rsid w:val="00AA6B4B"/>
    <w:rsid w:val="00AA741F"/>
    <w:rsid w:val="00AB130E"/>
    <w:rsid w:val="00AB38C7"/>
    <w:rsid w:val="00AB4A14"/>
    <w:rsid w:val="00AB5BFC"/>
    <w:rsid w:val="00AB5F73"/>
    <w:rsid w:val="00AB6408"/>
    <w:rsid w:val="00AC00D1"/>
    <w:rsid w:val="00AC021D"/>
    <w:rsid w:val="00AC1E04"/>
    <w:rsid w:val="00AC2F76"/>
    <w:rsid w:val="00AC3AA5"/>
    <w:rsid w:val="00AC3CF5"/>
    <w:rsid w:val="00AC45D9"/>
    <w:rsid w:val="00AC4DCA"/>
    <w:rsid w:val="00AC7303"/>
    <w:rsid w:val="00AD1611"/>
    <w:rsid w:val="00AD1F0D"/>
    <w:rsid w:val="00AD37EA"/>
    <w:rsid w:val="00AD431D"/>
    <w:rsid w:val="00AD49B6"/>
    <w:rsid w:val="00AD49C5"/>
    <w:rsid w:val="00AE078B"/>
    <w:rsid w:val="00AE19D9"/>
    <w:rsid w:val="00AE19EC"/>
    <w:rsid w:val="00AE4D14"/>
    <w:rsid w:val="00AE4E36"/>
    <w:rsid w:val="00AE5C23"/>
    <w:rsid w:val="00AF0B09"/>
    <w:rsid w:val="00AF1103"/>
    <w:rsid w:val="00AF14A0"/>
    <w:rsid w:val="00AF2895"/>
    <w:rsid w:val="00AF3E6C"/>
    <w:rsid w:val="00AF79E8"/>
    <w:rsid w:val="00AF7CD7"/>
    <w:rsid w:val="00AF7DF5"/>
    <w:rsid w:val="00B01F24"/>
    <w:rsid w:val="00B04AFA"/>
    <w:rsid w:val="00B052B3"/>
    <w:rsid w:val="00B052FC"/>
    <w:rsid w:val="00B05A1A"/>
    <w:rsid w:val="00B07669"/>
    <w:rsid w:val="00B106DA"/>
    <w:rsid w:val="00B11B0F"/>
    <w:rsid w:val="00B158C7"/>
    <w:rsid w:val="00B17181"/>
    <w:rsid w:val="00B20F14"/>
    <w:rsid w:val="00B21E57"/>
    <w:rsid w:val="00B22817"/>
    <w:rsid w:val="00B247E1"/>
    <w:rsid w:val="00B25D49"/>
    <w:rsid w:val="00B25D51"/>
    <w:rsid w:val="00B3083B"/>
    <w:rsid w:val="00B3108E"/>
    <w:rsid w:val="00B31B72"/>
    <w:rsid w:val="00B34A24"/>
    <w:rsid w:val="00B34E45"/>
    <w:rsid w:val="00B355DC"/>
    <w:rsid w:val="00B36530"/>
    <w:rsid w:val="00B3742C"/>
    <w:rsid w:val="00B41096"/>
    <w:rsid w:val="00B41F53"/>
    <w:rsid w:val="00B43975"/>
    <w:rsid w:val="00B46E14"/>
    <w:rsid w:val="00B5383E"/>
    <w:rsid w:val="00B57463"/>
    <w:rsid w:val="00B61C82"/>
    <w:rsid w:val="00B624BF"/>
    <w:rsid w:val="00B63F96"/>
    <w:rsid w:val="00B6522F"/>
    <w:rsid w:val="00B75792"/>
    <w:rsid w:val="00B803FA"/>
    <w:rsid w:val="00B848DA"/>
    <w:rsid w:val="00B85401"/>
    <w:rsid w:val="00B86D26"/>
    <w:rsid w:val="00B87AC0"/>
    <w:rsid w:val="00B9676D"/>
    <w:rsid w:val="00B96909"/>
    <w:rsid w:val="00B971EB"/>
    <w:rsid w:val="00B97A8D"/>
    <w:rsid w:val="00BA2EA1"/>
    <w:rsid w:val="00BA3E41"/>
    <w:rsid w:val="00BA72CE"/>
    <w:rsid w:val="00BB1752"/>
    <w:rsid w:val="00BB3679"/>
    <w:rsid w:val="00BB52BB"/>
    <w:rsid w:val="00BB6752"/>
    <w:rsid w:val="00BB70C1"/>
    <w:rsid w:val="00BB7EAC"/>
    <w:rsid w:val="00BC031B"/>
    <w:rsid w:val="00BC16AD"/>
    <w:rsid w:val="00BC20BF"/>
    <w:rsid w:val="00BC2CEC"/>
    <w:rsid w:val="00BC3319"/>
    <w:rsid w:val="00BC3C64"/>
    <w:rsid w:val="00BC4735"/>
    <w:rsid w:val="00BD00A3"/>
    <w:rsid w:val="00BD2C4E"/>
    <w:rsid w:val="00BD7C4A"/>
    <w:rsid w:val="00BD7FD7"/>
    <w:rsid w:val="00BE0105"/>
    <w:rsid w:val="00BE0E37"/>
    <w:rsid w:val="00BE1942"/>
    <w:rsid w:val="00BE3D48"/>
    <w:rsid w:val="00BE5800"/>
    <w:rsid w:val="00BF14AA"/>
    <w:rsid w:val="00BF1A5B"/>
    <w:rsid w:val="00BF3666"/>
    <w:rsid w:val="00BF3DE6"/>
    <w:rsid w:val="00BF4445"/>
    <w:rsid w:val="00BF4F4B"/>
    <w:rsid w:val="00BF523C"/>
    <w:rsid w:val="00C00175"/>
    <w:rsid w:val="00C01C43"/>
    <w:rsid w:val="00C028D0"/>
    <w:rsid w:val="00C04301"/>
    <w:rsid w:val="00C051A0"/>
    <w:rsid w:val="00C07C16"/>
    <w:rsid w:val="00C151B4"/>
    <w:rsid w:val="00C1703C"/>
    <w:rsid w:val="00C174F1"/>
    <w:rsid w:val="00C20CC7"/>
    <w:rsid w:val="00C23A6F"/>
    <w:rsid w:val="00C26D8B"/>
    <w:rsid w:val="00C26FF8"/>
    <w:rsid w:val="00C30540"/>
    <w:rsid w:val="00C31AD3"/>
    <w:rsid w:val="00C32301"/>
    <w:rsid w:val="00C3246B"/>
    <w:rsid w:val="00C32546"/>
    <w:rsid w:val="00C3317D"/>
    <w:rsid w:val="00C33D39"/>
    <w:rsid w:val="00C347F5"/>
    <w:rsid w:val="00C35C6D"/>
    <w:rsid w:val="00C36F9B"/>
    <w:rsid w:val="00C41D2F"/>
    <w:rsid w:val="00C44519"/>
    <w:rsid w:val="00C456B6"/>
    <w:rsid w:val="00C53641"/>
    <w:rsid w:val="00C554CD"/>
    <w:rsid w:val="00C56000"/>
    <w:rsid w:val="00C567DA"/>
    <w:rsid w:val="00C62657"/>
    <w:rsid w:val="00C62933"/>
    <w:rsid w:val="00C640E8"/>
    <w:rsid w:val="00C67FAE"/>
    <w:rsid w:val="00C70678"/>
    <w:rsid w:val="00C736EF"/>
    <w:rsid w:val="00C75B6C"/>
    <w:rsid w:val="00C77173"/>
    <w:rsid w:val="00C83D41"/>
    <w:rsid w:val="00C840C7"/>
    <w:rsid w:val="00C855E4"/>
    <w:rsid w:val="00C8667B"/>
    <w:rsid w:val="00C87090"/>
    <w:rsid w:val="00C8723C"/>
    <w:rsid w:val="00C902C0"/>
    <w:rsid w:val="00C91319"/>
    <w:rsid w:val="00C94496"/>
    <w:rsid w:val="00C9555A"/>
    <w:rsid w:val="00C963F0"/>
    <w:rsid w:val="00CA0AB7"/>
    <w:rsid w:val="00CA7EB1"/>
    <w:rsid w:val="00CB5198"/>
    <w:rsid w:val="00CB579E"/>
    <w:rsid w:val="00CB6032"/>
    <w:rsid w:val="00CC011A"/>
    <w:rsid w:val="00CC0E07"/>
    <w:rsid w:val="00CC251D"/>
    <w:rsid w:val="00CC3DF6"/>
    <w:rsid w:val="00CC4B50"/>
    <w:rsid w:val="00CC5BB6"/>
    <w:rsid w:val="00CC6CAF"/>
    <w:rsid w:val="00CD343F"/>
    <w:rsid w:val="00CD52DE"/>
    <w:rsid w:val="00CD5336"/>
    <w:rsid w:val="00CD6F8C"/>
    <w:rsid w:val="00CD6F93"/>
    <w:rsid w:val="00CE28CC"/>
    <w:rsid w:val="00CE36A3"/>
    <w:rsid w:val="00CE4105"/>
    <w:rsid w:val="00CE49E6"/>
    <w:rsid w:val="00CE4CC6"/>
    <w:rsid w:val="00CF0FC7"/>
    <w:rsid w:val="00CF1960"/>
    <w:rsid w:val="00CF2322"/>
    <w:rsid w:val="00CF4C62"/>
    <w:rsid w:val="00CF5580"/>
    <w:rsid w:val="00CF5D53"/>
    <w:rsid w:val="00CF661D"/>
    <w:rsid w:val="00CF7233"/>
    <w:rsid w:val="00D01D14"/>
    <w:rsid w:val="00D022F0"/>
    <w:rsid w:val="00D02614"/>
    <w:rsid w:val="00D07302"/>
    <w:rsid w:val="00D13F0B"/>
    <w:rsid w:val="00D167D0"/>
    <w:rsid w:val="00D16851"/>
    <w:rsid w:val="00D20185"/>
    <w:rsid w:val="00D206A4"/>
    <w:rsid w:val="00D217DA"/>
    <w:rsid w:val="00D21CAD"/>
    <w:rsid w:val="00D232B8"/>
    <w:rsid w:val="00D23BBE"/>
    <w:rsid w:val="00D27B73"/>
    <w:rsid w:val="00D30092"/>
    <w:rsid w:val="00D313E2"/>
    <w:rsid w:val="00D31721"/>
    <w:rsid w:val="00D32BE0"/>
    <w:rsid w:val="00D3630A"/>
    <w:rsid w:val="00D36CD7"/>
    <w:rsid w:val="00D4102A"/>
    <w:rsid w:val="00D41127"/>
    <w:rsid w:val="00D41E87"/>
    <w:rsid w:val="00D4375C"/>
    <w:rsid w:val="00D447B6"/>
    <w:rsid w:val="00D455A5"/>
    <w:rsid w:val="00D46ABC"/>
    <w:rsid w:val="00D47724"/>
    <w:rsid w:val="00D51861"/>
    <w:rsid w:val="00D525C7"/>
    <w:rsid w:val="00D531B9"/>
    <w:rsid w:val="00D53E84"/>
    <w:rsid w:val="00D57AB1"/>
    <w:rsid w:val="00D6071F"/>
    <w:rsid w:val="00D61C4B"/>
    <w:rsid w:val="00D62F24"/>
    <w:rsid w:val="00D631B9"/>
    <w:rsid w:val="00D6443D"/>
    <w:rsid w:val="00D6485D"/>
    <w:rsid w:val="00D65431"/>
    <w:rsid w:val="00D65FCF"/>
    <w:rsid w:val="00D67C5E"/>
    <w:rsid w:val="00D70098"/>
    <w:rsid w:val="00D709AE"/>
    <w:rsid w:val="00D7116C"/>
    <w:rsid w:val="00D71E7C"/>
    <w:rsid w:val="00D72264"/>
    <w:rsid w:val="00D7235C"/>
    <w:rsid w:val="00D7441E"/>
    <w:rsid w:val="00D74D1C"/>
    <w:rsid w:val="00D75134"/>
    <w:rsid w:val="00D75845"/>
    <w:rsid w:val="00D77F6D"/>
    <w:rsid w:val="00D80626"/>
    <w:rsid w:val="00D81FAF"/>
    <w:rsid w:val="00D82225"/>
    <w:rsid w:val="00D832CE"/>
    <w:rsid w:val="00D845BC"/>
    <w:rsid w:val="00D90D06"/>
    <w:rsid w:val="00D92D7C"/>
    <w:rsid w:val="00D94FD9"/>
    <w:rsid w:val="00D96DEA"/>
    <w:rsid w:val="00DA08D1"/>
    <w:rsid w:val="00DA1FD7"/>
    <w:rsid w:val="00DA23EE"/>
    <w:rsid w:val="00DA27F6"/>
    <w:rsid w:val="00DA3347"/>
    <w:rsid w:val="00DA38AF"/>
    <w:rsid w:val="00DA3A5C"/>
    <w:rsid w:val="00DA3AC9"/>
    <w:rsid w:val="00DA3DE6"/>
    <w:rsid w:val="00DA435F"/>
    <w:rsid w:val="00DA547F"/>
    <w:rsid w:val="00DA65E4"/>
    <w:rsid w:val="00DA7253"/>
    <w:rsid w:val="00DB024E"/>
    <w:rsid w:val="00DB0B34"/>
    <w:rsid w:val="00DB0BD2"/>
    <w:rsid w:val="00DB10A2"/>
    <w:rsid w:val="00DB3C21"/>
    <w:rsid w:val="00DB4F1D"/>
    <w:rsid w:val="00DB5083"/>
    <w:rsid w:val="00DC252C"/>
    <w:rsid w:val="00DC40A8"/>
    <w:rsid w:val="00DC4A9A"/>
    <w:rsid w:val="00DC5001"/>
    <w:rsid w:val="00DC5C0B"/>
    <w:rsid w:val="00DC6E9E"/>
    <w:rsid w:val="00DC7DDC"/>
    <w:rsid w:val="00DD32D7"/>
    <w:rsid w:val="00DD75E3"/>
    <w:rsid w:val="00DE0372"/>
    <w:rsid w:val="00DE1166"/>
    <w:rsid w:val="00DE2BFE"/>
    <w:rsid w:val="00DE35D1"/>
    <w:rsid w:val="00DE73F4"/>
    <w:rsid w:val="00DF08E4"/>
    <w:rsid w:val="00DF1310"/>
    <w:rsid w:val="00DF2573"/>
    <w:rsid w:val="00DF2982"/>
    <w:rsid w:val="00DF321C"/>
    <w:rsid w:val="00DF6EA5"/>
    <w:rsid w:val="00DF6F37"/>
    <w:rsid w:val="00DF79B6"/>
    <w:rsid w:val="00E00E22"/>
    <w:rsid w:val="00E02EFC"/>
    <w:rsid w:val="00E057E3"/>
    <w:rsid w:val="00E05FA1"/>
    <w:rsid w:val="00E07360"/>
    <w:rsid w:val="00E11EC3"/>
    <w:rsid w:val="00E12189"/>
    <w:rsid w:val="00E13A01"/>
    <w:rsid w:val="00E13E1D"/>
    <w:rsid w:val="00E14A35"/>
    <w:rsid w:val="00E14AE4"/>
    <w:rsid w:val="00E14E23"/>
    <w:rsid w:val="00E165AE"/>
    <w:rsid w:val="00E203E8"/>
    <w:rsid w:val="00E2274B"/>
    <w:rsid w:val="00E23776"/>
    <w:rsid w:val="00E2424B"/>
    <w:rsid w:val="00E3157C"/>
    <w:rsid w:val="00E32B35"/>
    <w:rsid w:val="00E33FF4"/>
    <w:rsid w:val="00E355CB"/>
    <w:rsid w:val="00E374A6"/>
    <w:rsid w:val="00E37735"/>
    <w:rsid w:val="00E40AB4"/>
    <w:rsid w:val="00E425B8"/>
    <w:rsid w:val="00E4551E"/>
    <w:rsid w:val="00E53504"/>
    <w:rsid w:val="00E55401"/>
    <w:rsid w:val="00E5659D"/>
    <w:rsid w:val="00E56722"/>
    <w:rsid w:val="00E61836"/>
    <w:rsid w:val="00E657A7"/>
    <w:rsid w:val="00E67415"/>
    <w:rsid w:val="00E714E8"/>
    <w:rsid w:val="00E71A78"/>
    <w:rsid w:val="00E73EC0"/>
    <w:rsid w:val="00E74A54"/>
    <w:rsid w:val="00E74DD0"/>
    <w:rsid w:val="00E7574C"/>
    <w:rsid w:val="00E7704C"/>
    <w:rsid w:val="00E80A51"/>
    <w:rsid w:val="00E82CC2"/>
    <w:rsid w:val="00E83A77"/>
    <w:rsid w:val="00E86ADB"/>
    <w:rsid w:val="00E870DA"/>
    <w:rsid w:val="00E8737C"/>
    <w:rsid w:val="00E87D55"/>
    <w:rsid w:val="00E90A01"/>
    <w:rsid w:val="00E9231F"/>
    <w:rsid w:val="00E931B2"/>
    <w:rsid w:val="00E93227"/>
    <w:rsid w:val="00E93278"/>
    <w:rsid w:val="00E93B35"/>
    <w:rsid w:val="00E96F26"/>
    <w:rsid w:val="00EA0CE8"/>
    <w:rsid w:val="00EA4250"/>
    <w:rsid w:val="00EA6EF8"/>
    <w:rsid w:val="00EB2AD0"/>
    <w:rsid w:val="00EB322D"/>
    <w:rsid w:val="00EB438E"/>
    <w:rsid w:val="00EB4582"/>
    <w:rsid w:val="00EB7618"/>
    <w:rsid w:val="00EC0578"/>
    <w:rsid w:val="00EC1A2D"/>
    <w:rsid w:val="00EC53C6"/>
    <w:rsid w:val="00EC5677"/>
    <w:rsid w:val="00ED220D"/>
    <w:rsid w:val="00ED32F1"/>
    <w:rsid w:val="00ED6349"/>
    <w:rsid w:val="00EE0282"/>
    <w:rsid w:val="00EE0388"/>
    <w:rsid w:val="00EE137B"/>
    <w:rsid w:val="00EE1C9E"/>
    <w:rsid w:val="00EE372C"/>
    <w:rsid w:val="00EE44E3"/>
    <w:rsid w:val="00EE4D0A"/>
    <w:rsid w:val="00EE656F"/>
    <w:rsid w:val="00EE74A2"/>
    <w:rsid w:val="00EE77B2"/>
    <w:rsid w:val="00EF0EE0"/>
    <w:rsid w:val="00EF2DFE"/>
    <w:rsid w:val="00EF30EA"/>
    <w:rsid w:val="00EF37E5"/>
    <w:rsid w:val="00EF59BC"/>
    <w:rsid w:val="00EF70A1"/>
    <w:rsid w:val="00EF766C"/>
    <w:rsid w:val="00F022D4"/>
    <w:rsid w:val="00F02938"/>
    <w:rsid w:val="00F03D59"/>
    <w:rsid w:val="00F067AD"/>
    <w:rsid w:val="00F078DD"/>
    <w:rsid w:val="00F10F2B"/>
    <w:rsid w:val="00F12039"/>
    <w:rsid w:val="00F13A4A"/>
    <w:rsid w:val="00F16592"/>
    <w:rsid w:val="00F20523"/>
    <w:rsid w:val="00F20617"/>
    <w:rsid w:val="00F2260A"/>
    <w:rsid w:val="00F227CD"/>
    <w:rsid w:val="00F22B36"/>
    <w:rsid w:val="00F23681"/>
    <w:rsid w:val="00F24A62"/>
    <w:rsid w:val="00F27942"/>
    <w:rsid w:val="00F30D36"/>
    <w:rsid w:val="00F316AC"/>
    <w:rsid w:val="00F32ADC"/>
    <w:rsid w:val="00F33BAD"/>
    <w:rsid w:val="00F33E5E"/>
    <w:rsid w:val="00F34BFC"/>
    <w:rsid w:val="00F35E49"/>
    <w:rsid w:val="00F3738F"/>
    <w:rsid w:val="00F37551"/>
    <w:rsid w:val="00F37E59"/>
    <w:rsid w:val="00F402B9"/>
    <w:rsid w:val="00F44172"/>
    <w:rsid w:val="00F442E6"/>
    <w:rsid w:val="00F443BF"/>
    <w:rsid w:val="00F445B5"/>
    <w:rsid w:val="00F453F2"/>
    <w:rsid w:val="00F464A4"/>
    <w:rsid w:val="00F46842"/>
    <w:rsid w:val="00F474E3"/>
    <w:rsid w:val="00F5011C"/>
    <w:rsid w:val="00F51D5C"/>
    <w:rsid w:val="00F52B7B"/>
    <w:rsid w:val="00F52EFB"/>
    <w:rsid w:val="00F570DC"/>
    <w:rsid w:val="00F61753"/>
    <w:rsid w:val="00F61EF8"/>
    <w:rsid w:val="00F621F2"/>
    <w:rsid w:val="00F63CAB"/>
    <w:rsid w:val="00F6527B"/>
    <w:rsid w:val="00F71623"/>
    <w:rsid w:val="00F72C4E"/>
    <w:rsid w:val="00F756DF"/>
    <w:rsid w:val="00F761B7"/>
    <w:rsid w:val="00F76F9E"/>
    <w:rsid w:val="00F775DF"/>
    <w:rsid w:val="00F7780E"/>
    <w:rsid w:val="00F77926"/>
    <w:rsid w:val="00F80B3C"/>
    <w:rsid w:val="00F81676"/>
    <w:rsid w:val="00F8219C"/>
    <w:rsid w:val="00F844E5"/>
    <w:rsid w:val="00F918AD"/>
    <w:rsid w:val="00F95DFC"/>
    <w:rsid w:val="00FA03FA"/>
    <w:rsid w:val="00FA109C"/>
    <w:rsid w:val="00FA1C63"/>
    <w:rsid w:val="00FA383E"/>
    <w:rsid w:val="00FA448A"/>
    <w:rsid w:val="00FA5658"/>
    <w:rsid w:val="00FA5FE6"/>
    <w:rsid w:val="00FA7001"/>
    <w:rsid w:val="00FA7ADB"/>
    <w:rsid w:val="00FB2CEB"/>
    <w:rsid w:val="00FB3055"/>
    <w:rsid w:val="00FB3D11"/>
    <w:rsid w:val="00FB5B95"/>
    <w:rsid w:val="00FB6D7A"/>
    <w:rsid w:val="00FC2391"/>
    <w:rsid w:val="00FC2E68"/>
    <w:rsid w:val="00FC43DA"/>
    <w:rsid w:val="00FC4631"/>
    <w:rsid w:val="00FC694A"/>
    <w:rsid w:val="00FC77E6"/>
    <w:rsid w:val="00FC7F4C"/>
    <w:rsid w:val="00FD0FAE"/>
    <w:rsid w:val="00FD11BC"/>
    <w:rsid w:val="00FD3623"/>
    <w:rsid w:val="00FD38E3"/>
    <w:rsid w:val="00FD738E"/>
    <w:rsid w:val="00FE1D5C"/>
    <w:rsid w:val="00FE1DB8"/>
    <w:rsid w:val="00FE2E74"/>
    <w:rsid w:val="00FE315A"/>
    <w:rsid w:val="00FE3EAB"/>
    <w:rsid w:val="00FE5141"/>
    <w:rsid w:val="00FE5CAD"/>
    <w:rsid w:val="00FE6349"/>
    <w:rsid w:val="00FE6BBA"/>
    <w:rsid w:val="00FE7A58"/>
    <w:rsid w:val="00FF0620"/>
    <w:rsid w:val="00FF0F38"/>
    <w:rsid w:val="00FF16A0"/>
    <w:rsid w:val="00FF284B"/>
    <w:rsid w:val="00FF2F48"/>
    <w:rsid w:val="00FF419C"/>
    <w:rsid w:val="00FF4243"/>
    <w:rsid w:val="00FF5387"/>
    <w:rsid w:val="00FF5976"/>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29FA4AA2"/>
  <w15:docId w15:val="{EA9EBFA0-844C-423C-9BA1-AA5E3EA89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4">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atentStyles>
  <w:style w:type="paragraph" w:default="1" w:styleId="Normal">
    <w:name w:val="Normal"/>
    <w:qFormat/>
    <w:rsid w:val="00CE4CC6"/>
    <w:pPr>
      <w:spacing w:after="120" w:line="300" w:lineRule="exact"/>
      <w:ind w:left="720"/>
    </w:pPr>
    <w:rPr>
      <w:sz w:val="22"/>
      <w:szCs w:val="22"/>
      <w:lang w:eastAsia="ja-JP"/>
    </w:rPr>
  </w:style>
  <w:style w:type="paragraph" w:styleId="Heading1">
    <w:name w:val="heading 1"/>
    <w:next w:val="Normal"/>
    <w:qFormat/>
    <w:rsid w:val="001A11C8"/>
    <w:pPr>
      <w:keepNext/>
      <w:keepLines/>
      <w:suppressAutoHyphens/>
      <w:snapToGrid w:val="0"/>
      <w:spacing w:before="480" w:after="120" w:line="360" w:lineRule="exact"/>
      <w:outlineLvl w:val="0"/>
    </w:pPr>
    <w:rPr>
      <w:rFonts w:ascii="Arial" w:hAnsi="Arial" w:cs="Tahoma"/>
      <w:b/>
      <w:bCs/>
      <w:kern w:val="32"/>
      <w:sz w:val="36"/>
      <w:szCs w:val="32"/>
      <w:lang w:eastAsia="ja-JP"/>
    </w:rPr>
  </w:style>
  <w:style w:type="paragraph" w:styleId="Heading2">
    <w:name w:val="heading 2"/>
    <w:basedOn w:val="Heading1"/>
    <w:next w:val="Normal"/>
    <w:qFormat/>
    <w:rsid w:val="00744161"/>
    <w:pPr>
      <w:spacing w:before="240" w:after="0" w:line="380" w:lineRule="exact"/>
      <w:outlineLvl w:val="1"/>
    </w:pPr>
    <w:rPr>
      <w:bCs w:val="0"/>
      <w:iCs/>
      <w:sz w:val="34"/>
      <w:szCs w:val="20"/>
    </w:rPr>
  </w:style>
  <w:style w:type="paragraph" w:styleId="Heading3">
    <w:name w:val="heading 3"/>
    <w:basedOn w:val="Heading2"/>
    <w:next w:val="Normal"/>
    <w:link w:val="Heading3Char"/>
    <w:qFormat/>
    <w:rsid w:val="00744161"/>
    <w:pPr>
      <w:outlineLvl w:val="2"/>
    </w:pPr>
    <w:rPr>
      <w:rFonts w:cs="Arial"/>
      <w:bCs/>
      <w:sz w:val="28"/>
      <w:szCs w:val="22"/>
    </w:rPr>
  </w:style>
  <w:style w:type="paragraph" w:styleId="Heading4">
    <w:name w:val="heading 4"/>
    <w:basedOn w:val="Normal"/>
    <w:next w:val="Normal"/>
    <w:link w:val="Heading4Char"/>
    <w:qFormat/>
    <w:rsid w:val="00744161"/>
    <w:pPr>
      <w:keepNext/>
      <w:keepLines/>
      <w:suppressAutoHyphens/>
      <w:spacing w:before="180" w:after="0"/>
      <w:outlineLvl w:val="3"/>
    </w:pPr>
    <w:rPr>
      <w:rFonts w:ascii="Arial" w:hAnsi="Arial"/>
      <w:b/>
      <w:bCs/>
      <w:sz w:val="24"/>
      <w:szCs w:val="24"/>
    </w:rPr>
  </w:style>
  <w:style w:type="paragraph" w:styleId="Heading5">
    <w:name w:val="heading 5"/>
    <w:basedOn w:val="Normal"/>
    <w:next w:val="Normal"/>
    <w:link w:val="Heading5Char"/>
    <w:locked/>
    <w:rsid w:val="000A6C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ocked/>
    <w:rsid w:val="006F1298"/>
    <w:pPr>
      <w:spacing w:before="240" w:after="60"/>
      <w:outlineLvl w:val="5"/>
    </w:pPr>
    <w:rPr>
      <w:b/>
      <w:bCs/>
    </w:rPr>
  </w:style>
  <w:style w:type="paragraph" w:styleId="Heading9">
    <w:name w:val="heading 9"/>
    <w:basedOn w:val="Normal"/>
    <w:next w:val="Normal"/>
    <w:locked/>
    <w:rsid w:val="002B34C7"/>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locked/>
    <w:rsid w:val="003D4353"/>
    <w:rPr>
      <w:rFonts w:ascii="Tahoma" w:hAnsi="Tahoma" w:cs="Tahoma"/>
      <w:sz w:val="16"/>
      <w:szCs w:val="16"/>
    </w:rPr>
  </w:style>
  <w:style w:type="paragraph" w:customStyle="1" w:styleId="Legalese">
    <w:name w:val="Legalese"/>
    <w:basedOn w:val="Normal"/>
    <w:link w:val="LegaleseChar"/>
    <w:rsid w:val="006F1298"/>
    <w:pPr>
      <w:spacing w:line="200" w:lineRule="exact"/>
    </w:pPr>
    <w:rPr>
      <w:rFonts w:ascii="Arial" w:hAnsi="Arial"/>
      <w:sz w:val="16"/>
      <w:szCs w:val="16"/>
    </w:rPr>
  </w:style>
  <w:style w:type="character" w:customStyle="1" w:styleId="LegaleseChar">
    <w:name w:val="Legalese Char"/>
    <w:basedOn w:val="DefaultParagraphFont"/>
    <w:link w:val="Legalese"/>
    <w:rsid w:val="004C013A"/>
    <w:rPr>
      <w:rFonts w:ascii="Arial" w:eastAsia="MS Mincho" w:hAnsi="Arial"/>
      <w:sz w:val="16"/>
      <w:szCs w:val="16"/>
      <w:lang w:val="en-US" w:eastAsia="ja-JP" w:bidi="ar-SA"/>
    </w:rPr>
  </w:style>
  <w:style w:type="paragraph" w:customStyle="1" w:styleId="Byline">
    <w:name w:val="Byline"/>
    <w:basedOn w:val="Normal"/>
    <w:link w:val="BylineChar"/>
    <w:semiHidden/>
    <w:rsid w:val="00BB3679"/>
    <w:pPr>
      <w:spacing w:line="220" w:lineRule="exact"/>
      <w:contextualSpacing/>
    </w:pPr>
    <w:rPr>
      <w:rFonts w:ascii="Arial" w:hAnsi="Arial" w:cs="Arial"/>
      <w:sz w:val="16"/>
      <w:szCs w:val="16"/>
    </w:rPr>
  </w:style>
  <w:style w:type="character" w:customStyle="1" w:styleId="BylineChar">
    <w:name w:val="Byline Char"/>
    <w:basedOn w:val="DefaultParagraphFont"/>
    <w:link w:val="Byline"/>
    <w:rsid w:val="00E2274B"/>
    <w:rPr>
      <w:rFonts w:ascii="Arial" w:eastAsia="MS Mincho" w:hAnsi="Arial" w:cs="Arial"/>
      <w:sz w:val="16"/>
      <w:szCs w:val="16"/>
      <w:lang w:val="en-US" w:eastAsia="ja-JP" w:bidi="ar-SA"/>
    </w:rPr>
  </w:style>
  <w:style w:type="paragraph" w:customStyle="1" w:styleId="DocumentTitle">
    <w:name w:val="Document Title"/>
    <w:next w:val="Byline"/>
    <w:qFormat/>
    <w:rsid w:val="00C963F0"/>
    <w:pPr>
      <w:spacing w:before="2880" w:after="360"/>
      <w:ind w:right="2160"/>
    </w:pPr>
    <w:rPr>
      <w:rFonts w:ascii="Arial" w:hAnsi="Arial" w:cs="Tahoma"/>
      <w:bCs/>
      <w:kern w:val="32"/>
      <w:sz w:val="36"/>
      <w:szCs w:val="36"/>
      <w:lang w:eastAsia="ja-JP"/>
    </w:rPr>
  </w:style>
  <w:style w:type="paragraph" w:customStyle="1" w:styleId="AbstractTitle">
    <w:name w:val="Abstract Title"/>
    <w:basedOn w:val="Heading3"/>
    <w:semiHidden/>
    <w:locked/>
    <w:rsid w:val="00AE5C23"/>
    <w:pPr>
      <w:pBdr>
        <w:top w:val="single" w:sz="4" w:space="4" w:color="auto"/>
      </w:pBdr>
      <w:spacing w:before="480"/>
    </w:pPr>
  </w:style>
  <w:style w:type="paragraph" w:customStyle="1" w:styleId="Abstract">
    <w:name w:val="Abstract"/>
    <w:basedOn w:val="Normal"/>
    <w:semiHidden/>
    <w:locked/>
    <w:rsid w:val="00AE5C23"/>
    <w:pPr>
      <w:pBdr>
        <w:bottom w:val="single" w:sz="4" w:space="6" w:color="auto"/>
      </w:pBdr>
    </w:pPr>
    <w:rPr>
      <w:rFonts w:ascii="Arial" w:hAnsi="Arial"/>
      <w:sz w:val="20"/>
    </w:rPr>
  </w:style>
  <w:style w:type="paragraph" w:styleId="TOC1">
    <w:name w:val="toc 1"/>
    <w:next w:val="Normal"/>
    <w:autoRedefine/>
    <w:uiPriority w:val="39"/>
    <w:rsid w:val="00815F50"/>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815F50"/>
    <w:pPr>
      <w:spacing w:line="300" w:lineRule="exact"/>
      <w:ind w:left="440"/>
    </w:pPr>
    <w:rPr>
      <w:rFonts w:asciiTheme="minorHAnsi" w:hAnsiTheme="minorHAnsi"/>
      <w:i/>
      <w:iCs/>
      <w:lang w:eastAsia="ja-JP"/>
    </w:rPr>
  </w:style>
  <w:style w:type="paragraph" w:styleId="TOC2">
    <w:name w:val="toc 2"/>
    <w:next w:val="Normal"/>
    <w:autoRedefine/>
    <w:uiPriority w:val="39"/>
    <w:rsid w:val="00815F50"/>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5D7BD9"/>
    <w:rPr>
      <w:color w:val="0000FF"/>
      <w:u w:val="none"/>
    </w:rPr>
  </w:style>
  <w:style w:type="paragraph" w:customStyle="1" w:styleId="Contents">
    <w:name w:val="Contents"/>
    <w:semiHidden/>
    <w:locked/>
    <w:rsid w:val="007969F8"/>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ocked/>
    <w:rsid w:val="006F1298"/>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3525D3"/>
    <w:pPr>
      <w:tabs>
        <w:tab w:val="center" w:pos="4320"/>
        <w:tab w:val="right" w:pos="8640"/>
      </w:tabs>
    </w:pPr>
  </w:style>
  <w:style w:type="character" w:styleId="PageNumber">
    <w:name w:val="page number"/>
    <w:basedOn w:val="DefaultParagraphFont"/>
    <w:locked/>
    <w:rsid w:val="00922691"/>
  </w:style>
  <w:style w:type="paragraph" w:customStyle="1" w:styleId="LogoMod">
    <w:name w:val="Logo_Mod"/>
    <w:basedOn w:val="Normal"/>
    <w:semiHidden/>
    <w:locked/>
    <w:rsid w:val="006F1298"/>
    <w:pPr>
      <w:framePr w:w="4626" w:h="1726" w:hRule="exact" w:hSpace="187" w:wrap="around" w:vAnchor="page" w:hAnchor="page" w:x="849" w:y="721" w:anchorLock="1"/>
      <w:spacing w:after="160" w:line="240" w:lineRule="atLeast"/>
      <w:ind w:left="0"/>
    </w:pPr>
    <w:rPr>
      <w:rFonts w:eastAsia="Times New Roman"/>
      <w:sz w:val="21"/>
      <w:szCs w:val="20"/>
      <w:lang w:eastAsia="en-US"/>
    </w:rPr>
  </w:style>
  <w:style w:type="paragraph" w:customStyle="1" w:styleId="Lb1">
    <w:name w:val="Lb1"/>
    <w:aliases w:val="List Bullet1,List Bnormalllet1,List BnormallleLab 3: Characterizing and Analyzing DHCP Traffict1"/>
    <w:basedOn w:val="Normal"/>
    <w:qFormat/>
    <w:rsid w:val="00E12189"/>
    <w:pPr>
      <w:numPr>
        <w:numId w:val="5"/>
      </w:numPr>
      <w:tabs>
        <w:tab w:val="left" w:pos="720"/>
      </w:tabs>
      <w:spacing w:after="60"/>
    </w:pPr>
  </w:style>
  <w:style w:type="paragraph" w:customStyle="1" w:styleId="Lb2">
    <w:name w:val="Lb2"/>
    <w:basedOn w:val="Normal"/>
    <w:qFormat/>
    <w:rsid w:val="00CE4105"/>
    <w:pPr>
      <w:numPr>
        <w:numId w:val="4"/>
      </w:numPr>
    </w:pPr>
  </w:style>
  <w:style w:type="paragraph" w:customStyle="1" w:styleId="CodeNumbered">
    <w:name w:val="Code Numbered"/>
    <w:basedOn w:val="Code"/>
    <w:locked/>
    <w:rsid w:val="004E4BB2"/>
    <w:pPr>
      <w:numPr>
        <w:numId w:val="7"/>
      </w:numPr>
      <w:ind w:left="1080" w:hanging="360"/>
    </w:pPr>
  </w:style>
  <w:style w:type="paragraph" w:customStyle="1" w:styleId="Code">
    <w:name w:val="Code"/>
    <w:basedOn w:val="Normal"/>
    <w:qFormat/>
    <w:rsid w:val="00895DB6"/>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qFormat/>
    <w:rsid w:val="00EE4D0A"/>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Arial" w:hAnsi="Arial" w:cs="Tahoma"/>
      <w:bCs/>
      <w:kern w:val="32"/>
      <w:lang w:eastAsia="ja-JP"/>
    </w:rPr>
  </w:style>
  <w:style w:type="paragraph" w:customStyle="1" w:styleId="Art">
    <w:name w:val="Art"/>
    <w:basedOn w:val="Normal"/>
    <w:qFormat/>
    <w:rsid w:val="00C9555A"/>
    <w:pPr>
      <w:pBdr>
        <w:bottom w:val="single" w:sz="8" w:space="6" w:color="808080"/>
      </w:pBdr>
      <w:spacing w:line="240" w:lineRule="auto"/>
      <w:ind w:left="864" w:hanging="144"/>
      <w:jc w:val="center"/>
    </w:pPr>
  </w:style>
  <w:style w:type="table" w:styleId="TableGrid">
    <w:name w:val="Table Grid"/>
    <w:basedOn w:val="TableNormal"/>
    <w:semiHidden/>
    <w:locked/>
    <w:rsid w:val="0027642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A11C8"/>
    <w:pPr>
      <w:spacing w:before="40" w:after="60" w:line="220" w:lineRule="exact"/>
      <w:ind w:left="72"/>
    </w:pPr>
    <w:rPr>
      <w:rFonts w:ascii="Arial" w:hAnsi="Arial"/>
      <w:sz w:val="18"/>
      <w:szCs w:val="18"/>
    </w:rPr>
  </w:style>
  <w:style w:type="paragraph" w:customStyle="1" w:styleId="TableTitle">
    <w:name w:val="Table Title"/>
    <w:basedOn w:val="Heading5W"/>
    <w:qFormat/>
    <w:rsid w:val="00B5383E"/>
  </w:style>
  <w:style w:type="paragraph" w:customStyle="1" w:styleId="TableHead">
    <w:name w:val="Table Head"/>
    <w:basedOn w:val="Normal"/>
    <w:qFormat/>
    <w:rsid w:val="001A11C8"/>
    <w:pPr>
      <w:suppressAutoHyphens/>
      <w:spacing w:before="40" w:after="40" w:line="220" w:lineRule="exact"/>
      <w:ind w:left="72"/>
    </w:pPr>
    <w:rPr>
      <w:rFonts w:ascii="Arial" w:hAnsi="Arial"/>
      <w:b/>
      <w:sz w:val="18"/>
      <w:szCs w:val="18"/>
    </w:rPr>
  </w:style>
  <w:style w:type="paragraph" w:customStyle="1" w:styleId="Lp1">
    <w:name w:val="Lp1"/>
    <w:basedOn w:val="Normal"/>
    <w:qFormat/>
    <w:rsid w:val="006F1298"/>
    <w:pPr>
      <w:ind w:left="1080"/>
    </w:pPr>
  </w:style>
  <w:style w:type="paragraph" w:customStyle="1" w:styleId="Lp2">
    <w:name w:val="Lp2"/>
    <w:basedOn w:val="Normal"/>
    <w:qFormat/>
    <w:rsid w:val="009A2B18"/>
    <w:pPr>
      <w:ind w:left="1440"/>
    </w:pPr>
  </w:style>
  <w:style w:type="paragraph" w:customStyle="1" w:styleId="Ln1">
    <w:name w:val="Ln1"/>
    <w:basedOn w:val="Normal"/>
    <w:qFormat/>
    <w:rsid w:val="00CA0AB7"/>
    <w:pPr>
      <w:numPr>
        <w:numId w:val="13"/>
      </w:numPr>
    </w:pPr>
  </w:style>
  <w:style w:type="table" w:customStyle="1" w:styleId="TableILT">
    <w:name w:val="Table ILT"/>
    <w:basedOn w:val="TableNormal"/>
    <w:rsid w:val="005B3606"/>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963703"/>
    <w:pPr>
      <w:spacing w:before="0" w:after="0"/>
      <w:ind w:left="240"/>
    </w:pPr>
    <w:rPr>
      <w:sz w:val="18"/>
    </w:rPr>
  </w:style>
  <w:style w:type="paragraph" w:customStyle="1" w:styleId="TableImage">
    <w:name w:val="Table Image"/>
    <w:basedOn w:val="TableBody"/>
    <w:qFormat/>
    <w:rsid w:val="00963703"/>
    <w:pPr>
      <w:spacing w:line="240" w:lineRule="auto"/>
      <w:ind w:left="67"/>
    </w:pPr>
  </w:style>
  <w:style w:type="paragraph" w:customStyle="1" w:styleId="TableLn1">
    <w:name w:val="Table Ln1"/>
    <w:basedOn w:val="TableBody"/>
    <w:qFormat/>
    <w:rsid w:val="00FF419C"/>
    <w:pPr>
      <w:numPr>
        <w:numId w:val="10"/>
      </w:numPr>
      <w:ind w:left="432"/>
    </w:pPr>
  </w:style>
  <w:style w:type="paragraph" w:customStyle="1" w:styleId="Lb3">
    <w:name w:val="Lb3"/>
    <w:basedOn w:val="Normal"/>
    <w:qFormat/>
    <w:rsid w:val="001A11C8"/>
    <w:pPr>
      <w:numPr>
        <w:ilvl w:val="1"/>
        <w:numId w:val="8"/>
      </w:numPr>
      <w:tabs>
        <w:tab w:val="clear" w:pos="2520"/>
        <w:tab w:val="num" w:pos="1800"/>
      </w:tabs>
      <w:ind w:left="1800"/>
    </w:pPr>
  </w:style>
  <w:style w:type="character" w:styleId="HTMLSample">
    <w:name w:val="HTML Sample"/>
    <w:basedOn w:val="DefaultParagraphFont"/>
    <w:semiHidden/>
    <w:locked/>
    <w:rsid w:val="00FB6D7A"/>
    <w:rPr>
      <w:rFonts w:ascii="Courier New" w:hAnsi="Courier New" w:cs="Courier New"/>
    </w:rPr>
  </w:style>
  <w:style w:type="paragraph" w:styleId="HTMLPreformatted">
    <w:name w:val="HTML Preformatted"/>
    <w:basedOn w:val="Normal"/>
    <w:semiHidden/>
    <w:locked/>
    <w:rsid w:val="00FB6D7A"/>
    <w:rPr>
      <w:rFonts w:ascii="Courier New" w:hAnsi="Courier New" w:cs="Courier New"/>
      <w:sz w:val="20"/>
      <w:szCs w:val="20"/>
    </w:rPr>
  </w:style>
  <w:style w:type="paragraph" w:customStyle="1" w:styleId="Answer">
    <w:name w:val="Answer"/>
    <w:basedOn w:val="Normal"/>
    <w:next w:val="Normal"/>
    <w:rsid w:val="00403842"/>
  </w:style>
  <w:style w:type="paragraph" w:customStyle="1" w:styleId="ArtInFrame">
    <w:name w:val="ArtInFrame"/>
    <w:basedOn w:val="Art"/>
    <w:semiHidden/>
    <w:locked/>
    <w:rsid w:val="006F1298"/>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lang w:eastAsia="en-US"/>
    </w:rPr>
  </w:style>
  <w:style w:type="character" w:customStyle="1" w:styleId="Hidden">
    <w:name w:val="Hidden"/>
    <w:qFormat/>
    <w:rsid w:val="00E12189"/>
    <w:rPr>
      <w:vanish/>
      <w:color w:val="FF0000"/>
    </w:rPr>
  </w:style>
  <w:style w:type="paragraph" w:customStyle="1" w:styleId="Procedureheading">
    <w:name w:val="Procedure heading"/>
    <w:basedOn w:val="Heading4"/>
    <w:next w:val="Ln1"/>
    <w:qFormat/>
    <w:rsid w:val="004F5C91"/>
    <w:pPr>
      <w:tabs>
        <w:tab w:val="num" w:pos="720"/>
      </w:tabs>
      <w:ind w:hanging="540"/>
    </w:pPr>
  </w:style>
  <w:style w:type="paragraph" w:customStyle="1" w:styleId="TaskSumHead">
    <w:name w:val="TaskSum Head"/>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cs="Arial"/>
      <w:b/>
      <w:sz w:val="18"/>
      <w:szCs w:val="18"/>
    </w:rPr>
  </w:style>
  <w:style w:type="paragraph" w:customStyle="1" w:styleId="TaskSumPara">
    <w:name w:val="TaskSum Para"/>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qFormat/>
    <w:rsid w:val="006F1298"/>
    <w:rPr>
      <w:b/>
    </w:rPr>
  </w:style>
  <w:style w:type="paragraph" w:customStyle="1" w:styleId="Checklist">
    <w:name w:val="Checklist"/>
    <w:basedOn w:val="Normal"/>
    <w:qFormat/>
    <w:rsid w:val="006459EE"/>
    <w:pPr>
      <w:numPr>
        <w:numId w:val="1"/>
      </w:numPr>
      <w:tabs>
        <w:tab w:val="clear" w:pos="1080"/>
        <w:tab w:val="left" w:pos="720"/>
      </w:tabs>
      <w:spacing w:after="60"/>
    </w:pPr>
  </w:style>
  <w:style w:type="paragraph" w:styleId="DocumentMap">
    <w:name w:val="Document Map"/>
    <w:basedOn w:val="Normal"/>
    <w:semiHidden/>
    <w:locked/>
    <w:rsid w:val="002F0C47"/>
    <w:pPr>
      <w:shd w:val="clear" w:color="auto" w:fill="000080"/>
    </w:pPr>
    <w:rPr>
      <w:rFonts w:ascii="Tahoma" w:hAnsi="Tahoma" w:cs="Tahoma"/>
      <w:sz w:val="20"/>
      <w:szCs w:val="20"/>
    </w:rPr>
  </w:style>
  <w:style w:type="character" w:styleId="Strong">
    <w:name w:val="Strong"/>
    <w:basedOn w:val="DefaultParagraphFont"/>
    <w:locked/>
    <w:rsid w:val="00EE4D0A"/>
    <w:rPr>
      <w:b/>
      <w:bCs/>
    </w:rPr>
  </w:style>
  <w:style w:type="character" w:styleId="Emphasis">
    <w:name w:val="Emphasis"/>
    <w:basedOn w:val="DefaultParagraphFont"/>
    <w:locked/>
    <w:rsid w:val="00EE4D0A"/>
    <w:rPr>
      <w:i/>
      <w:iCs/>
    </w:rPr>
  </w:style>
  <w:style w:type="paragraph" w:customStyle="1" w:styleId="Question">
    <w:name w:val="Question"/>
    <w:basedOn w:val="Normal"/>
    <w:next w:val="Answer"/>
    <w:rsid w:val="00680871"/>
  </w:style>
  <w:style w:type="character" w:styleId="CommentReference">
    <w:name w:val="annotation reference"/>
    <w:basedOn w:val="DefaultParagraphFont"/>
    <w:semiHidden/>
    <w:locked/>
    <w:rsid w:val="001F34B1"/>
    <w:rPr>
      <w:sz w:val="16"/>
      <w:szCs w:val="16"/>
    </w:rPr>
  </w:style>
  <w:style w:type="paragraph" w:customStyle="1" w:styleId="TableLb1">
    <w:name w:val="Table Lb1"/>
    <w:basedOn w:val="TableBody"/>
    <w:qFormat/>
    <w:rsid w:val="00FF419C"/>
    <w:pPr>
      <w:numPr>
        <w:numId w:val="3"/>
      </w:numPr>
      <w:tabs>
        <w:tab w:val="clear" w:pos="360"/>
      </w:tabs>
      <w:ind w:left="432"/>
    </w:pPr>
  </w:style>
  <w:style w:type="paragraph" w:customStyle="1" w:styleId="TableLb2">
    <w:name w:val="Table Lb2"/>
    <w:basedOn w:val="TableLb1"/>
    <w:qFormat/>
    <w:rsid w:val="00FF419C"/>
    <w:pPr>
      <w:numPr>
        <w:numId w:val="2"/>
      </w:numPr>
      <w:tabs>
        <w:tab w:val="clear" w:pos="744"/>
      </w:tabs>
      <w:ind w:left="792"/>
    </w:pPr>
  </w:style>
  <w:style w:type="paragraph" w:styleId="CommentText">
    <w:name w:val="annotation text"/>
    <w:basedOn w:val="Normal"/>
    <w:semiHidden/>
    <w:locked/>
    <w:rsid w:val="001F34B1"/>
    <w:rPr>
      <w:sz w:val="20"/>
      <w:szCs w:val="20"/>
    </w:rPr>
  </w:style>
  <w:style w:type="paragraph" w:customStyle="1" w:styleId="TableLn2">
    <w:name w:val="Table Ln2"/>
    <w:basedOn w:val="TableBody"/>
    <w:qFormat/>
    <w:rsid w:val="00FF419C"/>
    <w:pPr>
      <w:numPr>
        <w:numId w:val="11"/>
      </w:numPr>
      <w:ind w:left="792"/>
    </w:pPr>
  </w:style>
  <w:style w:type="paragraph" w:customStyle="1" w:styleId="Ln2">
    <w:name w:val="Ln2"/>
    <w:basedOn w:val="Ln1"/>
    <w:qFormat/>
    <w:rsid w:val="00744161"/>
    <w:pPr>
      <w:numPr>
        <w:numId w:val="9"/>
      </w:numPr>
    </w:pPr>
  </w:style>
  <w:style w:type="paragraph" w:customStyle="1" w:styleId="Ln3">
    <w:name w:val="Ln3"/>
    <w:basedOn w:val="Normal"/>
    <w:qFormat/>
    <w:rsid w:val="00744161"/>
    <w:pPr>
      <w:numPr>
        <w:numId w:val="6"/>
      </w:numPr>
    </w:pPr>
  </w:style>
  <w:style w:type="paragraph" w:customStyle="1" w:styleId="Lp3">
    <w:name w:val="Lp3"/>
    <w:basedOn w:val="Normal"/>
    <w:qFormat/>
    <w:rsid w:val="00BC4735"/>
    <w:pPr>
      <w:ind w:left="1800"/>
    </w:pPr>
  </w:style>
  <w:style w:type="paragraph" w:customStyle="1" w:styleId="Pb">
    <w:name w:val="Pb"/>
    <w:next w:val="Normal"/>
    <w:qFormat/>
    <w:rsid w:val="00441A75"/>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41A75"/>
    <w:pPr>
      <w:spacing w:line="160" w:lineRule="exact"/>
      <w:jc w:val="right"/>
    </w:pPr>
    <w:rPr>
      <w:rFonts w:eastAsia="Times New Roman"/>
      <w:sz w:val="16"/>
    </w:rPr>
  </w:style>
  <w:style w:type="paragraph" w:styleId="CommentSubject">
    <w:name w:val="annotation subject"/>
    <w:basedOn w:val="CommentText"/>
    <w:next w:val="CommentText"/>
    <w:semiHidden/>
    <w:locked/>
    <w:rsid w:val="001F34B1"/>
    <w:rPr>
      <w:b/>
      <w:bCs/>
    </w:rPr>
  </w:style>
  <w:style w:type="paragraph" w:styleId="ListBullet3">
    <w:name w:val="List Bullet 3"/>
    <w:basedOn w:val="Normal"/>
    <w:semiHidden/>
    <w:locked/>
    <w:rsid w:val="00BA72CE"/>
    <w:pPr>
      <w:tabs>
        <w:tab w:val="num" w:pos="1080"/>
      </w:tabs>
      <w:ind w:left="1080" w:hanging="360"/>
    </w:pPr>
  </w:style>
  <w:style w:type="table" w:customStyle="1" w:styleId="TableILT2-ColLab">
    <w:name w:val="Table ILT 2-Col Lab"/>
    <w:basedOn w:val="TableNormal"/>
    <w:rsid w:val="005B3606"/>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5B3606"/>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5B3606"/>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5B3606"/>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5B3606"/>
    <w:rPr>
      <w:b/>
      <w:i/>
    </w:rPr>
  </w:style>
  <w:style w:type="character" w:customStyle="1" w:styleId="Underline">
    <w:name w:val="Underline"/>
    <w:qFormat/>
    <w:rsid w:val="005B3606"/>
    <w:rPr>
      <w:dstrike w:val="0"/>
      <w:u w:val="single"/>
      <w:vertAlign w:val="baseline"/>
    </w:rPr>
  </w:style>
  <w:style w:type="character" w:customStyle="1" w:styleId="HiddenStrong">
    <w:name w:val="Hidden Strong"/>
    <w:basedOn w:val="Strong"/>
    <w:locked/>
    <w:rsid w:val="005B3606"/>
    <w:rPr>
      <w:b/>
      <w:bCs/>
      <w:vanish/>
      <w:color w:val="FF0000"/>
    </w:rPr>
  </w:style>
  <w:style w:type="paragraph" w:customStyle="1" w:styleId="Version">
    <w:name w:val="Version"/>
    <w:basedOn w:val="Normal"/>
    <w:locked/>
    <w:rsid w:val="005B3606"/>
    <w:rPr>
      <w:color w:val="FFFFFF"/>
    </w:rPr>
  </w:style>
  <w:style w:type="character" w:customStyle="1" w:styleId="Placeholder">
    <w:name w:val="Placeholder"/>
    <w:basedOn w:val="DefaultParagraphFont"/>
    <w:locked/>
    <w:rsid w:val="005B3606"/>
    <w:rPr>
      <w:color w:val="0000FF"/>
    </w:rPr>
  </w:style>
  <w:style w:type="paragraph" w:customStyle="1" w:styleId="DocumentTitleSecond">
    <w:name w:val="Document Title Second"/>
    <w:basedOn w:val="Normal"/>
    <w:next w:val="Normal"/>
    <w:qFormat/>
    <w:rsid w:val="005B3606"/>
    <w:pPr>
      <w:spacing w:before="360" w:after="360" w:line="240" w:lineRule="auto"/>
      <w:ind w:left="0" w:right="2160"/>
    </w:pPr>
    <w:rPr>
      <w:rFonts w:ascii="Arial" w:hAnsi="Arial" w:cs="Tahoma"/>
      <w:bCs/>
      <w:kern w:val="32"/>
      <w:sz w:val="36"/>
      <w:szCs w:val="36"/>
    </w:rPr>
  </w:style>
  <w:style w:type="paragraph" w:customStyle="1" w:styleId="Graphic">
    <w:name w:val="Graphic"/>
    <w:basedOn w:val="Art"/>
    <w:qFormat/>
    <w:rsid w:val="004A3C2F"/>
    <w:pPr>
      <w:pBdr>
        <w:bottom w:val="none" w:sz="0" w:space="0" w:color="auto"/>
      </w:pBdr>
    </w:pPr>
  </w:style>
  <w:style w:type="paragraph" w:customStyle="1" w:styleId="Heading5W">
    <w:name w:val="Heading 5 W+"/>
    <w:basedOn w:val="Normal"/>
    <w:next w:val="Normal"/>
    <w:qFormat/>
    <w:rsid w:val="00744161"/>
    <w:pPr>
      <w:keepNext/>
      <w:keepLines/>
      <w:suppressAutoHyphens/>
      <w:spacing w:before="60" w:after="0"/>
      <w:outlineLvl w:val="4"/>
    </w:pPr>
    <w:rPr>
      <w:rFonts w:ascii="Arial" w:hAnsi="Arial" w:cs="Arial"/>
      <w:b/>
      <w:sz w:val="21"/>
    </w:rPr>
  </w:style>
  <w:style w:type="character" w:customStyle="1" w:styleId="FooterChar">
    <w:name w:val="Footer Char"/>
    <w:basedOn w:val="DefaultParagraphFont"/>
    <w:link w:val="Footer"/>
    <w:rsid w:val="00DA1FD7"/>
    <w:rPr>
      <w:sz w:val="22"/>
      <w:szCs w:val="22"/>
      <w:lang w:eastAsia="ja-JP"/>
    </w:rPr>
  </w:style>
  <w:style w:type="character" w:customStyle="1" w:styleId="Italics">
    <w:name w:val="Italics"/>
    <w:basedOn w:val="DefaultParagraphFont"/>
    <w:uiPriority w:val="1"/>
    <w:qFormat/>
    <w:rsid w:val="003F344A"/>
    <w:rPr>
      <w:i/>
    </w:rPr>
  </w:style>
  <w:style w:type="character" w:customStyle="1" w:styleId="Bold">
    <w:name w:val="Bold"/>
    <w:basedOn w:val="DefaultParagraphFont"/>
    <w:uiPriority w:val="1"/>
    <w:qFormat/>
    <w:rsid w:val="003F344A"/>
    <w:rPr>
      <w:b/>
    </w:rPr>
  </w:style>
  <w:style w:type="paragraph" w:customStyle="1" w:styleId="TableLp1">
    <w:name w:val="Table Lp1"/>
    <w:basedOn w:val="TableBody"/>
    <w:qFormat/>
    <w:rsid w:val="0002575E"/>
    <w:pPr>
      <w:ind w:left="432"/>
    </w:pPr>
  </w:style>
  <w:style w:type="paragraph" w:customStyle="1" w:styleId="TableLp2">
    <w:name w:val="Table Lp2"/>
    <w:basedOn w:val="TableBody"/>
    <w:qFormat/>
    <w:rsid w:val="0002575E"/>
    <w:pPr>
      <w:ind w:left="792"/>
    </w:pPr>
  </w:style>
  <w:style w:type="table" w:customStyle="1" w:styleId="WTable">
    <w:name w:val="W+ Table"/>
    <w:basedOn w:val="TableNormal"/>
    <w:uiPriority w:val="99"/>
    <w:rsid w:val="00184CD6"/>
    <w:tblPr/>
  </w:style>
  <w:style w:type="table" w:styleId="ColorfulList-Accent5">
    <w:name w:val="Colorful List Accent 5"/>
    <w:basedOn w:val="TableNormal"/>
    <w:uiPriority w:val="72"/>
    <w:locked/>
    <w:rsid w:val="00DC252C"/>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DC252C"/>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DC252C"/>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DC252C"/>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DC252C"/>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E00E22"/>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815F50"/>
    <w:pPr>
      <w:spacing w:after="0"/>
      <w:ind w:left="660"/>
    </w:pPr>
    <w:rPr>
      <w:rFonts w:asciiTheme="minorHAnsi" w:hAnsiTheme="minorHAnsi"/>
      <w:sz w:val="18"/>
      <w:szCs w:val="18"/>
    </w:rPr>
  </w:style>
  <w:style w:type="paragraph" w:styleId="TOC5">
    <w:name w:val="toc 5"/>
    <w:basedOn w:val="Normal"/>
    <w:next w:val="Normal"/>
    <w:autoRedefine/>
    <w:uiPriority w:val="39"/>
    <w:locked/>
    <w:rsid w:val="00E00E22"/>
    <w:pPr>
      <w:spacing w:after="0"/>
      <w:ind w:left="880"/>
    </w:pPr>
    <w:rPr>
      <w:rFonts w:asciiTheme="minorHAnsi" w:hAnsiTheme="minorHAnsi"/>
      <w:sz w:val="20"/>
      <w:szCs w:val="20"/>
    </w:rPr>
  </w:style>
  <w:style w:type="paragraph" w:styleId="TOC6">
    <w:name w:val="toc 6"/>
    <w:basedOn w:val="Normal"/>
    <w:next w:val="Normal"/>
    <w:autoRedefine/>
    <w:locked/>
    <w:rsid w:val="00E00E22"/>
    <w:pPr>
      <w:spacing w:after="0"/>
      <w:ind w:left="1100"/>
    </w:pPr>
    <w:rPr>
      <w:rFonts w:asciiTheme="minorHAnsi" w:hAnsiTheme="minorHAnsi"/>
      <w:sz w:val="20"/>
      <w:szCs w:val="20"/>
    </w:rPr>
  </w:style>
  <w:style w:type="paragraph" w:styleId="TOC7">
    <w:name w:val="toc 7"/>
    <w:basedOn w:val="Normal"/>
    <w:next w:val="Normal"/>
    <w:autoRedefine/>
    <w:locked/>
    <w:rsid w:val="00E00E22"/>
    <w:pPr>
      <w:spacing w:after="0"/>
      <w:ind w:left="1320"/>
    </w:pPr>
    <w:rPr>
      <w:rFonts w:asciiTheme="minorHAnsi" w:hAnsiTheme="minorHAnsi"/>
      <w:sz w:val="20"/>
      <w:szCs w:val="20"/>
    </w:rPr>
  </w:style>
  <w:style w:type="paragraph" w:styleId="TOC8">
    <w:name w:val="toc 8"/>
    <w:basedOn w:val="Normal"/>
    <w:next w:val="Normal"/>
    <w:autoRedefine/>
    <w:locked/>
    <w:rsid w:val="00E00E22"/>
    <w:pPr>
      <w:spacing w:after="0"/>
      <w:ind w:left="1540"/>
    </w:pPr>
    <w:rPr>
      <w:rFonts w:asciiTheme="minorHAnsi" w:hAnsiTheme="minorHAnsi"/>
      <w:sz w:val="20"/>
      <w:szCs w:val="20"/>
    </w:rPr>
  </w:style>
  <w:style w:type="paragraph" w:styleId="TOC9">
    <w:name w:val="toc 9"/>
    <w:basedOn w:val="Normal"/>
    <w:next w:val="Normal"/>
    <w:autoRedefine/>
    <w:locked/>
    <w:rsid w:val="00E00E22"/>
    <w:pPr>
      <w:spacing w:after="0"/>
      <w:ind w:left="1760"/>
    </w:pPr>
    <w:rPr>
      <w:rFonts w:asciiTheme="minorHAnsi" w:hAnsiTheme="minorHAnsi"/>
      <w:sz w:val="20"/>
      <w:szCs w:val="20"/>
    </w:rPr>
  </w:style>
  <w:style w:type="table" w:customStyle="1" w:styleId="LightList1">
    <w:name w:val="Light List1"/>
    <w:basedOn w:val="TableNormal"/>
    <w:uiPriority w:val="61"/>
    <w:rsid w:val="004120C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0A6C32"/>
    <w:rPr>
      <w:rFonts w:asciiTheme="majorHAnsi" w:eastAsiaTheme="majorEastAsia" w:hAnsiTheme="majorHAnsi" w:cstheme="majorBidi"/>
      <w:color w:val="243F60" w:themeColor="accent1" w:themeShade="7F"/>
      <w:sz w:val="22"/>
      <w:szCs w:val="22"/>
      <w:lang w:eastAsia="ja-JP"/>
    </w:rPr>
  </w:style>
  <w:style w:type="paragraph" w:customStyle="1" w:styleId="BookTitle1">
    <w:name w:val="Book Title 1"/>
    <w:basedOn w:val="Normal"/>
    <w:rsid w:val="003525D3"/>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525D3"/>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525D3"/>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3525D3"/>
    <w:rPr>
      <w:rFonts w:ascii="Arial" w:hAnsi="Arial" w:cs="Arial"/>
      <w:color w:val="000000" w:themeColor="text1"/>
    </w:rPr>
  </w:style>
  <w:style w:type="paragraph" w:customStyle="1" w:styleId="HeaderOddPage">
    <w:name w:val="Header Odd Page"/>
    <w:basedOn w:val="Normal"/>
    <w:rsid w:val="003525D3"/>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525D3"/>
    <w:pPr>
      <w:jc w:val="left"/>
    </w:pPr>
  </w:style>
  <w:style w:type="paragraph" w:styleId="ListParagraph">
    <w:name w:val="List Paragraph"/>
    <w:basedOn w:val="Normal"/>
    <w:uiPriority w:val="34"/>
    <w:qFormat/>
    <w:locked/>
    <w:rsid w:val="00DB0BD2"/>
    <w:pPr>
      <w:contextualSpacing/>
    </w:pPr>
  </w:style>
  <w:style w:type="paragraph" w:customStyle="1" w:styleId="BookVersion">
    <w:name w:val="Book Version"/>
    <w:basedOn w:val="Normal"/>
    <w:link w:val="BookVersionChar"/>
    <w:qFormat/>
    <w:rsid w:val="00FE1DB8"/>
    <w:pPr>
      <w:jc w:val="right"/>
    </w:pPr>
  </w:style>
  <w:style w:type="character" w:customStyle="1" w:styleId="BookVersionChar">
    <w:name w:val="Book Version Char"/>
    <w:basedOn w:val="DefaultParagraphFont"/>
    <w:link w:val="BookVersion"/>
    <w:rsid w:val="00FE1DB8"/>
    <w:rPr>
      <w:sz w:val="22"/>
      <w:szCs w:val="22"/>
      <w:lang w:eastAsia="ja-JP"/>
    </w:rPr>
  </w:style>
  <w:style w:type="character" w:customStyle="1" w:styleId="Superscript">
    <w:name w:val="Superscript"/>
    <w:basedOn w:val="DefaultParagraphFont"/>
    <w:uiPriority w:val="1"/>
    <w:qFormat/>
    <w:rsid w:val="00A23DC5"/>
    <w:rPr>
      <w:vertAlign w:val="superscript"/>
    </w:rPr>
  </w:style>
  <w:style w:type="paragraph" w:customStyle="1" w:styleId="AnswerLine">
    <w:name w:val="Answer Line"/>
    <w:basedOn w:val="Normal"/>
    <w:qFormat/>
    <w:rsid w:val="00403842"/>
    <w:pPr>
      <w:pBdr>
        <w:between w:val="single" w:sz="4" w:space="1" w:color="auto"/>
      </w:pBdr>
      <w:spacing w:after="40"/>
      <w:ind w:left="1440"/>
    </w:pPr>
  </w:style>
  <w:style w:type="paragraph" w:customStyle="1" w:styleId="QuestionandAnswerLine">
    <w:name w:val="Question and Answer Line"/>
    <w:basedOn w:val="Normal"/>
    <w:next w:val="AnswerLine"/>
    <w:qFormat/>
    <w:rsid w:val="00403842"/>
    <w:pPr>
      <w:numPr>
        <w:numId w:val="12"/>
      </w:numPr>
    </w:pPr>
  </w:style>
  <w:style w:type="character" w:customStyle="1" w:styleId="Heading4Char">
    <w:name w:val="Heading 4 Char"/>
    <w:basedOn w:val="DefaultParagraphFont"/>
    <w:link w:val="Heading4"/>
    <w:rsid w:val="00556342"/>
    <w:rPr>
      <w:rFonts w:ascii="Arial" w:hAnsi="Arial"/>
      <w:b/>
      <w:bCs/>
      <w:sz w:val="24"/>
      <w:szCs w:val="24"/>
      <w:lang w:eastAsia="ja-JP"/>
    </w:rPr>
  </w:style>
  <w:style w:type="paragraph" w:styleId="NormalWeb">
    <w:name w:val="Normal (Web)"/>
    <w:basedOn w:val="Normal"/>
    <w:uiPriority w:val="99"/>
    <w:unhideWhenUsed/>
    <w:locked/>
    <w:rsid w:val="008F670E"/>
    <w:pPr>
      <w:spacing w:before="100" w:beforeAutospacing="1" w:after="100" w:afterAutospacing="1" w:line="240" w:lineRule="auto"/>
      <w:ind w:left="0"/>
    </w:pPr>
    <w:rPr>
      <w:rFonts w:eastAsia="Times New Roman"/>
      <w:sz w:val="24"/>
      <w:szCs w:val="24"/>
      <w:lang w:eastAsia="en-US"/>
    </w:rPr>
  </w:style>
  <w:style w:type="paragraph" w:customStyle="1" w:styleId="Lab2Tpl">
    <w:name w:val="Lab2_Tpl"/>
    <w:basedOn w:val="Normal"/>
    <w:link w:val="Lab2TplChar"/>
    <w:rsid w:val="009D7D21"/>
    <w:pPr>
      <w:tabs>
        <w:tab w:val="num" w:pos="720"/>
      </w:tabs>
      <w:spacing w:before="20" w:after="60" w:line="240" w:lineRule="exact"/>
      <w:ind w:right="144" w:hanging="360"/>
    </w:pPr>
    <w:rPr>
      <w:rFonts w:eastAsia="Times New Roman"/>
      <w:sz w:val="19"/>
      <w:szCs w:val="20"/>
      <w:lang w:eastAsia="en-US"/>
    </w:rPr>
  </w:style>
  <w:style w:type="character" w:customStyle="1" w:styleId="Lab2TplChar">
    <w:name w:val="Lab2_Tpl Char"/>
    <w:basedOn w:val="DefaultParagraphFont"/>
    <w:link w:val="Lab2Tpl"/>
    <w:rsid w:val="009D7D21"/>
    <w:rPr>
      <w:rFonts w:eastAsia="Times New Roman"/>
      <w:sz w:val="19"/>
    </w:rPr>
  </w:style>
  <w:style w:type="table" w:customStyle="1" w:styleId="GridTable4-Accent11">
    <w:name w:val="Grid Table 4 - Accent 11"/>
    <w:basedOn w:val="TableNormal"/>
    <w:uiPriority w:val="49"/>
    <w:rsid w:val="004776B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4776BD"/>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label">
    <w:name w:val="label"/>
    <w:basedOn w:val="DefaultParagraphFont"/>
    <w:rsid w:val="00FA1C63"/>
  </w:style>
  <w:style w:type="table" w:customStyle="1" w:styleId="TableGrid0">
    <w:name w:val="TableGrid"/>
    <w:rsid w:val="008E6B33"/>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3Char">
    <w:name w:val="Heading 3 Char"/>
    <w:basedOn w:val="DefaultParagraphFont"/>
    <w:link w:val="Heading3"/>
    <w:rsid w:val="00CE4CC6"/>
    <w:rPr>
      <w:rFonts w:ascii="Arial" w:hAnsi="Arial" w:cs="Arial"/>
      <w:b/>
      <w:bCs/>
      <w:iCs/>
      <w:kern w:val="32"/>
      <w:sz w:val="28"/>
      <w:szCs w:val="22"/>
      <w:lang w:eastAsia="ja-JP"/>
    </w:rPr>
  </w:style>
  <w:style w:type="character" w:styleId="FollowedHyperlink">
    <w:name w:val="FollowedHyperlink"/>
    <w:basedOn w:val="DefaultParagraphFont"/>
    <w:semiHidden/>
    <w:unhideWhenUsed/>
    <w:locked/>
    <w:rsid w:val="00FE51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424700">
      <w:bodyDiv w:val="1"/>
      <w:marLeft w:val="0"/>
      <w:marRight w:val="0"/>
      <w:marTop w:val="0"/>
      <w:marBottom w:val="0"/>
      <w:divBdr>
        <w:top w:val="none" w:sz="0" w:space="0" w:color="auto"/>
        <w:left w:val="none" w:sz="0" w:space="0" w:color="auto"/>
        <w:bottom w:val="none" w:sz="0" w:space="0" w:color="auto"/>
        <w:right w:val="none" w:sz="0" w:space="0" w:color="auto"/>
      </w:divBdr>
      <w:divsChild>
        <w:div w:id="1218399881">
          <w:marLeft w:val="0"/>
          <w:marRight w:val="0"/>
          <w:marTop w:val="0"/>
          <w:marBottom w:val="0"/>
          <w:divBdr>
            <w:top w:val="none" w:sz="0" w:space="0" w:color="auto"/>
            <w:left w:val="none" w:sz="0" w:space="0" w:color="auto"/>
            <w:bottom w:val="none" w:sz="0" w:space="0" w:color="auto"/>
            <w:right w:val="none" w:sz="0" w:space="0" w:color="auto"/>
          </w:divBdr>
        </w:div>
      </w:divsChild>
    </w:div>
    <w:div w:id="380717777">
      <w:bodyDiv w:val="1"/>
      <w:marLeft w:val="0"/>
      <w:marRight w:val="0"/>
      <w:marTop w:val="0"/>
      <w:marBottom w:val="0"/>
      <w:divBdr>
        <w:top w:val="none" w:sz="0" w:space="0" w:color="auto"/>
        <w:left w:val="none" w:sz="0" w:space="0" w:color="auto"/>
        <w:bottom w:val="none" w:sz="0" w:space="0" w:color="auto"/>
        <w:right w:val="none" w:sz="0" w:space="0" w:color="auto"/>
      </w:divBdr>
      <w:divsChild>
        <w:div w:id="1481120353">
          <w:marLeft w:val="0"/>
          <w:marRight w:val="0"/>
          <w:marTop w:val="0"/>
          <w:marBottom w:val="0"/>
          <w:divBdr>
            <w:top w:val="none" w:sz="0" w:space="0" w:color="auto"/>
            <w:left w:val="none" w:sz="0" w:space="0" w:color="auto"/>
            <w:bottom w:val="none" w:sz="0" w:space="0" w:color="auto"/>
            <w:right w:val="none" w:sz="0" w:space="0" w:color="auto"/>
          </w:divBdr>
          <w:divsChild>
            <w:div w:id="385373783">
              <w:marLeft w:val="0"/>
              <w:marRight w:val="0"/>
              <w:marTop w:val="0"/>
              <w:marBottom w:val="0"/>
              <w:divBdr>
                <w:top w:val="none" w:sz="0" w:space="0" w:color="auto"/>
                <w:left w:val="none" w:sz="0" w:space="0" w:color="auto"/>
                <w:bottom w:val="none" w:sz="0" w:space="0" w:color="auto"/>
                <w:right w:val="none" w:sz="0" w:space="0" w:color="auto"/>
              </w:divBdr>
              <w:divsChild>
                <w:div w:id="215547941">
                  <w:marLeft w:val="0"/>
                  <w:marRight w:val="0"/>
                  <w:marTop w:val="0"/>
                  <w:marBottom w:val="0"/>
                  <w:divBdr>
                    <w:top w:val="none" w:sz="0" w:space="0" w:color="auto"/>
                    <w:left w:val="none" w:sz="0" w:space="0" w:color="auto"/>
                    <w:bottom w:val="none" w:sz="0" w:space="0" w:color="auto"/>
                    <w:right w:val="none" w:sz="0" w:space="0" w:color="auto"/>
                  </w:divBdr>
                  <w:divsChild>
                    <w:div w:id="899755525">
                      <w:marLeft w:val="0"/>
                      <w:marRight w:val="0"/>
                      <w:marTop w:val="0"/>
                      <w:marBottom w:val="0"/>
                      <w:divBdr>
                        <w:top w:val="none" w:sz="0" w:space="0" w:color="auto"/>
                        <w:left w:val="none" w:sz="0" w:space="0" w:color="auto"/>
                        <w:bottom w:val="none" w:sz="0" w:space="0" w:color="auto"/>
                        <w:right w:val="none" w:sz="0" w:space="0" w:color="auto"/>
                      </w:divBdr>
                      <w:divsChild>
                        <w:div w:id="1462382436">
                          <w:marLeft w:val="0"/>
                          <w:marRight w:val="0"/>
                          <w:marTop w:val="0"/>
                          <w:marBottom w:val="0"/>
                          <w:divBdr>
                            <w:top w:val="none" w:sz="0" w:space="0" w:color="auto"/>
                            <w:left w:val="none" w:sz="0" w:space="0" w:color="auto"/>
                            <w:bottom w:val="none" w:sz="0" w:space="0" w:color="auto"/>
                            <w:right w:val="none" w:sz="0" w:space="0" w:color="auto"/>
                          </w:divBdr>
                          <w:divsChild>
                            <w:div w:id="13860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2094890">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844053902">
      <w:bodyDiv w:val="1"/>
      <w:marLeft w:val="0"/>
      <w:marRight w:val="0"/>
      <w:marTop w:val="0"/>
      <w:marBottom w:val="0"/>
      <w:divBdr>
        <w:top w:val="none" w:sz="0" w:space="0" w:color="auto"/>
        <w:left w:val="none" w:sz="0" w:space="0" w:color="auto"/>
        <w:bottom w:val="none" w:sz="0" w:space="0" w:color="auto"/>
        <w:right w:val="none" w:sz="0" w:space="0" w:color="auto"/>
      </w:divBdr>
      <w:divsChild>
        <w:div w:id="722215623">
          <w:marLeft w:val="0"/>
          <w:marRight w:val="0"/>
          <w:marTop w:val="0"/>
          <w:marBottom w:val="0"/>
          <w:divBdr>
            <w:top w:val="none" w:sz="0" w:space="0" w:color="auto"/>
            <w:left w:val="none" w:sz="0" w:space="0" w:color="auto"/>
            <w:bottom w:val="none" w:sz="0" w:space="0" w:color="auto"/>
            <w:right w:val="none" w:sz="0" w:space="0" w:color="auto"/>
          </w:divBdr>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99977340">
      <w:bodyDiv w:val="1"/>
      <w:marLeft w:val="0"/>
      <w:marRight w:val="0"/>
      <w:marTop w:val="0"/>
      <w:marBottom w:val="0"/>
      <w:divBdr>
        <w:top w:val="none" w:sz="0" w:space="0" w:color="auto"/>
        <w:left w:val="none" w:sz="0" w:space="0" w:color="auto"/>
        <w:bottom w:val="none" w:sz="0" w:space="0" w:color="auto"/>
        <w:right w:val="none" w:sz="0" w:space="0" w:color="auto"/>
      </w:divBdr>
      <w:divsChild>
        <w:div w:id="1369068155">
          <w:marLeft w:val="0"/>
          <w:marRight w:val="0"/>
          <w:marTop w:val="0"/>
          <w:marBottom w:val="0"/>
          <w:divBdr>
            <w:top w:val="none" w:sz="0" w:space="0" w:color="auto"/>
            <w:left w:val="none" w:sz="0" w:space="0" w:color="auto"/>
            <w:bottom w:val="none" w:sz="0" w:space="0" w:color="auto"/>
            <w:right w:val="none" w:sz="0" w:space="0" w:color="auto"/>
          </w:divBdr>
          <w:divsChild>
            <w:div w:id="1643733678">
              <w:marLeft w:val="0"/>
              <w:marRight w:val="0"/>
              <w:marTop w:val="0"/>
              <w:marBottom w:val="0"/>
              <w:divBdr>
                <w:top w:val="none" w:sz="0" w:space="0" w:color="auto"/>
                <w:left w:val="none" w:sz="0" w:space="0" w:color="auto"/>
                <w:bottom w:val="none" w:sz="0" w:space="0" w:color="auto"/>
                <w:right w:val="none" w:sz="0" w:space="0" w:color="auto"/>
              </w:divBdr>
              <w:divsChild>
                <w:div w:id="130367882">
                  <w:marLeft w:val="0"/>
                  <w:marRight w:val="0"/>
                  <w:marTop w:val="0"/>
                  <w:marBottom w:val="0"/>
                  <w:divBdr>
                    <w:top w:val="none" w:sz="0" w:space="0" w:color="auto"/>
                    <w:left w:val="none" w:sz="0" w:space="0" w:color="auto"/>
                    <w:bottom w:val="none" w:sz="0" w:space="0" w:color="auto"/>
                    <w:right w:val="none" w:sz="0" w:space="0" w:color="auto"/>
                  </w:divBdr>
                  <w:divsChild>
                    <w:div w:id="213590309">
                      <w:marLeft w:val="0"/>
                      <w:marRight w:val="0"/>
                      <w:marTop w:val="0"/>
                      <w:marBottom w:val="0"/>
                      <w:divBdr>
                        <w:top w:val="none" w:sz="0" w:space="0" w:color="auto"/>
                        <w:left w:val="none" w:sz="0" w:space="0" w:color="auto"/>
                        <w:bottom w:val="none" w:sz="0" w:space="0" w:color="auto"/>
                        <w:right w:val="none" w:sz="0" w:space="0" w:color="auto"/>
                      </w:divBdr>
                      <w:divsChild>
                        <w:div w:id="353963046">
                          <w:marLeft w:val="0"/>
                          <w:marRight w:val="0"/>
                          <w:marTop w:val="0"/>
                          <w:marBottom w:val="0"/>
                          <w:divBdr>
                            <w:top w:val="none" w:sz="0" w:space="0" w:color="auto"/>
                            <w:left w:val="none" w:sz="0" w:space="0" w:color="auto"/>
                            <w:bottom w:val="none" w:sz="0" w:space="0" w:color="auto"/>
                            <w:right w:val="none" w:sz="0" w:space="0" w:color="auto"/>
                          </w:divBdr>
                          <w:divsChild>
                            <w:div w:id="192427753">
                              <w:marLeft w:val="150"/>
                              <w:marRight w:val="150"/>
                              <w:marTop w:val="150"/>
                              <w:marBottom w:val="150"/>
                              <w:divBdr>
                                <w:top w:val="none" w:sz="0" w:space="0" w:color="auto"/>
                                <w:left w:val="none" w:sz="0" w:space="0" w:color="auto"/>
                                <w:bottom w:val="none" w:sz="0" w:space="0" w:color="auto"/>
                                <w:right w:val="none" w:sz="0" w:space="0" w:color="auto"/>
                              </w:divBdr>
                              <w:divsChild>
                                <w:div w:id="716659809">
                                  <w:marLeft w:val="0"/>
                                  <w:marRight w:val="0"/>
                                  <w:marTop w:val="0"/>
                                  <w:marBottom w:val="0"/>
                                  <w:divBdr>
                                    <w:top w:val="none" w:sz="0" w:space="0" w:color="auto"/>
                                    <w:left w:val="none" w:sz="0" w:space="0" w:color="auto"/>
                                    <w:bottom w:val="none" w:sz="0" w:space="0" w:color="auto"/>
                                    <w:right w:val="none" w:sz="0" w:space="0" w:color="auto"/>
                                  </w:divBdr>
                                  <w:divsChild>
                                    <w:div w:id="1704330021">
                                      <w:marLeft w:val="0"/>
                                      <w:marRight w:val="0"/>
                                      <w:marTop w:val="0"/>
                                      <w:marBottom w:val="0"/>
                                      <w:divBdr>
                                        <w:top w:val="none" w:sz="0" w:space="0" w:color="auto"/>
                                        <w:left w:val="none" w:sz="0" w:space="0" w:color="auto"/>
                                        <w:bottom w:val="none" w:sz="0" w:space="0" w:color="auto"/>
                                        <w:right w:val="none" w:sz="0" w:space="0" w:color="auto"/>
                                      </w:divBdr>
                                      <w:divsChild>
                                        <w:div w:id="1827160401">
                                          <w:marLeft w:val="0"/>
                                          <w:marRight w:val="0"/>
                                          <w:marTop w:val="0"/>
                                          <w:marBottom w:val="0"/>
                                          <w:divBdr>
                                            <w:top w:val="none" w:sz="0" w:space="0" w:color="auto"/>
                                            <w:left w:val="none" w:sz="0" w:space="0" w:color="auto"/>
                                            <w:bottom w:val="none" w:sz="0" w:space="0" w:color="auto"/>
                                            <w:right w:val="none" w:sz="0" w:space="0" w:color="auto"/>
                                          </w:divBdr>
                                          <w:divsChild>
                                            <w:div w:id="1322275268">
                                              <w:marLeft w:val="0"/>
                                              <w:marRight w:val="0"/>
                                              <w:marTop w:val="0"/>
                                              <w:marBottom w:val="0"/>
                                              <w:divBdr>
                                                <w:top w:val="none" w:sz="0" w:space="0" w:color="auto"/>
                                                <w:left w:val="none" w:sz="0" w:space="0" w:color="auto"/>
                                                <w:bottom w:val="none" w:sz="0" w:space="0" w:color="auto"/>
                                                <w:right w:val="none" w:sz="0" w:space="0" w:color="auto"/>
                                              </w:divBdr>
                                              <w:divsChild>
                                                <w:div w:id="2861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727987820">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24428145">
      <w:bodyDiv w:val="1"/>
      <w:marLeft w:val="0"/>
      <w:marRight w:val="0"/>
      <w:marTop w:val="0"/>
      <w:marBottom w:val="0"/>
      <w:divBdr>
        <w:top w:val="none" w:sz="0" w:space="0" w:color="auto"/>
        <w:left w:val="none" w:sz="0" w:space="0" w:color="auto"/>
        <w:bottom w:val="none" w:sz="0" w:space="0" w:color="auto"/>
        <w:right w:val="none" w:sz="0" w:space="0" w:color="auto"/>
      </w:divBdr>
    </w:div>
    <w:div w:id="211655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legal/intellectualproperty/Permissions/default.aspx" TargetMode="Externa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yperlink" Target="http://studio.azureml.net" TargetMode="External"/><Relationship Id="rId34" Type="http://schemas.openxmlformats.org/officeDocument/2006/relationships/hyperlink" Target="http://studio.azureml.net"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jpeg"/><Relationship Id="rId29"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azure.microsoft.com/en-us/free/free-account-faq/"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powerbi.microsoft.com/en-us/guided-learning/powerbi-learning-4-6-install-configure-personal-gateway/"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https://azure.microsoft.com/en-us/free/"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aka.ms/azuremltitanic"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hyperlink" Target="http://portal.azure.com"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PFE%20Artur%20Vieira\IP\BI%20Academy\Lab%20Template-Lab%20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55019D4B70474EB61829C05E053846" ma:contentTypeVersion="4" ma:contentTypeDescription="Create a new document." ma:contentTypeScope="" ma:versionID="36e2982fbdcb73c48e5d234cd8b981e2">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b37548e3c0c607a023a168ae38bcbb81"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DocId xmlns="230e9df3-be65-4c73-a93b-d1236ebd677e">CPS089-2103211598-1457</_dlc_DocId>
    <_dlc_DocIdUrl xmlns="230e9df3-be65-4c73-a93b-d1236ebd677e">
      <Url>https://microsoft.sharepoint.com/teams/CampusProjectSites089/hahzsakosd/ipdev/_layouts/15/DocIdRedir.aspx?ID=CPS089-2103211598-1457</Url>
      <Description>CPS089-2103211598-1457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BFB02-1D8F-4497-B48B-02A6FB0AC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DBF58B-F717-4436-AC6F-FEFCEDD637C1}">
  <ds:schemaRefs>
    <ds:schemaRef ds:uri="http://schemas.microsoft.com/sharepoint/events"/>
  </ds:schemaRefs>
</ds:datastoreItem>
</file>

<file path=customXml/itemProps3.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A99297E4-2CE0-4F3A-9487-4BB804FD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Template-Lab Title.dotx</Template>
  <TotalTime>1575</TotalTime>
  <Pages>27</Pages>
  <Words>2836</Words>
  <Characters>16166</Characters>
  <Application>Microsoft Office Word</Application>
  <DocSecurity>0</DocSecurity>
  <Lines>134</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BI Academy PT - SSAS - Configuration and Administration</vt:lpstr>
      <vt:lpstr>BI Academy PT - SSAS - Configuration and Administration</vt:lpstr>
    </vt:vector>
  </TitlesOfParts>
  <Company>Microsoft Corporation</Company>
  <LinksUpToDate>false</LinksUpToDate>
  <CharactersWithSpaces>18965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 Academy PT - SSAS - Configuration and Administration</dc:title>
  <dc:creator>Fernando.Marcal@microsoft.com</dc:creator>
  <cp:lastModifiedBy>Thiago Zavaschi</cp:lastModifiedBy>
  <cp:revision>60</cp:revision>
  <cp:lastPrinted>2005-11-23T18:09:00Z</cp:lastPrinted>
  <dcterms:created xsi:type="dcterms:W3CDTF">2016-10-07T12:34:00Z</dcterms:created>
  <dcterms:modified xsi:type="dcterms:W3CDTF">2016-10-25T18:39:00Z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0x010100B955019D4B70474EB61829C05E053846</vt:lpwstr>
  </property>
  <property fmtid="{D5CDD505-2E9C-101B-9397-08002B2CF9AE}" pid="3" name="TaxKeyword">
    <vt:lpwstr/>
  </property>
  <property fmtid="{D5CDD505-2E9C-101B-9397-08002B2CF9AE}" pid="4" name="IsMyDocuments">
    <vt:bool>true</vt:bool>
  </property>
  <property fmtid="{D5CDD505-2E9C-101B-9397-08002B2CF9AE}" pid="5" name="DocVizPreviewMetadata_Count">
    <vt:i4>1</vt:i4>
  </property>
  <property fmtid="{D5CDD505-2E9C-101B-9397-08002B2CF9AE}" pid="6" name="DocVizPreviewMetadata_0">
    <vt:lpwstr>300x225x1</vt:lpwstr>
  </property>
  <property fmtid="{D5CDD505-2E9C-101B-9397-08002B2CF9AE}" pid="7" name="_dlc_DocIdItemGuid">
    <vt:lpwstr>0941bc3b-0942-46c3-b635-84cfa8438383</vt:lpwstr>
  </property>
</Properties>
</file>