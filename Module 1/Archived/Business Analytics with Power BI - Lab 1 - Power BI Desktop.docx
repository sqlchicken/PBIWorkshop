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66F62" w14:textId="77777777" w:rsidR="007C0C7D" w:rsidRPr="00DF1310" w:rsidRDefault="003635E0" w:rsidP="00DB0BD2">
      <w:pPr>
        <w:pStyle w:val="Graphic"/>
      </w:pPr>
      <w:r>
        <w:t xml:space="preserve"> </w:t>
      </w:r>
    </w:p>
    <w:p w14:paraId="57DBC164" w14:textId="77777777" w:rsidR="00DB0BD2" w:rsidRPr="00DF1310" w:rsidRDefault="00DB0BD2" w:rsidP="00DB0BD2">
      <w:pPr>
        <w:pStyle w:val="Graphic"/>
      </w:pPr>
      <w:r w:rsidRPr="00DF1310">
        <w:rPr>
          <w:noProof/>
          <w:lang w:val="pt-PT" w:eastAsia="pt-PT"/>
        </w:rPr>
        <w:drawing>
          <wp:inline distT="0" distB="0" distL="0" distR="0" wp14:anchorId="791CAD33" wp14:editId="5C2D647A">
            <wp:extent cx="5715000" cy="381877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15000" cy="3818779"/>
                    </a:xfrm>
                    <a:prstGeom prst="rect">
                      <a:avLst/>
                    </a:prstGeom>
                    <a:noFill/>
                    <a:ln w="9525">
                      <a:noFill/>
                      <a:miter lim="800000"/>
                      <a:headEnd/>
                      <a:tailEnd/>
                    </a:ln>
                  </pic:spPr>
                </pic:pic>
              </a:graphicData>
            </a:graphic>
          </wp:inline>
        </w:drawing>
      </w:r>
    </w:p>
    <w:p w14:paraId="2496FB69" w14:textId="77777777" w:rsidR="00DB0BD2" w:rsidRPr="00DF1310" w:rsidRDefault="00DB0BD2" w:rsidP="00DB0BD2"/>
    <w:p w14:paraId="4F37BC11" w14:textId="77777777" w:rsidR="00DB0BD2" w:rsidRPr="00DF1310" w:rsidRDefault="00DB0BD2" w:rsidP="00DB0BD2"/>
    <w:p w14:paraId="2836B89C" w14:textId="26C2C7CA" w:rsidR="00072FEB" w:rsidRPr="00DF1310" w:rsidRDefault="00625B8E" w:rsidP="00DB0BD2">
      <w:pPr>
        <w:pStyle w:val="BookTitle2"/>
        <w:rPr>
          <w:b/>
          <w:bCs/>
          <w:i w:val="0"/>
          <w:iCs w:val="0"/>
          <w:sz w:val="48"/>
        </w:rPr>
      </w:pPr>
      <w:r>
        <w:rPr>
          <w:b/>
          <w:bCs/>
          <w:i w:val="0"/>
          <w:iCs w:val="0"/>
          <w:sz w:val="48"/>
        </w:rPr>
        <w:t>Business Analytics with Power BI</w:t>
      </w:r>
    </w:p>
    <w:p w14:paraId="1763AC65" w14:textId="78D6A43E" w:rsidR="00DB0BD2" w:rsidRPr="00DF1310" w:rsidRDefault="00DB0BD2" w:rsidP="00625B8E">
      <w:pPr>
        <w:pStyle w:val="BookTitle2"/>
      </w:pPr>
      <w:r w:rsidRPr="00DF1310">
        <w:t xml:space="preserve">Student </w:t>
      </w:r>
      <w:r w:rsidR="00247242" w:rsidRPr="00DF1310">
        <w:t xml:space="preserve">Lab </w:t>
      </w:r>
      <w:r w:rsidR="002A2B02" w:rsidRPr="00DF1310">
        <w:t>Manual</w:t>
      </w:r>
      <w:r w:rsidR="004567EC">
        <w:t xml:space="preserve"> – Lab 1</w:t>
      </w:r>
      <w:r w:rsidR="0047109E">
        <w:t xml:space="preserve"> – Power BI Desktop</w:t>
      </w:r>
    </w:p>
    <w:p w14:paraId="65D96785" w14:textId="77777777" w:rsidR="00DB0BD2" w:rsidRPr="00DF1310" w:rsidRDefault="00DB0BD2" w:rsidP="00FE1DB8">
      <w:pPr>
        <w:pStyle w:val="BookVersion"/>
      </w:pPr>
      <w:r w:rsidRPr="00DF1310">
        <w:t xml:space="preserve">Version </w:t>
      </w:r>
      <w:r w:rsidR="00085690" w:rsidRPr="00DF1310">
        <w:t>1</w:t>
      </w:r>
      <w:r w:rsidRPr="00DF1310">
        <w:t>.</w:t>
      </w:r>
      <w:r w:rsidR="00085690" w:rsidRPr="00DF1310">
        <w:t>0</w:t>
      </w:r>
    </w:p>
    <w:p w14:paraId="2BC9ACF7" w14:textId="77777777" w:rsidR="003D43D3" w:rsidRPr="003D43D3" w:rsidRDefault="00DB0BD2" w:rsidP="003D43D3">
      <w:pPr>
        <w:spacing w:after="200" w:line="276" w:lineRule="auto"/>
      </w:pPr>
      <w:r w:rsidRPr="00DF1310">
        <w:br w:type="page"/>
      </w:r>
      <w:r w:rsidR="003D43D3" w:rsidRPr="003D43D3">
        <w:rPr>
          <w:rFonts w:ascii="Arial" w:hAnsi="Arial"/>
          <w:b/>
          <w:sz w:val="16"/>
          <w:szCs w:val="16"/>
        </w:rPr>
        <w:lastRenderedPageBreak/>
        <w:t>Conditions and Terms of Use</w:t>
      </w:r>
    </w:p>
    <w:p w14:paraId="72FD48C8" w14:textId="77777777" w:rsidR="003D43D3" w:rsidRPr="003D43D3" w:rsidRDefault="003D43D3" w:rsidP="003D43D3">
      <w:pPr>
        <w:spacing w:line="200" w:lineRule="exact"/>
        <w:rPr>
          <w:rFonts w:ascii="Arial" w:hAnsi="Arial"/>
          <w:b/>
          <w:sz w:val="16"/>
          <w:szCs w:val="16"/>
        </w:rPr>
      </w:pPr>
      <w:r w:rsidRPr="003D43D3">
        <w:rPr>
          <w:rFonts w:ascii="Arial" w:hAnsi="Arial"/>
          <w:b/>
          <w:sz w:val="16"/>
          <w:szCs w:val="16"/>
        </w:rPr>
        <w:t>Microsoft Confidential</w:t>
      </w:r>
    </w:p>
    <w:p w14:paraId="79DE24AD" w14:textId="77777777" w:rsidR="003D43D3" w:rsidRPr="003D43D3" w:rsidRDefault="003D43D3" w:rsidP="003D43D3">
      <w:pPr>
        <w:spacing w:line="200" w:lineRule="exact"/>
        <w:rPr>
          <w:rFonts w:ascii="Arial" w:hAnsi="Arial"/>
          <w:sz w:val="16"/>
          <w:szCs w:val="16"/>
          <w:lang w:val="en-IN"/>
        </w:rPr>
      </w:pPr>
      <w:r w:rsidRPr="003D43D3">
        <w:rPr>
          <w:rFonts w:ascii="Arial" w:hAnsi="Arial"/>
          <w:sz w:val="16"/>
          <w:szCs w:val="16"/>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5A3202FF" w14:textId="77777777" w:rsidR="003D43D3" w:rsidRPr="003D43D3" w:rsidRDefault="003D43D3" w:rsidP="003D43D3">
      <w:pPr>
        <w:spacing w:line="200" w:lineRule="exact"/>
        <w:rPr>
          <w:rFonts w:ascii="Arial" w:hAnsi="Arial"/>
          <w:sz w:val="16"/>
          <w:szCs w:val="16"/>
          <w:lang w:val="en-IN"/>
        </w:rPr>
      </w:pPr>
      <w:r w:rsidRPr="003D43D3">
        <w:rPr>
          <w:rFonts w:ascii="Arial" w:hAnsi="Arial"/>
          <w:sz w:val="16"/>
          <w:szCs w:val="16"/>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4BA9DE1B" w14:textId="77777777" w:rsidR="003D43D3" w:rsidRPr="003D43D3" w:rsidRDefault="003D43D3" w:rsidP="003D43D3">
      <w:pPr>
        <w:spacing w:line="200" w:lineRule="exact"/>
        <w:rPr>
          <w:rFonts w:ascii="Arial" w:hAnsi="Arial"/>
          <w:sz w:val="16"/>
          <w:szCs w:val="16"/>
          <w:lang w:val="en-IN"/>
        </w:rPr>
      </w:pPr>
      <w:r w:rsidRPr="003D43D3">
        <w:rPr>
          <w:rFonts w:ascii="Arial" w:hAnsi="Arial"/>
          <w:sz w:val="16"/>
          <w:szCs w:val="16"/>
        </w:rPr>
        <w:t>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14:paraId="4EBA9A1C" w14:textId="77777777" w:rsidR="003D43D3" w:rsidRPr="003D43D3" w:rsidRDefault="003D43D3" w:rsidP="003D43D3">
      <w:pPr>
        <w:spacing w:line="200" w:lineRule="exact"/>
        <w:rPr>
          <w:rFonts w:ascii="Arial" w:hAnsi="Arial"/>
          <w:sz w:val="16"/>
          <w:szCs w:val="16"/>
        </w:rPr>
      </w:pPr>
    </w:p>
    <w:p w14:paraId="67B6F804" w14:textId="77777777" w:rsidR="003D43D3" w:rsidRPr="003D43D3" w:rsidRDefault="003D43D3" w:rsidP="003D43D3">
      <w:pPr>
        <w:spacing w:after="200" w:line="276" w:lineRule="auto"/>
        <w:ind w:left="0"/>
        <w:rPr>
          <w:rFonts w:ascii="Arial" w:hAnsi="Arial"/>
          <w:b/>
          <w:bCs/>
          <w:sz w:val="16"/>
          <w:szCs w:val="16"/>
        </w:rPr>
      </w:pPr>
      <w:r w:rsidRPr="003D43D3">
        <w:rPr>
          <w:rFonts w:ascii="Arial" w:hAnsi="Arial"/>
          <w:b/>
          <w:bCs/>
          <w:sz w:val="16"/>
          <w:szCs w:val="16"/>
        </w:rPr>
        <w:br w:type="page"/>
      </w:r>
    </w:p>
    <w:p w14:paraId="7155951B" w14:textId="77777777" w:rsidR="003D43D3" w:rsidRPr="003D43D3" w:rsidRDefault="003D43D3" w:rsidP="003D43D3">
      <w:pPr>
        <w:spacing w:line="200" w:lineRule="exact"/>
        <w:rPr>
          <w:rFonts w:ascii="Arial" w:hAnsi="Arial"/>
          <w:sz w:val="16"/>
          <w:szCs w:val="16"/>
        </w:rPr>
      </w:pPr>
      <w:r w:rsidRPr="003D43D3">
        <w:rPr>
          <w:rFonts w:ascii="Arial" w:hAnsi="Arial"/>
          <w:b/>
          <w:bCs/>
          <w:sz w:val="16"/>
          <w:szCs w:val="16"/>
        </w:rPr>
        <w:lastRenderedPageBreak/>
        <w:t>Copyright and Trademarks</w:t>
      </w:r>
    </w:p>
    <w:p w14:paraId="7B461CF9" w14:textId="77777777" w:rsidR="003D43D3" w:rsidRPr="003D43D3" w:rsidRDefault="003D43D3" w:rsidP="003D43D3">
      <w:pPr>
        <w:spacing w:line="200" w:lineRule="exact"/>
        <w:rPr>
          <w:rFonts w:ascii="Arial" w:hAnsi="Arial"/>
          <w:sz w:val="16"/>
          <w:szCs w:val="16"/>
        </w:rPr>
      </w:pPr>
      <w:r w:rsidRPr="003D43D3">
        <w:rPr>
          <w:rFonts w:ascii="Arial" w:hAnsi="Arial"/>
          <w:sz w:val="16"/>
          <w:szCs w:val="16"/>
        </w:rPr>
        <w:t>© 2016 Microsoft Corporation. All rights reserved.</w:t>
      </w:r>
    </w:p>
    <w:p w14:paraId="4BD27983" w14:textId="77777777" w:rsidR="003D43D3" w:rsidRPr="003D43D3" w:rsidRDefault="003D43D3" w:rsidP="003D43D3">
      <w:pPr>
        <w:spacing w:line="200" w:lineRule="exact"/>
        <w:rPr>
          <w:rFonts w:ascii="Arial" w:hAnsi="Arial"/>
          <w:sz w:val="16"/>
          <w:szCs w:val="16"/>
        </w:rPr>
      </w:pPr>
      <w:r w:rsidRPr="003D43D3">
        <w:rPr>
          <w:rFonts w:ascii="Arial" w:hAnsi="Arial"/>
          <w:sz w:val="16"/>
          <w:szCs w:val="16"/>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648C7692" w14:textId="77777777" w:rsidR="003D43D3" w:rsidRPr="003D43D3" w:rsidRDefault="003D43D3" w:rsidP="003D43D3">
      <w:pPr>
        <w:spacing w:line="200" w:lineRule="exact"/>
        <w:rPr>
          <w:rFonts w:ascii="Arial" w:hAnsi="Arial"/>
          <w:sz w:val="16"/>
          <w:szCs w:val="16"/>
        </w:rPr>
      </w:pPr>
      <w:r w:rsidRPr="003D43D3">
        <w:rPr>
          <w:rFonts w:ascii="Arial" w:hAnsi="Arial"/>
          <w:sz w:val="16"/>
          <w:szCs w:val="16"/>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7BADB306" w14:textId="77777777" w:rsidR="003D43D3" w:rsidRPr="003D43D3" w:rsidRDefault="003D43D3" w:rsidP="003D43D3">
      <w:pPr>
        <w:spacing w:line="200" w:lineRule="exact"/>
        <w:rPr>
          <w:rFonts w:ascii="Arial" w:hAnsi="Arial"/>
          <w:sz w:val="16"/>
          <w:szCs w:val="16"/>
        </w:rPr>
      </w:pPr>
      <w:r w:rsidRPr="003D43D3">
        <w:rPr>
          <w:rFonts w:ascii="Arial" w:hAnsi="Arial"/>
          <w:sz w:val="16"/>
          <w:szCs w:val="16"/>
        </w:rPr>
        <w:t>For more information, see Use of Microsoft Copyrighted Content at</w:t>
      </w:r>
    </w:p>
    <w:p w14:paraId="51B9F446" w14:textId="77777777" w:rsidR="003D43D3" w:rsidRPr="003D43D3" w:rsidRDefault="00E71E4F" w:rsidP="003D43D3">
      <w:pPr>
        <w:spacing w:line="200" w:lineRule="exact"/>
        <w:rPr>
          <w:rFonts w:ascii="Arial" w:hAnsi="Arial"/>
          <w:sz w:val="16"/>
          <w:szCs w:val="16"/>
        </w:rPr>
      </w:pPr>
      <w:hyperlink r:id="rId13" w:history="1">
        <w:r w:rsidR="003D43D3" w:rsidRPr="003D43D3">
          <w:rPr>
            <w:rFonts w:ascii="Arial" w:hAnsi="Arial"/>
            <w:color w:val="0000FF"/>
            <w:sz w:val="16"/>
            <w:szCs w:val="16"/>
          </w:rPr>
          <w:t>http://www.microsoft.com/en-us/legal/intellectualproperty/Permissions/default.aspx</w:t>
        </w:r>
      </w:hyperlink>
    </w:p>
    <w:p w14:paraId="65DD0E73" w14:textId="77777777" w:rsidR="003D43D3" w:rsidRPr="003D43D3" w:rsidRDefault="003D43D3" w:rsidP="003D43D3">
      <w:pPr>
        <w:spacing w:line="200" w:lineRule="exact"/>
        <w:rPr>
          <w:rFonts w:ascii="Arial" w:hAnsi="Arial"/>
          <w:sz w:val="16"/>
          <w:szCs w:val="16"/>
        </w:rPr>
      </w:pPr>
      <w:r w:rsidRPr="003D43D3">
        <w:rPr>
          <w:rFonts w:ascii="Arial" w:hAnsi="Arial"/>
          <w:sz w:val="16"/>
          <w:szCs w:val="16"/>
        </w:rPr>
        <w:t>DirectX, Hyper-V, Internet Explorer, Microsoft, Outlook, OneDrive, SQL Server, Windows, Microsoft Azure, Windows PowerShell, Windows Server, Windows Vista, and Zune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79269CB1" w14:textId="2A417246" w:rsidR="00E93278" w:rsidRPr="00DF1310" w:rsidRDefault="00E93278" w:rsidP="003D43D3">
      <w:pPr>
        <w:pStyle w:val="Legalese"/>
      </w:pPr>
    </w:p>
    <w:p w14:paraId="59563C18" w14:textId="77777777" w:rsidR="00E93278" w:rsidRPr="00DF1310" w:rsidRDefault="00E93278" w:rsidP="00E93278">
      <w:pPr>
        <w:pStyle w:val="Legalese"/>
      </w:pPr>
    </w:p>
    <w:p w14:paraId="5C4C400E" w14:textId="77777777" w:rsidR="00E93278" w:rsidRPr="00DF1310" w:rsidRDefault="00E93278" w:rsidP="00E93278">
      <w:pPr>
        <w:pStyle w:val="Legalese"/>
      </w:pPr>
    </w:p>
    <w:p w14:paraId="74424308" w14:textId="77777777" w:rsidR="00DB0BD2" w:rsidRPr="00DF1310" w:rsidRDefault="00DB0BD2" w:rsidP="00DB0BD2"/>
    <w:p w14:paraId="2D1283F7" w14:textId="77777777" w:rsidR="008B5BBC" w:rsidRPr="00DF1310" w:rsidRDefault="008B5BBC" w:rsidP="00DB0BD2"/>
    <w:p w14:paraId="3A5D7086" w14:textId="77777777" w:rsidR="008B5BBC" w:rsidRPr="00DF1310" w:rsidRDefault="008B5BBC" w:rsidP="008B5BBC">
      <w:pPr>
        <w:tabs>
          <w:tab w:val="left" w:pos="4169"/>
        </w:tabs>
      </w:pPr>
      <w:r w:rsidRPr="00DF1310">
        <w:tab/>
      </w:r>
    </w:p>
    <w:p w14:paraId="2DB29DB2" w14:textId="77777777" w:rsidR="008B5BBC" w:rsidRPr="00DF1310" w:rsidRDefault="008B5BBC" w:rsidP="008B5BBC"/>
    <w:p w14:paraId="40E618FB" w14:textId="77777777" w:rsidR="00DB0BD2" w:rsidRPr="00DF1310" w:rsidRDefault="00DB0BD2" w:rsidP="008B5BBC">
      <w:pPr>
        <w:sectPr w:rsidR="00DB0BD2" w:rsidRPr="00DF1310" w:rsidSect="00A17AA4">
          <w:headerReference w:type="even" r:id="rId14"/>
          <w:headerReference w:type="default" r:id="rId15"/>
          <w:footerReference w:type="even" r:id="rId16"/>
          <w:footerReference w:type="default" r:id="rId17"/>
          <w:headerReference w:type="first" r:id="rId18"/>
          <w:footerReference w:type="first" r:id="rId19"/>
          <w:type w:val="oddPage"/>
          <w:pgSz w:w="12240" w:h="15840" w:code="1"/>
          <w:pgMar w:top="1440" w:right="1800" w:bottom="1440" w:left="1440" w:header="720" w:footer="432" w:gutter="0"/>
          <w:cols w:space="720"/>
          <w:titlePg/>
          <w:docGrid w:linePitch="360"/>
        </w:sectPr>
      </w:pPr>
    </w:p>
    <w:p w14:paraId="56591E8A" w14:textId="0012ACF9" w:rsidR="00DB0BD2" w:rsidRPr="00625B8E" w:rsidRDefault="009F314C" w:rsidP="00DB0BD2">
      <w:pPr>
        <w:pStyle w:val="DocumentTitle"/>
      </w:pPr>
      <w:bookmarkStart w:id="0" w:name="_Toc153613710"/>
      <w:bookmarkStart w:id="1" w:name="_Toc153614909"/>
      <w:bookmarkStart w:id="2" w:name="_Toc153892611"/>
      <w:bookmarkStart w:id="3" w:name="_Toc117919053"/>
      <w:bookmarkStart w:id="4" w:name="_Toc297105303"/>
      <w:r>
        <w:lastRenderedPageBreak/>
        <w:br/>
        <w:t xml:space="preserve">Lab 1 – Power </w:t>
      </w:r>
      <w:r w:rsidR="00DB0BD2" w:rsidRPr="00625B8E">
        <w:rPr>
          <w:noProof/>
          <w:lang w:val="pt-PT" w:eastAsia="pt-PT"/>
        </w:rPr>
        <w:drawing>
          <wp:anchor distT="0" distB="0" distL="114300" distR="114300" simplePos="0" relativeHeight="251654144" behindDoc="1" locked="0" layoutInCell="1" allowOverlap="1" wp14:anchorId="21F58AAC" wp14:editId="0B22E52A">
            <wp:simplePos x="0" y="0"/>
            <wp:positionH relativeFrom="column">
              <wp:posOffset>4191000</wp:posOffset>
            </wp:positionH>
            <wp:positionV relativeFrom="paragraph">
              <wp:posOffset>1828800</wp:posOffset>
            </wp:positionV>
            <wp:extent cx="1952625" cy="4572000"/>
            <wp:effectExtent l="19050" t="0" r="9525" b="0"/>
            <wp:wrapNone/>
            <wp:docPr id="6" name="Picture 84" descr="Print_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rint_Splash"/>
                    <pic:cNvPicPr>
                      <a:picLocks noChangeAspect="1" noChangeArrowheads="1"/>
                    </pic:cNvPicPr>
                  </pic:nvPicPr>
                  <pic:blipFill>
                    <a:blip r:embed="rId20" cstate="print"/>
                    <a:srcRect/>
                    <a:stretch>
                      <a:fillRect/>
                    </a:stretch>
                  </pic:blipFill>
                  <pic:spPr bwMode="auto">
                    <a:xfrm>
                      <a:off x="0" y="0"/>
                      <a:ext cx="1952625" cy="4572000"/>
                    </a:xfrm>
                    <a:prstGeom prst="rect">
                      <a:avLst/>
                    </a:prstGeom>
                    <a:noFill/>
                  </pic:spPr>
                </pic:pic>
              </a:graphicData>
            </a:graphic>
          </wp:anchor>
        </w:drawing>
      </w:r>
      <w:bookmarkEnd w:id="0"/>
      <w:bookmarkEnd w:id="1"/>
      <w:bookmarkEnd w:id="2"/>
      <w:bookmarkEnd w:id="3"/>
      <w:r w:rsidR="00DB0BD2" w:rsidRPr="00625B8E">
        <w:rPr>
          <w:noProof/>
          <w:lang w:val="pt-PT" w:eastAsia="pt-PT"/>
        </w:rPr>
        <w:drawing>
          <wp:anchor distT="0" distB="0" distL="114300" distR="114300" simplePos="0" relativeHeight="251659264" behindDoc="1" locked="0" layoutInCell="1" allowOverlap="1" wp14:anchorId="16E685DC" wp14:editId="54BE3F05">
            <wp:simplePos x="0" y="0"/>
            <wp:positionH relativeFrom="column">
              <wp:posOffset>4229100</wp:posOffset>
            </wp:positionH>
            <wp:positionV relativeFrom="paragraph">
              <wp:posOffset>1828800</wp:posOffset>
            </wp:positionV>
            <wp:extent cx="1952625" cy="4572000"/>
            <wp:effectExtent l="19050" t="0" r="9525" b="0"/>
            <wp:wrapNone/>
            <wp:docPr id="8" name="Picture 2" descr="Print_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nt_Splash"/>
                    <pic:cNvPicPr>
                      <a:picLocks noChangeAspect="1" noChangeArrowheads="1"/>
                    </pic:cNvPicPr>
                  </pic:nvPicPr>
                  <pic:blipFill>
                    <a:blip r:embed="rId20" cstate="print"/>
                    <a:srcRect/>
                    <a:stretch>
                      <a:fillRect/>
                    </a:stretch>
                  </pic:blipFill>
                  <pic:spPr bwMode="auto">
                    <a:xfrm>
                      <a:off x="0" y="0"/>
                      <a:ext cx="1952625" cy="4572000"/>
                    </a:xfrm>
                    <a:prstGeom prst="rect">
                      <a:avLst/>
                    </a:prstGeom>
                    <a:noFill/>
                    <a:ln w="9525">
                      <a:noFill/>
                      <a:miter lim="800000"/>
                      <a:headEnd/>
                      <a:tailEnd/>
                    </a:ln>
                  </pic:spPr>
                </pic:pic>
              </a:graphicData>
            </a:graphic>
          </wp:anchor>
        </w:drawing>
      </w:r>
      <w:bookmarkEnd w:id="4"/>
      <w:r>
        <w:t>BI Desktop</w:t>
      </w:r>
    </w:p>
    <w:p w14:paraId="33F5674E" w14:textId="77777777" w:rsidR="000F1F31" w:rsidRPr="00DF1310" w:rsidRDefault="000F1F31">
      <w:pPr>
        <w:spacing w:after="0" w:line="240" w:lineRule="auto"/>
        <w:ind w:left="0"/>
        <w:rPr>
          <w:rFonts w:ascii="Arial" w:hAnsi="Arial" w:cs="Tahoma"/>
          <w:b/>
          <w:bCs/>
          <w:kern w:val="32"/>
          <w:sz w:val="36"/>
          <w:szCs w:val="32"/>
        </w:rPr>
      </w:pPr>
      <w:bookmarkStart w:id="5" w:name="_Introduction"/>
      <w:bookmarkStart w:id="6" w:name="_Toc297105304"/>
      <w:bookmarkStart w:id="7" w:name="_Toc124148470"/>
      <w:bookmarkStart w:id="8" w:name="_Toc139350752"/>
      <w:bookmarkEnd w:id="5"/>
      <w:r w:rsidRPr="00DF1310">
        <w:br w:type="page"/>
      </w:r>
    </w:p>
    <w:bookmarkEnd w:id="6"/>
    <w:p w14:paraId="6888E6A3" w14:textId="7CF42F02" w:rsidR="00D41E87" w:rsidRPr="00DF1310" w:rsidRDefault="00CB579E" w:rsidP="000E0778">
      <w:pPr>
        <w:pStyle w:val="Heading1"/>
      </w:pPr>
      <w:r w:rsidRPr="00DF1310">
        <w:lastRenderedPageBreak/>
        <w:t xml:space="preserve">Lab 1: </w:t>
      </w:r>
      <w:r w:rsidR="00B05A1A">
        <w:t>Power BI Desktop</w:t>
      </w:r>
    </w:p>
    <w:p w14:paraId="6704EA1B" w14:textId="77777777" w:rsidR="00D41E87" w:rsidRPr="00DF1310" w:rsidRDefault="00D41E87" w:rsidP="00F474E3"/>
    <w:p w14:paraId="4296076B" w14:textId="77777777" w:rsidR="00D41E87" w:rsidRPr="00DF1310" w:rsidRDefault="00D41E87" w:rsidP="008A42E6">
      <w:pPr>
        <w:pStyle w:val="Heading3"/>
      </w:pPr>
      <w:r w:rsidRPr="00DF1310">
        <w:t>Introduction</w:t>
      </w:r>
    </w:p>
    <w:p w14:paraId="2D33E7B9" w14:textId="77777777" w:rsidR="00F067AD" w:rsidRDefault="00F067AD" w:rsidP="00A5675F">
      <w:pPr>
        <w:ind w:left="709"/>
      </w:pPr>
    </w:p>
    <w:p w14:paraId="10A76625" w14:textId="14FC702D" w:rsidR="0084296E" w:rsidRDefault="0084296E" w:rsidP="00A5675F">
      <w:pPr>
        <w:ind w:left="709"/>
      </w:pPr>
      <w:r>
        <w:t xml:space="preserve">In this lab, you will </w:t>
      </w:r>
      <w:r w:rsidR="00B05A1A">
        <w:t xml:space="preserve">use the </w:t>
      </w:r>
      <w:r w:rsidR="00432248">
        <w:t>d</w:t>
      </w:r>
      <w:r w:rsidR="00B05A1A">
        <w:t xml:space="preserve">ata </w:t>
      </w:r>
      <w:r w:rsidR="00432248">
        <w:t>a</w:t>
      </w:r>
      <w:r w:rsidR="00B05A1A">
        <w:t xml:space="preserve">nalyst tool, </w:t>
      </w:r>
      <w:r w:rsidR="003D43D3">
        <w:t xml:space="preserve">Microsoft </w:t>
      </w:r>
      <w:r w:rsidR="00B05A1A">
        <w:t>Power BI Desktop, to connect to data, shape it, model it, extend it with business definitions and calculations</w:t>
      </w:r>
      <w:r w:rsidR="003D43D3">
        <w:t>,</w:t>
      </w:r>
      <w:r w:rsidR="00B05A1A">
        <w:t xml:space="preserve"> and finally build amazing reports that will make your data fly!</w:t>
      </w:r>
    </w:p>
    <w:p w14:paraId="01065DDB" w14:textId="77777777" w:rsidR="007556D3" w:rsidRPr="00DF1310" w:rsidRDefault="007556D3" w:rsidP="00A5675F">
      <w:pPr>
        <w:ind w:left="709"/>
      </w:pPr>
    </w:p>
    <w:p w14:paraId="6C4B47D0" w14:textId="77777777" w:rsidR="00D41E87" w:rsidRPr="00DF1310" w:rsidRDefault="00D41E87" w:rsidP="008A42E6">
      <w:pPr>
        <w:pStyle w:val="Heading3"/>
      </w:pPr>
      <w:r w:rsidRPr="00DF1310">
        <w:t>Objectives</w:t>
      </w:r>
    </w:p>
    <w:p w14:paraId="27C77AC4" w14:textId="77777777" w:rsidR="00F067AD" w:rsidRDefault="00F067AD" w:rsidP="00A5675F">
      <w:pPr>
        <w:ind w:left="709"/>
      </w:pPr>
    </w:p>
    <w:p w14:paraId="1F0EEBAE" w14:textId="01EE2329" w:rsidR="00D41E87" w:rsidRDefault="00D41E87" w:rsidP="00A5675F">
      <w:pPr>
        <w:ind w:left="709"/>
      </w:pPr>
      <w:r w:rsidRPr="00DF1310">
        <w:t>After completing this lab, you will be able to:</w:t>
      </w:r>
    </w:p>
    <w:p w14:paraId="1A742DA2" w14:textId="5C8CD5C9" w:rsidR="00FA1C63" w:rsidRDefault="00B05A1A" w:rsidP="00AF7CD7">
      <w:pPr>
        <w:pStyle w:val="ListParagraph"/>
        <w:numPr>
          <w:ilvl w:val="0"/>
          <w:numId w:val="14"/>
        </w:numPr>
      </w:pPr>
      <w:r>
        <w:t>Create a Power BI Desktop Solution</w:t>
      </w:r>
      <w:r w:rsidR="00FA1C63">
        <w:t>.</w:t>
      </w:r>
    </w:p>
    <w:p w14:paraId="760754E6" w14:textId="1FEC81EB" w:rsidR="00A5675F" w:rsidRDefault="00B05A1A" w:rsidP="00AF7CD7">
      <w:pPr>
        <w:pStyle w:val="ListParagraph"/>
        <w:numPr>
          <w:ilvl w:val="0"/>
          <w:numId w:val="14"/>
        </w:numPr>
      </w:pPr>
      <w:r>
        <w:t>Create Queries based on a variety of data sources</w:t>
      </w:r>
      <w:r w:rsidR="00716FC6">
        <w:t>.</w:t>
      </w:r>
    </w:p>
    <w:p w14:paraId="1250EC7A" w14:textId="7D2A5223" w:rsidR="00716FC6" w:rsidRDefault="00B05A1A" w:rsidP="00AF7CD7">
      <w:pPr>
        <w:pStyle w:val="ListParagraph"/>
        <w:numPr>
          <w:ilvl w:val="0"/>
          <w:numId w:val="14"/>
        </w:numPr>
      </w:pPr>
      <w:r>
        <w:t>Prepare a data model for reporting</w:t>
      </w:r>
      <w:r w:rsidR="00716FC6">
        <w:t>.</w:t>
      </w:r>
    </w:p>
    <w:p w14:paraId="458CAD9B" w14:textId="4918A828" w:rsidR="00716FC6" w:rsidRDefault="00B05A1A" w:rsidP="00AF7CD7">
      <w:pPr>
        <w:pStyle w:val="ListParagraph"/>
        <w:numPr>
          <w:ilvl w:val="0"/>
          <w:numId w:val="14"/>
        </w:numPr>
      </w:pPr>
      <w:r>
        <w:t>Create an interactive dashboard layout consisting of several data visualizations</w:t>
      </w:r>
      <w:r w:rsidR="00716FC6">
        <w:t>.</w:t>
      </w:r>
    </w:p>
    <w:p w14:paraId="6E1D9701" w14:textId="77777777" w:rsidR="00145BC8" w:rsidRPr="00DF1310" w:rsidRDefault="00145BC8" w:rsidP="00145BC8">
      <w:pPr>
        <w:pStyle w:val="Lb1"/>
        <w:numPr>
          <w:ilvl w:val="0"/>
          <w:numId w:val="0"/>
        </w:numPr>
        <w:ind w:left="1080"/>
      </w:pPr>
    </w:p>
    <w:p w14:paraId="00370611" w14:textId="77777777" w:rsidR="00D41E87" w:rsidRPr="00DF1310" w:rsidRDefault="00D41E87" w:rsidP="008A42E6">
      <w:pPr>
        <w:pStyle w:val="Heading3"/>
      </w:pPr>
      <w:r w:rsidRPr="00DF1310">
        <w:t>Estimated time to complete this lab</w:t>
      </w:r>
    </w:p>
    <w:p w14:paraId="6D5B5E45" w14:textId="77777777" w:rsidR="00F067AD" w:rsidRDefault="00F067AD" w:rsidP="00C32A1D">
      <w:pPr>
        <w:jc w:val="center"/>
        <w:rPr>
          <w:highlight w:val="yellow"/>
        </w:rPr>
      </w:pPr>
    </w:p>
    <w:p w14:paraId="59F061A9" w14:textId="0BD09ACE" w:rsidR="00D41E87" w:rsidRPr="00DF1310" w:rsidRDefault="008A42E6" w:rsidP="00D41E87">
      <w:r>
        <w:t>2.5 hours (depends on experience)</w:t>
      </w:r>
    </w:p>
    <w:p w14:paraId="75DF8608" w14:textId="77777777" w:rsidR="00D41E87" w:rsidRPr="00DF1310" w:rsidRDefault="00D41E87" w:rsidP="00D41E87"/>
    <w:p w14:paraId="1B25CFE1" w14:textId="49000D26" w:rsidR="00FF5976" w:rsidRDefault="00FF5976" w:rsidP="008A42E6">
      <w:pPr>
        <w:pStyle w:val="Heading3"/>
      </w:pPr>
      <w:r w:rsidRPr="00DF1310">
        <w:t>Resources</w:t>
      </w:r>
    </w:p>
    <w:p w14:paraId="22054698" w14:textId="77777777" w:rsidR="00F067AD" w:rsidRPr="00F067AD" w:rsidRDefault="00F067AD" w:rsidP="00F067AD"/>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97"/>
        <w:gridCol w:w="3175"/>
      </w:tblGrid>
      <w:tr w:rsidR="00FF5976" w:rsidRPr="00DF1310" w14:paraId="4792DC67"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49EAB" w14:textId="51F25EE9" w:rsidR="00FF5976" w:rsidRPr="00DF1310" w:rsidRDefault="003D43D3" w:rsidP="00FF5976">
            <w:pPr>
              <w:pStyle w:val="TableBody"/>
              <w:rPr>
                <w:lang w:eastAsia="pt-PT"/>
              </w:rPr>
            </w:pPr>
            <w:r>
              <w:rPr>
                <w:lang w:eastAsia="pt-PT"/>
              </w:rPr>
              <w:t>Virtual machine (</w:t>
            </w:r>
            <w:r w:rsidR="00FF5976" w:rsidRPr="00DF1310">
              <w:rPr>
                <w:lang w:eastAsia="pt-PT"/>
              </w:rPr>
              <w:t>VM</w:t>
            </w:r>
            <w:r>
              <w:rPr>
                <w:lang w:eastAsia="pt-PT"/>
              </w:rPr>
              <w:t>)</w:t>
            </w:r>
            <w:r w:rsidR="00FF5976" w:rsidRPr="00DF1310">
              <w:rPr>
                <w:lang w:eastAsia="pt-PT"/>
              </w:rPr>
              <w:t xml:space="preserve"> Name</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67B4E1" w14:textId="1AF611F1" w:rsidR="007556D3" w:rsidRPr="00432248" w:rsidRDefault="00B05A1A" w:rsidP="0084296E">
            <w:pPr>
              <w:pStyle w:val="TableBody"/>
              <w:rPr>
                <w:b/>
                <w:lang w:eastAsia="pt-PT"/>
              </w:rPr>
            </w:pPr>
            <w:r w:rsidRPr="00432248">
              <w:rPr>
                <w:b/>
                <w:lang w:eastAsia="pt-PT"/>
              </w:rPr>
              <w:t>Business Analytics with Power BI - Module 1</w:t>
            </w:r>
          </w:p>
        </w:tc>
      </w:tr>
      <w:tr w:rsidR="00FF5976" w:rsidRPr="00DF1310" w14:paraId="10BA635D"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1E2BE4" w14:textId="77777777" w:rsidR="00FF5976" w:rsidRPr="00DF1310" w:rsidRDefault="00FF5976" w:rsidP="00FF5976">
            <w:pPr>
              <w:pStyle w:val="TableBody"/>
              <w:rPr>
                <w:lang w:eastAsia="pt-PT"/>
              </w:rPr>
            </w:pPr>
            <w:r w:rsidRPr="00DF1310">
              <w:rPr>
                <w:lang w:eastAsia="pt-PT"/>
              </w:rPr>
              <w:t>Domain</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86A6D0" w14:textId="6B212D03" w:rsidR="00FF5976" w:rsidRPr="00432248" w:rsidRDefault="00B05A1A" w:rsidP="00FF5976">
            <w:pPr>
              <w:pStyle w:val="TableBody"/>
              <w:rPr>
                <w:b/>
                <w:lang w:eastAsia="pt-PT"/>
              </w:rPr>
            </w:pPr>
            <w:r w:rsidRPr="00432248">
              <w:rPr>
                <w:b/>
                <w:lang w:eastAsia="pt-PT"/>
              </w:rPr>
              <w:t>POWERBI-WIN10</w:t>
            </w:r>
          </w:p>
        </w:tc>
      </w:tr>
      <w:tr w:rsidR="00B05A1A" w:rsidRPr="00DF1310" w14:paraId="0B5D0FCE"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82AC8B" w14:textId="5A300156" w:rsidR="00B05A1A" w:rsidRPr="00DF1310" w:rsidRDefault="00B05A1A" w:rsidP="00B05A1A">
            <w:pPr>
              <w:pStyle w:val="TableBody"/>
              <w:rPr>
                <w:lang w:eastAsia="pt-PT"/>
              </w:rPr>
            </w:pPr>
            <w:r>
              <w:rPr>
                <w:lang w:eastAsia="pt-PT"/>
              </w:rPr>
              <w:t>User</w:t>
            </w:r>
            <w:r w:rsidR="003D43D3">
              <w:rPr>
                <w:lang w:eastAsia="pt-PT"/>
              </w:rPr>
              <w:t xml:space="preserve"> name</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22E76" w14:textId="5487AE96" w:rsidR="00B05A1A" w:rsidRPr="00432248" w:rsidRDefault="00B05A1A" w:rsidP="00B05A1A">
            <w:pPr>
              <w:pStyle w:val="TableBody"/>
              <w:rPr>
                <w:b/>
                <w:lang w:eastAsia="pt-PT"/>
              </w:rPr>
            </w:pPr>
            <w:r w:rsidRPr="00432248">
              <w:rPr>
                <w:b/>
                <w:lang w:eastAsia="pt-PT"/>
              </w:rPr>
              <w:t>POWERBI-WIN10\LabUser</w:t>
            </w:r>
          </w:p>
        </w:tc>
      </w:tr>
      <w:tr w:rsidR="00B05A1A" w:rsidRPr="00DF1310" w14:paraId="028FBE35" w14:textId="77777777" w:rsidTr="0084296E">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340863" w14:textId="77777777" w:rsidR="00B05A1A" w:rsidRPr="00DF1310" w:rsidRDefault="00B05A1A" w:rsidP="00B05A1A">
            <w:pPr>
              <w:pStyle w:val="TableBody"/>
              <w:rPr>
                <w:lang w:eastAsia="pt-PT"/>
              </w:rPr>
            </w:pPr>
            <w:r>
              <w:rPr>
                <w:lang w:eastAsia="pt-PT"/>
              </w:rPr>
              <w:t>Password</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327A6F" w14:textId="2DDA1E2F" w:rsidR="00B05A1A" w:rsidRPr="00432248" w:rsidRDefault="00B05A1A" w:rsidP="00B05A1A">
            <w:pPr>
              <w:pStyle w:val="TableBody"/>
              <w:rPr>
                <w:b/>
                <w:lang w:eastAsia="pt-PT"/>
              </w:rPr>
            </w:pPr>
            <w:r w:rsidRPr="00432248">
              <w:rPr>
                <w:b/>
                <w:lang w:eastAsia="pt-PT"/>
              </w:rPr>
              <w:t>P@ssw0rd1!</w:t>
            </w:r>
          </w:p>
        </w:tc>
      </w:tr>
      <w:tr w:rsidR="00B05A1A" w:rsidRPr="00DF1310" w14:paraId="637297B2"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8DCBB0" w14:textId="77777777" w:rsidR="00B05A1A" w:rsidRPr="00DF1310" w:rsidRDefault="00B05A1A" w:rsidP="00B05A1A">
            <w:pPr>
              <w:pStyle w:val="TableBody"/>
              <w:rPr>
                <w:lang w:eastAsia="pt-PT"/>
              </w:rPr>
            </w:pPr>
            <w:r w:rsidRPr="00DF1310">
              <w:rPr>
                <w:lang w:eastAsia="pt-PT"/>
              </w:rPr>
              <w:t xml:space="preserve">Lab </w:t>
            </w:r>
            <w:r>
              <w:rPr>
                <w:lang w:eastAsia="pt-PT"/>
              </w:rPr>
              <w:t>Files</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CBFB40" w14:textId="77777777" w:rsidR="00B05A1A" w:rsidRPr="00432248" w:rsidRDefault="00B05A1A" w:rsidP="00B05A1A">
            <w:pPr>
              <w:pStyle w:val="TableBody"/>
              <w:rPr>
                <w:b/>
                <w:lang w:eastAsia="pt-PT"/>
              </w:rPr>
            </w:pPr>
            <w:r w:rsidRPr="00432248">
              <w:rPr>
                <w:b/>
                <w:lang w:eastAsia="pt-PT"/>
              </w:rPr>
              <w:t>E:\Labs\</w:t>
            </w:r>
          </w:p>
        </w:tc>
      </w:tr>
      <w:tr w:rsidR="00AC00D1" w:rsidRPr="00DF1310" w14:paraId="20C7A628"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05E2BE" w14:textId="583D481B" w:rsidR="00AC00D1" w:rsidRPr="00DF1310" w:rsidRDefault="00AC00D1" w:rsidP="00B05A1A">
            <w:pPr>
              <w:pStyle w:val="TableBody"/>
              <w:rPr>
                <w:lang w:eastAsia="pt-PT"/>
              </w:rPr>
            </w:pPr>
            <w:r>
              <w:rPr>
                <w:lang w:eastAsia="pt-PT"/>
              </w:rPr>
              <w:t>Asset Files</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D84B25" w14:textId="658574C4" w:rsidR="00AC00D1" w:rsidRPr="00432248" w:rsidRDefault="00AC00D1" w:rsidP="00B05A1A">
            <w:pPr>
              <w:pStyle w:val="TableBody"/>
              <w:rPr>
                <w:b/>
                <w:lang w:eastAsia="pt-PT"/>
              </w:rPr>
            </w:pPr>
            <w:r w:rsidRPr="00432248">
              <w:rPr>
                <w:b/>
                <w:lang w:eastAsia="pt-PT"/>
              </w:rPr>
              <w:t>E:\Assets\</w:t>
            </w:r>
          </w:p>
        </w:tc>
      </w:tr>
    </w:tbl>
    <w:p w14:paraId="305FE62E" w14:textId="77777777" w:rsidR="00D41E87" w:rsidRPr="00DF1310" w:rsidRDefault="00D41E87" w:rsidP="00FF5976">
      <w:r w:rsidRPr="00DF1310">
        <w:br w:type="page"/>
      </w:r>
    </w:p>
    <w:p w14:paraId="6A0E3D56" w14:textId="5CD68ABE" w:rsidR="00FA1C63" w:rsidRPr="002F5608" w:rsidRDefault="00FA1C63" w:rsidP="008E6B33">
      <w:pPr>
        <w:pStyle w:val="Heading1"/>
      </w:pPr>
      <w:bookmarkStart w:id="9" w:name="_Toc297105305"/>
      <w:r>
        <w:lastRenderedPageBreak/>
        <w:t xml:space="preserve">Exercise 1: </w:t>
      </w:r>
      <w:r w:rsidR="004567EC">
        <w:t>Shaping</w:t>
      </w:r>
      <w:r w:rsidRPr="00652989">
        <w:t xml:space="preserve"> Data</w:t>
      </w:r>
    </w:p>
    <w:p w14:paraId="5E60167A" w14:textId="77777777" w:rsidR="00101D20" w:rsidRDefault="00101D20" w:rsidP="00101D20">
      <w:pPr>
        <w:pStyle w:val="AnswerLine"/>
      </w:pPr>
    </w:p>
    <w:p w14:paraId="3F540926" w14:textId="07944678" w:rsidR="00FA1C63" w:rsidRPr="002F5608" w:rsidRDefault="00FA1C63" w:rsidP="008A42E6">
      <w:pPr>
        <w:pStyle w:val="Heading3"/>
      </w:pPr>
      <w:r w:rsidRPr="002F5608">
        <w:t>Introduction</w:t>
      </w:r>
    </w:p>
    <w:p w14:paraId="6C080CA3" w14:textId="77777777" w:rsidR="00F067AD" w:rsidRDefault="00F067AD" w:rsidP="00FA1C63"/>
    <w:p w14:paraId="49AFE724" w14:textId="446A3E6B" w:rsidR="004567EC" w:rsidRDefault="00FA1C63" w:rsidP="00FA1C63">
      <w:r>
        <w:t xml:space="preserve">In this </w:t>
      </w:r>
      <w:r w:rsidR="004567EC">
        <w:t>exercise</w:t>
      </w:r>
      <w:r w:rsidR="003D43D3">
        <w:t>,</w:t>
      </w:r>
      <w:r>
        <w:t xml:space="preserve"> you will </w:t>
      </w:r>
      <w:r w:rsidRPr="00432248">
        <w:t xml:space="preserve">use </w:t>
      </w:r>
      <w:r w:rsidR="004567EC">
        <w:t xml:space="preserve">Power BI Desktop to create five queries. Four queries will source data from </w:t>
      </w:r>
      <w:r w:rsidR="00A74CFA">
        <w:t xml:space="preserve">Microsoft </w:t>
      </w:r>
      <w:r w:rsidR="004567EC">
        <w:t xml:space="preserve">SQL Server, </w:t>
      </w:r>
      <w:r w:rsidR="00A74CFA">
        <w:t xml:space="preserve">a Microsoft </w:t>
      </w:r>
      <w:r w:rsidR="004567EC">
        <w:t>Excel workbook</w:t>
      </w:r>
      <w:r w:rsidR="00A74CFA">
        <w:t>,</w:t>
      </w:r>
      <w:r w:rsidR="004567EC">
        <w:t xml:space="preserve"> and a </w:t>
      </w:r>
      <w:r w:rsidR="00432248">
        <w:t xml:space="preserve">comma separated value </w:t>
      </w:r>
      <w:r w:rsidR="004567EC">
        <w:t xml:space="preserve">file. A fifth query will generate </w:t>
      </w:r>
      <w:r w:rsidR="00432248">
        <w:t xml:space="preserve">a dates table </w:t>
      </w:r>
      <w:r w:rsidR="004567EC">
        <w:t>without requiring a data source.</w:t>
      </w:r>
    </w:p>
    <w:p w14:paraId="2AF64932" w14:textId="77777777" w:rsidR="00FA1C63" w:rsidRDefault="00FA1C63" w:rsidP="00FA1C63"/>
    <w:p w14:paraId="4562C0E8" w14:textId="77777777" w:rsidR="00FA1C63" w:rsidRPr="002F5608" w:rsidRDefault="00FA1C63" w:rsidP="008A42E6">
      <w:pPr>
        <w:pStyle w:val="Heading3"/>
      </w:pPr>
      <w:r w:rsidRPr="002F5608">
        <w:t>Objectives</w:t>
      </w:r>
    </w:p>
    <w:p w14:paraId="41E14A83" w14:textId="77777777" w:rsidR="00F067AD" w:rsidRDefault="00F067AD" w:rsidP="00FA1C63"/>
    <w:p w14:paraId="788F5187" w14:textId="3B46BC99" w:rsidR="00FA1C63" w:rsidRDefault="00FA1C63" w:rsidP="00FA1C63">
      <w:r w:rsidRPr="002F5608">
        <w:t xml:space="preserve">After completing this </w:t>
      </w:r>
      <w:r w:rsidR="00A74CFA">
        <w:t>exercise</w:t>
      </w:r>
      <w:r w:rsidRPr="002F5608">
        <w:t>, you will be able to:</w:t>
      </w:r>
    </w:p>
    <w:p w14:paraId="2D37B2A9" w14:textId="6CB15E10" w:rsidR="00FA1C63" w:rsidRDefault="004567EC" w:rsidP="00FA1C63">
      <w:pPr>
        <w:pStyle w:val="Lb1"/>
      </w:pPr>
      <w:r>
        <w:t>Connect to data</w:t>
      </w:r>
      <w:r w:rsidR="00A74CFA">
        <w:t>.</w:t>
      </w:r>
    </w:p>
    <w:p w14:paraId="1EC393D4" w14:textId="7206E5DC" w:rsidR="00FA1C63" w:rsidRDefault="004567EC" w:rsidP="00FA1C63">
      <w:pPr>
        <w:pStyle w:val="Lb1"/>
      </w:pPr>
      <w:r>
        <w:t xml:space="preserve">Shape </w:t>
      </w:r>
      <w:r w:rsidR="00A74CFA">
        <w:t xml:space="preserve">data </w:t>
      </w:r>
      <w:r>
        <w:t>to meet business requirements.</w:t>
      </w:r>
    </w:p>
    <w:p w14:paraId="500AFE10" w14:textId="77777777" w:rsidR="00FA1C63" w:rsidRDefault="00FA1C63" w:rsidP="00101D20">
      <w:pPr>
        <w:pStyle w:val="AnswerLine"/>
      </w:pPr>
    </w:p>
    <w:bookmarkEnd w:id="7"/>
    <w:bookmarkEnd w:id="8"/>
    <w:bookmarkEnd w:id="9"/>
    <w:p w14:paraId="4BA91535" w14:textId="77777777" w:rsidR="008E6B33" w:rsidRDefault="008E6B33" w:rsidP="008E6B33">
      <w:pPr>
        <w:pStyle w:val="Heading3"/>
      </w:pPr>
      <w:r>
        <w:t xml:space="preserve">Creating a Power BI Desktop File </w:t>
      </w:r>
    </w:p>
    <w:p w14:paraId="68139F21" w14:textId="77777777" w:rsidR="00F067AD" w:rsidRDefault="00F067AD" w:rsidP="008E6B33">
      <w:pPr>
        <w:ind w:right="82"/>
      </w:pPr>
    </w:p>
    <w:p w14:paraId="309F6C65" w14:textId="1746C4B5" w:rsidR="008E6B33" w:rsidRDefault="008E6B33" w:rsidP="008E6B33">
      <w:pPr>
        <w:ind w:right="82"/>
      </w:pPr>
      <w:r>
        <w:t xml:space="preserve">In this task, you will create a Power BI file. </w:t>
      </w:r>
    </w:p>
    <w:p w14:paraId="10F51BC3" w14:textId="77777777" w:rsidR="00425AE3" w:rsidRDefault="00425AE3" w:rsidP="008E6B33">
      <w:pPr>
        <w:ind w:right="82"/>
      </w:pPr>
    </w:p>
    <w:p w14:paraId="1AB658F5" w14:textId="5F1F34B2" w:rsidR="008E6B33" w:rsidRDefault="008E6B33" w:rsidP="00AF7CD7">
      <w:pPr>
        <w:numPr>
          <w:ilvl w:val="0"/>
          <w:numId w:val="15"/>
        </w:numPr>
        <w:spacing w:after="173" w:line="264" w:lineRule="auto"/>
        <w:ind w:right="82" w:hanging="360"/>
      </w:pPr>
      <w:r>
        <w:t xml:space="preserve">To open Power BI Desktop, on the taskbar, click the </w:t>
      </w:r>
      <w:r>
        <w:rPr>
          <w:rFonts w:ascii="Calibri" w:eastAsia="Calibri" w:hAnsi="Calibri" w:cs="Calibri"/>
          <w:b/>
        </w:rPr>
        <w:t>Microsoft Power BI Desktop</w:t>
      </w:r>
      <w:r>
        <w:t xml:space="preserve"> shortcut. </w:t>
      </w:r>
    </w:p>
    <w:p w14:paraId="607F73A3" w14:textId="77777777" w:rsidR="008E6B33" w:rsidRDefault="008E6B33" w:rsidP="008E6B33">
      <w:pPr>
        <w:spacing w:after="216" w:line="259" w:lineRule="auto"/>
        <w:ind w:left="0" w:right="3007"/>
        <w:jc w:val="center"/>
      </w:pPr>
      <w:r>
        <w:rPr>
          <w:noProof/>
          <w:lang w:val="pt-PT" w:eastAsia="pt-PT"/>
        </w:rPr>
        <w:drawing>
          <wp:inline distT="0" distB="0" distL="0" distR="0" wp14:anchorId="34F9E407" wp14:editId="21847697">
            <wp:extent cx="1513840" cy="607060"/>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21"/>
                    <a:stretch>
                      <a:fillRect/>
                    </a:stretch>
                  </pic:blipFill>
                  <pic:spPr>
                    <a:xfrm>
                      <a:off x="0" y="0"/>
                      <a:ext cx="1513840" cy="607060"/>
                    </a:xfrm>
                    <a:prstGeom prst="rect">
                      <a:avLst/>
                    </a:prstGeom>
                  </pic:spPr>
                </pic:pic>
              </a:graphicData>
            </a:graphic>
          </wp:inline>
        </w:drawing>
      </w:r>
      <w:r>
        <w:t xml:space="preserve"> </w:t>
      </w:r>
    </w:p>
    <w:p w14:paraId="14841CBE" w14:textId="5ED46A9B" w:rsidR="008E6B33" w:rsidRDefault="008E6B33" w:rsidP="00AF7CD7">
      <w:pPr>
        <w:numPr>
          <w:ilvl w:val="0"/>
          <w:numId w:val="15"/>
        </w:numPr>
        <w:spacing w:after="276" w:line="264" w:lineRule="auto"/>
        <w:ind w:right="82" w:hanging="360"/>
      </w:pPr>
      <w:r>
        <w:t xml:space="preserve">To save the file, click the </w:t>
      </w:r>
      <w:r>
        <w:rPr>
          <w:rFonts w:ascii="Calibri" w:eastAsia="Calibri" w:hAnsi="Calibri" w:cs="Calibri"/>
          <w:b/>
        </w:rPr>
        <w:t>File</w:t>
      </w:r>
      <w:r>
        <w:t xml:space="preserve"> tab, and then </w:t>
      </w:r>
      <w:r w:rsidR="00B5632B">
        <w:t xml:space="preserve">click </w:t>
      </w:r>
      <w:r>
        <w:rPr>
          <w:rFonts w:ascii="Calibri" w:eastAsia="Calibri" w:hAnsi="Calibri" w:cs="Calibri"/>
          <w:b/>
        </w:rPr>
        <w:t>Save As</w:t>
      </w:r>
      <w:r>
        <w:t xml:space="preserve">. </w:t>
      </w:r>
    </w:p>
    <w:p w14:paraId="2B4F6769" w14:textId="5B913487" w:rsidR="008E6B33" w:rsidRDefault="008E6B33" w:rsidP="00AF7CD7">
      <w:pPr>
        <w:numPr>
          <w:ilvl w:val="0"/>
          <w:numId w:val="15"/>
        </w:numPr>
        <w:spacing w:after="276" w:line="264" w:lineRule="auto"/>
        <w:ind w:right="82" w:hanging="360"/>
      </w:pPr>
      <w:r>
        <w:t xml:space="preserve">In the </w:t>
      </w:r>
      <w:r>
        <w:rPr>
          <w:rFonts w:ascii="Calibri" w:eastAsia="Calibri" w:hAnsi="Calibri" w:cs="Calibri"/>
          <w:b/>
        </w:rPr>
        <w:t>Save As</w:t>
      </w:r>
      <w:r>
        <w:t xml:space="preserve"> window, </w:t>
      </w:r>
      <w:r w:rsidR="00A74CFA">
        <w:t xml:space="preserve">go </w:t>
      </w:r>
      <w:r>
        <w:t xml:space="preserve">to the </w:t>
      </w:r>
      <w:r w:rsidR="00DB4F1D">
        <w:rPr>
          <w:rFonts w:ascii="Calibri" w:eastAsia="Calibri" w:hAnsi="Calibri" w:cs="Calibri"/>
          <w:b/>
        </w:rPr>
        <w:t>E:\Labs\Lab 1</w:t>
      </w:r>
      <w:r>
        <w:t xml:space="preserve"> folder. </w:t>
      </w:r>
    </w:p>
    <w:p w14:paraId="203EFE70" w14:textId="75182B94" w:rsidR="008E6B33" w:rsidRDefault="008E6B33" w:rsidP="00AF7CD7">
      <w:pPr>
        <w:numPr>
          <w:ilvl w:val="0"/>
          <w:numId w:val="15"/>
        </w:numPr>
        <w:spacing w:after="279" w:line="259" w:lineRule="auto"/>
        <w:ind w:right="82" w:hanging="360"/>
      </w:pPr>
      <w:r>
        <w:t xml:space="preserve">In the </w:t>
      </w:r>
      <w:r>
        <w:rPr>
          <w:rFonts w:ascii="Calibri" w:eastAsia="Calibri" w:hAnsi="Calibri" w:cs="Calibri"/>
          <w:b/>
        </w:rPr>
        <w:t>File Name</w:t>
      </w:r>
      <w:r>
        <w:t xml:space="preserve"> box, </w:t>
      </w:r>
      <w:r w:rsidR="00A74CFA">
        <w:t xml:space="preserve">type </w:t>
      </w:r>
      <w:r>
        <w:rPr>
          <w:rFonts w:ascii="Calibri" w:eastAsia="Calibri" w:hAnsi="Calibri" w:cs="Calibri"/>
          <w:b/>
        </w:rPr>
        <w:t>US Sales Analysis</w:t>
      </w:r>
      <w:r>
        <w:t xml:space="preserve">. </w:t>
      </w:r>
    </w:p>
    <w:p w14:paraId="2BB3D99E" w14:textId="542B0ECC" w:rsidR="008E6B33" w:rsidRDefault="008E6B33" w:rsidP="00AF7CD7">
      <w:pPr>
        <w:numPr>
          <w:ilvl w:val="0"/>
          <w:numId w:val="15"/>
        </w:numPr>
        <w:spacing w:after="276" w:line="264" w:lineRule="auto"/>
        <w:ind w:right="82" w:hanging="360"/>
      </w:pPr>
      <w:r>
        <w:t xml:space="preserve">Click </w:t>
      </w:r>
      <w:r>
        <w:rPr>
          <w:rFonts w:ascii="Calibri" w:eastAsia="Calibri" w:hAnsi="Calibri" w:cs="Calibri"/>
          <w:b/>
        </w:rPr>
        <w:t>Save</w:t>
      </w:r>
      <w:r>
        <w:t xml:space="preserve">. </w:t>
      </w:r>
    </w:p>
    <w:p w14:paraId="12E39CA0" w14:textId="6B99631B" w:rsidR="0047109E" w:rsidRDefault="00432248" w:rsidP="00432248">
      <w:pPr>
        <w:spacing w:after="276" w:line="264" w:lineRule="auto"/>
        <w:ind w:left="345" w:right="82"/>
      </w:pPr>
      <w:r>
        <w:t xml:space="preserve">NOTE: </w:t>
      </w:r>
      <w:r w:rsidR="0047109E">
        <w:t>Make sure you save your progress as you progress through the lab.</w:t>
      </w:r>
    </w:p>
    <w:p w14:paraId="2DB04E74" w14:textId="77777777" w:rsidR="008E6B33" w:rsidRDefault="008E6B33" w:rsidP="008E6B33">
      <w:pPr>
        <w:spacing w:after="0" w:line="259" w:lineRule="auto"/>
        <w:ind w:left="0"/>
      </w:pPr>
      <w:r>
        <w:rPr>
          <w:rFonts w:ascii="Arial" w:eastAsia="Arial" w:hAnsi="Arial" w:cs="Arial"/>
        </w:rPr>
        <w:lastRenderedPageBreak/>
        <w:t xml:space="preserve"> </w:t>
      </w:r>
      <w:r>
        <w:rPr>
          <w:rFonts w:ascii="Arial" w:eastAsia="Arial" w:hAnsi="Arial" w:cs="Arial"/>
        </w:rPr>
        <w:tab/>
      </w:r>
      <w:r>
        <w:rPr>
          <w:rFonts w:ascii="Calibri" w:eastAsia="Calibri" w:hAnsi="Calibri" w:cs="Calibri"/>
          <w:b/>
        </w:rPr>
        <w:t xml:space="preserve"> </w:t>
      </w:r>
    </w:p>
    <w:p w14:paraId="5FBE79A0" w14:textId="77777777" w:rsidR="008E6B33" w:rsidRDefault="008E6B33" w:rsidP="008E6B33">
      <w:pPr>
        <w:pStyle w:val="Heading3"/>
      </w:pPr>
      <w:r>
        <w:t xml:space="preserve">Importing Data from SQL Server </w:t>
      </w:r>
    </w:p>
    <w:p w14:paraId="72F5E71F" w14:textId="77777777" w:rsidR="00F067AD" w:rsidRDefault="00F067AD" w:rsidP="008E6B33">
      <w:pPr>
        <w:ind w:right="82"/>
      </w:pPr>
    </w:p>
    <w:p w14:paraId="294CE5E3" w14:textId="24E1513A" w:rsidR="008E6B33" w:rsidRDefault="008E6B33" w:rsidP="008E6B33">
      <w:pPr>
        <w:ind w:right="82"/>
      </w:pPr>
      <w:r>
        <w:t xml:space="preserve">In this task, you will create a query to retrieve sales order data from the </w:t>
      </w:r>
      <w:r>
        <w:rPr>
          <w:rFonts w:ascii="Calibri" w:eastAsia="Calibri" w:hAnsi="Calibri" w:cs="Calibri"/>
          <w:b/>
        </w:rPr>
        <w:t>TailspinToys-US</w:t>
      </w:r>
      <w:r>
        <w:t xml:space="preserve"> SQL Server database. </w:t>
      </w:r>
    </w:p>
    <w:p w14:paraId="061C0B7D" w14:textId="721F4EBA" w:rsidR="008E6B33" w:rsidRDefault="008E6B33" w:rsidP="00AF7CD7">
      <w:pPr>
        <w:numPr>
          <w:ilvl w:val="0"/>
          <w:numId w:val="16"/>
        </w:numPr>
        <w:spacing w:after="173" w:line="264" w:lineRule="auto"/>
        <w:ind w:right="82" w:hanging="360"/>
      </w:pPr>
      <w:r>
        <w:t xml:space="preserve">On the </w:t>
      </w:r>
      <w:r>
        <w:rPr>
          <w:rFonts w:ascii="Calibri" w:eastAsia="Calibri" w:hAnsi="Calibri" w:cs="Calibri"/>
          <w:b/>
        </w:rPr>
        <w:t>Home</w:t>
      </w:r>
      <w:r>
        <w:t xml:space="preserve"> ribbon, </w:t>
      </w:r>
      <w:r w:rsidR="00A74CFA">
        <w:t>in</w:t>
      </w:r>
      <w:r>
        <w:t xml:space="preserve"> the </w:t>
      </w:r>
      <w:r>
        <w:rPr>
          <w:rFonts w:ascii="Calibri" w:eastAsia="Calibri" w:hAnsi="Calibri" w:cs="Calibri"/>
          <w:b/>
        </w:rPr>
        <w:t>External Data</w:t>
      </w:r>
      <w:r>
        <w:t xml:space="preserve"> group, click the </w:t>
      </w:r>
      <w:r>
        <w:rPr>
          <w:rFonts w:ascii="Calibri" w:eastAsia="Calibri" w:hAnsi="Calibri" w:cs="Calibri"/>
          <w:b/>
        </w:rPr>
        <w:t>Get Data</w:t>
      </w:r>
      <w:r>
        <w:t xml:space="preserve"> drop</w:t>
      </w:r>
      <w:r w:rsidR="00A74CFA">
        <w:t>-</w:t>
      </w:r>
      <w:r>
        <w:t xml:space="preserve">down, and then </w:t>
      </w:r>
      <w:r w:rsidR="00B5632B">
        <w:t xml:space="preserve">click </w:t>
      </w:r>
      <w:r>
        <w:rPr>
          <w:rFonts w:ascii="Calibri" w:eastAsia="Calibri" w:hAnsi="Calibri" w:cs="Calibri"/>
          <w:b/>
        </w:rPr>
        <w:t>SQL Server</w:t>
      </w:r>
      <w:r>
        <w:t xml:space="preserve">. </w:t>
      </w:r>
    </w:p>
    <w:p w14:paraId="7CF15B9A" w14:textId="77777777" w:rsidR="008E6B33" w:rsidRDefault="008E6B33" w:rsidP="008E6B33">
      <w:pPr>
        <w:spacing w:after="219" w:line="259" w:lineRule="auto"/>
        <w:ind w:left="0" w:right="1478"/>
        <w:jc w:val="center"/>
      </w:pPr>
      <w:r>
        <w:rPr>
          <w:noProof/>
          <w:lang w:val="pt-PT" w:eastAsia="pt-PT"/>
        </w:rPr>
        <w:drawing>
          <wp:inline distT="0" distB="0" distL="0" distR="0" wp14:anchorId="308676C4" wp14:editId="71C6352D">
            <wp:extent cx="2486660" cy="4152900"/>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22"/>
                    <a:stretch>
                      <a:fillRect/>
                    </a:stretch>
                  </pic:blipFill>
                  <pic:spPr>
                    <a:xfrm>
                      <a:off x="0" y="0"/>
                      <a:ext cx="2486660" cy="4152900"/>
                    </a:xfrm>
                    <a:prstGeom prst="rect">
                      <a:avLst/>
                    </a:prstGeom>
                  </pic:spPr>
                </pic:pic>
              </a:graphicData>
            </a:graphic>
          </wp:inline>
        </w:drawing>
      </w:r>
      <w:r>
        <w:t xml:space="preserve"> </w:t>
      </w:r>
    </w:p>
    <w:p w14:paraId="52540EB1" w14:textId="57D561F2" w:rsidR="008E6B33" w:rsidRDefault="008E6B33" w:rsidP="00AF7CD7">
      <w:pPr>
        <w:numPr>
          <w:ilvl w:val="0"/>
          <w:numId w:val="16"/>
        </w:numPr>
        <w:spacing w:after="276" w:line="264" w:lineRule="auto"/>
        <w:ind w:right="82" w:hanging="360"/>
      </w:pPr>
      <w:r>
        <w:t xml:space="preserve">In the </w:t>
      </w:r>
      <w:r>
        <w:rPr>
          <w:rFonts w:ascii="Calibri" w:eastAsia="Calibri" w:hAnsi="Calibri" w:cs="Calibri"/>
          <w:b/>
        </w:rPr>
        <w:t>SQL Server Database</w:t>
      </w:r>
      <w:r>
        <w:t xml:space="preserve"> dialog </w:t>
      </w:r>
      <w:r w:rsidR="00A74CFA">
        <w:t>box</w:t>
      </w:r>
      <w:r>
        <w:t xml:space="preserve">, in the </w:t>
      </w:r>
      <w:r>
        <w:rPr>
          <w:rFonts w:ascii="Calibri" w:eastAsia="Calibri" w:hAnsi="Calibri" w:cs="Calibri"/>
          <w:b/>
        </w:rPr>
        <w:t>Server</w:t>
      </w:r>
      <w:r>
        <w:t xml:space="preserve"> box, </w:t>
      </w:r>
      <w:r w:rsidR="00A74CFA">
        <w:t xml:space="preserve">type </w:t>
      </w:r>
      <w:r w:rsidR="00DB4F1D">
        <w:rPr>
          <w:rFonts w:ascii="Calibri" w:eastAsia="Calibri" w:hAnsi="Calibri" w:cs="Calibri"/>
          <w:b/>
        </w:rPr>
        <w:t>POWERBI-WIN10</w:t>
      </w:r>
      <w:r>
        <w:t xml:space="preserve">. </w:t>
      </w:r>
    </w:p>
    <w:p w14:paraId="7DC47DEE" w14:textId="132D27FA" w:rsidR="008E6B33" w:rsidRDefault="008E6B33" w:rsidP="00AF7CD7">
      <w:pPr>
        <w:numPr>
          <w:ilvl w:val="0"/>
          <w:numId w:val="16"/>
        </w:numPr>
        <w:spacing w:after="177" w:line="259" w:lineRule="auto"/>
        <w:ind w:right="82" w:hanging="360"/>
      </w:pPr>
      <w:r>
        <w:t xml:space="preserve">In the </w:t>
      </w:r>
      <w:r>
        <w:rPr>
          <w:rFonts w:ascii="Calibri" w:eastAsia="Calibri" w:hAnsi="Calibri" w:cs="Calibri"/>
          <w:b/>
        </w:rPr>
        <w:t>Database</w:t>
      </w:r>
      <w:r>
        <w:t xml:space="preserve"> box, </w:t>
      </w:r>
      <w:r w:rsidR="00A74CFA">
        <w:t xml:space="preserve">type </w:t>
      </w:r>
      <w:r>
        <w:rPr>
          <w:rFonts w:ascii="Calibri" w:eastAsia="Calibri" w:hAnsi="Calibri" w:cs="Calibri"/>
          <w:b/>
        </w:rPr>
        <w:t>TailspinToys-US</w:t>
      </w:r>
      <w:r>
        <w:t xml:space="preserve">. </w:t>
      </w:r>
    </w:p>
    <w:p w14:paraId="7620074C" w14:textId="521D9F9A" w:rsidR="008E6B33" w:rsidRDefault="00BF4445" w:rsidP="00BF4445">
      <w:pPr>
        <w:spacing w:after="0" w:line="259" w:lineRule="auto"/>
        <w:ind w:left="0" w:right="1149"/>
        <w:jc w:val="center"/>
      </w:pPr>
      <w:r>
        <w:rPr>
          <w:noProof/>
          <w:lang w:val="pt-PT" w:eastAsia="pt-PT"/>
        </w:rPr>
        <w:lastRenderedPageBreak/>
        <w:drawing>
          <wp:inline distT="0" distB="0" distL="0" distR="0" wp14:anchorId="271E04A6" wp14:editId="467394A7">
            <wp:extent cx="25146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11894"/>
                    <a:stretch/>
                  </pic:blipFill>
                  <pic:spPr bwMode="auto">
                    <a:xfrm>
                      <a:off x="0" y="0"/>
                      <a:ext cx="2514600" cy="1524000"/>
                    </a:xfrm>
                    <a:prstGeom prst="rect">
                      <a:avLst/>
                    </a:prstGeom>
                    <a:noFill/>
                    <a:ln>
                      <a:noFill/>
                    </a:ln>
                    <a:extLst>
                      <a:ext uri="{53640926-AAD7-44D8-BBD7-CCE9431645EC}">
                        <a14:shadowObscured xmlns:a14="http://schemas.microsoft.com/office/drawing/2010/main"/>
                      </a:ext>
                    </a:extLst>
                  </pic:spPr>
                </pic:pic>
              </a:graphicData>
            </a:graphic>
          </wp:inline>
        </w:drawing>
      </w:r>
      <w:r w:rsidR="008E6B33">
        <w:t xml:space="preserve"> </w:t>
      </w:r>
    </w:p>
    <w:p w14:paraId="45C4E7EB" w14:textId="76025931" w:rsidR="008E6B33" w:rsidRDefault="00341E5B" w:rsidP="00AF7CD7">
      <w:pPr>
        <w:numPr>
          <w:ilvl w:val="0"/>
          <w:numId w:val="16"/>
        </w:numPr>
        <w:spacing w:after="276" w:line="264" w:lineRule="auto"/>
        <w:ind w:right="82" w:hanging="360"/>
      </w:pPr>
      <w:r>
        <w:t xml:space="preserve">Leave </w:t>
      </w:r>
      <w:r w:rsidRPr="00341E5B">
        <w:rPr>
          <w:b/>
        </w:rPr>
        <w:t>Import</w:t>
      </w:r>
      <w:r>
        <w:t xml:space="preserve"> as the connection mode, which will bring the data into Power BI Desktop. DirectQuery would allow a live connection to the database. C</w:t>
      </w:r>
      <w:r w:rsidR="008E6B33">
        <w:t xml:space="preserve">lick </w:t>
      </w:r>
      <w:r w:rsidR="008E6B33">
        <w:rPr>
          <w:rFonts w:ascii="Calibri" w:eastAsia="Calibri" w:hAnsi="Calibri" w:cs="Calibri"/>
          <w:b/>
        </w:rPr>
        <w:t>OK</w:t>
      </w:r>
      <w:r w:rsidR="008E6B33">
        <w:t xml:space="preserve">. </w:t>
      </w:r>
    </w:p>
    <w:p w14:paraId="2FA03B51" w14:textId="77777777" w:rsidR="00341E5B" w:rsidRDefault="00341E5B" w:rsidP="00341E5B">
      <w:pPr>
        <w:numPr>
          <w:ilvl w:val="0"/>
          <w:numId w:val="16"/>
        </w:numPr>
        <w:spacing w:after="276" w:line="264" w:lineRule="auto"/>
        <w:ind w:right="82" w:hanging="360"/>
      </w:pPr>
      <w:r>
        <w:t xml:space="preserve">If prompted to confirm the use of an unencrypted connection, click </w:t>
      </w:r>
      <w:r>
        <w:rPr>
          <w:rFonts w:ascii="Calibri" w:eastAsia="Calibri" w:hAnsi="Calibri" w:cs="Calibri"/>
          <w:b/>
        </w:rPr>
        <w:t>OK</w:t>
      </w:r>
      <w:r>
        <w:t xml:space="preserve">. </w:t>
      </w:r>
    </w:p>
    <w:p w14:paraId="2E01FF35" w14:textId="63FEB2F9" w:rsidR="008E6B33" w:rsidRDefault="008E6B33" w:rsidP="00AF7CD7">
      <w:pPr>
        <w:numPr>
          <w:ilvl w:val="0"/>
          <w:numId w:val="16"/>
        </w:numPr>
        <w:spacing w:after="276" w:line="264" w:lineRule="auto"/>
        <w:ind w:right="82" w:hanging="360"/>
      </w:pPr>
      <w:r>
        <w:t xml:space="preserve">If prompted for credentials, </w:t>
      </w:r>
      <w:r w:rsidR="00341E5B">
        <w:t>use your Windows credentials</w:t>
      </w:r>
      <w:r w:rsidR="00A74CFA">
        <w:t>,</w:t>
      </w:r>
      <w:r w:rsidR="00341E5B">
        <w:t xml:space="preserve"> and </w:t>
      </w:r>
      <w:r w:rsidR="00A74CFA">
        <w:t xml:space="preserve">then </w:t>
      </w:r>
      <w:r>
        <w:t xml:space="preserve">click </w:t>
      </w:r>
      <w:r>
        <w:rPr>
          <w:rFonts w:ascii="Calibri" w:eastAsia="Calibri" w:hAnsi="Calibri" w:cs="Calibri"/>
          <w:b/>
        </w:rPr>
        <w:t>Connect</w:t>
      </w:r>
      <w:r>
        <w:t xml:space="preserve">. </w:t>
      </w:r>
    </w:p>
    <w:p w14:paraId="61E1FCE6" w14:textId="29F0AB08" w:rsidR="008E6B33" w:rsidRDefault="008E6B33" w:rsidP="00AF7CD7">
      <w:pPr>
        <w:numPr>
          <w:ilvl w:val="0"/>
          <w:numId w:val="16"/>
        </w:numPr>
        <w:spacing w:after="178" w:line="264" w:lineRule="auto"/>
        <w:ind w:right="82" w:hanging="360"/>
      </w:pPr>
      <w:r>
        <w:t xml:space="preserve">In the </w:t>
      </w:r>
      <w:r>
        <w:rPr>
          <w:rFonts w:ascii="Calibri" w:eastAsia="Calibri" w:hAnsi="Calibri" w:cs="Calibri"/>
          <w:b/>
        </w:rPr>
        <w:t>Navigator</w:t>
      </w:r>
      <w:r>
        <w:t xml:space="preserve"> dialog </w:t>
      </w:r>
      <w:r w:rsidR="00A74CFA">
        <w:t>box</w:t>
      </w:r>
      <w:r>
        <w:t xml:space="preserve">, </w:t>
      </w:r>
      <w:r w:rsidR="00A74CFA">
        <w:t xml:space="preserve">select </w:t>
      </w:r>
      <w:r>
        <w:t xml:space="preserve">the </w:t>
      </w:r>
      <w:r w:rsidR="00A74CFA">
        <w:t xml:space="preserve">check box for the </w:t>
      </w:r>
      <w:r>
        <w:rPr>
          <w:rFonts w:ascii="Calibri" w:eastAsia="Calibri" w:hAnsi="Calibri" w:cs="Calibri"/>
          <w:b/>
        </w:rPr>
        <w:t>Sales</w:t>
      </w:r>
      <w:r>
        <w:t xml:space="preserve"> table. </w:t>
      </w:r>
    </w:p>
    <w:p w14:paraId="35AFE0C4" w14:textId="451E181D" w:rsidR="008E6B33" w:rsidRDefault="00BF4445" w:rsidP="008E6B33">
      <w:pPr>
        <w:spacing w:after="215" w:line="259" w:lineRule="auto"/>
        <w:ind w:left="0" w:right="1522"/>
        <w:jc w:val="center"/>
      </w:pPr>
      <w:r>
        <w:rPr>
          <w:noProof/>
          <w:lang w:val="pt-PT" w:eastAsia="pt-PT"/>
        </w:rPr>
        <w:drawing>
          <wp:inline distT="0" distB="0" distL="0" distR="0" wp14:anchorId="03D9379C" wp14:editId="70756B1E">
            <wp:extent cx="2138646" cy="1226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818" cy="1227492"/>
                    </a:xfrm>
                    <a:prstGeom prst="rect">
                      <a:avLst/>
                    </a:prstGeom>
                    <a:noFill/>
                    <a:ln>
                      <a:noFill/>
                    </a:ln>
                  </pic:spPr>
                </pic:pic>
              </a:graphicData>
            </a:graphic>
          </wp:inline>
        </w:drawing>
      </w:r>
      <w:r w:rsidR="008E6B33">
        <w:t xml:space="preserve"> </w:t>
      </w:r>
    </w:p>
    <w:p w14:paraId="374E978B" w14:textId="77777777" w:rsidR="008E6B33" w:rsidRDefault="008E6B33" w:rsidP="00AF7CD7">
      <w:pPr>
        <w:numPr>
          <w:ilvl w:val="0"/>
          <w:numId w:val="16"/>
        </w:numPr>
        <w:spacing w:after="242" w:line="264" w:lineRule="auto"/>
        <w:ind w:right="82" w:hanging="360"/>
      </w:pPr>
      <w:r>
        <w:t xml:space="preserve">Review the data in the preview pane (located at the right). </w:t>
      </w:r>
    </w:p>
    <w:p w14:paraId="5D188F41" w14:textId="77777777" w:rsidR="008E6B33" w:rsidRDefault="008E6B33" w:rsidP="008E6B33">
      <w:pPr>
        <w:spacing w:after="232" w:line="258" w:lineRule="auto"/>
        <w:ind w:left="699" w:right="172" w:firstLine="21"/>
        <w:jc w:val="both"/>
      </w:pPr>
      <w:r>
        <w:rPr>
          <w:rFonts w:ascii="Calibri" w:eastAsia="Calibri" w:hAnsi="Calibri" w:cs="Calibri"/>
          <w:i/>
        </w:rPr>
        <w:t xml:space="preserve">Note: The data represents the US retail sales operations, and the last two columns are foreign key columns that relate to the </w:t>
      </w:r>
      <w:r>
        <w:rPr>
          <w:rFonts w:ascii="Calibri" w:eastAsia="Calibri" w:hAnsi="Calibri" w:cs="Calibri"/>
          <w:b/>
          <w:sz w:val="23"/>
        </w:rPr>
        <w:t>Product</w:t>
      </w:r>
      <w:r>
        <w:rPr>
          <w:rFonts w:ascii="Calibri" w:eastAsia="Calibri" w:hAnsi="Calibri" w:cs="Calibri"/>
          <w:i/>
        </w:rPr>
        <w:t xml:space="preserve"> and </w:t>
      </w:r>
      <w:r>
        <w:rPr>
          <w:rFonts w:ascii="Calibri" w:eastAsia="Calibri" w:hAnsi="Calibri" w:cs="Calibri"/>
          <w:b/>
          <w:sz w:val="23"/>
        </w:rPr>
        <w:t>State</w:t>
      </w:r>
      <w:r>
        <w:rPr>
          <w:rFonts w:ascii="Calibri" w:eastAsia="Calibri" w:hAnsi="Calibri" w:cs="Calibri"/>
          <w:i/>
        </w:rPr>
        <w:t xml:space="preserve"> tables. </w:t>
      </w:r>
    </w:p>
    <w:p w14:paraId="123C8FB3" w14:textId="77777777" w:rsidR="008E6B33" w:rsidRDefault="008E6B33" w:rsidP="008E6B33">
      <w:pPr>
        <w:spacing w:after="280" w:line="260" w:lineRule="auto"/>
        <w:ind w:left="715" w:right="79"/>
      </w:pPr>
      <w:r>
        <w:rPr>
          <w:rFonts w:ascii="Calibri" w:eastAsia="Calibri" w:hAnsi="Calibri" w:cs="Calibri"/>
          <w:i/>
        </w:rPr>
        <w:t xml:space="preserve">In this lab, you will develop the query by introducing columns from the related tables, and by defining friendly names for the columns. </w:t>
      </w:r>
    </w:p>
    <w:p w14:paraId="38618CC3" w14:textId="77777777" w:rsidR="008E6B33" w:rsidRDefault="008E6B33" w:rsidP="00AF7CD7">
      <w:pPr>
        <w:numPr>
          <w:ilvl w:val="0"/>
          <w:numId w:val="16"/>
        </w:numPr>
        <w:spacing w:after="173" w:line="264" w:lineRule="auto"/>
        <w:ind w:right="82" w:hanging="360"/>
      </w:pPr>
      <w:r>
        <w:t xml:space="preserve">To develop the query, click </w:t>
      </w:r>
      <w:r>
        <w:rPr>
          <w:rFonts w:ascii="Calibri" w:eastAsia="Calibri" w:hAnsi="Calibri" w:cs="Calibri"/>
          <w:b/>
        </w:rPr>
        <w:t>Edit</w:t>
      </w:r>
      <w:r>
        <w:t xml:space="preserve">. </w:t>
      </w:r>
    </w:p>
    <w:p w14:paraId="3FB69E92" w14:textId="10E86B37" w:rsidR="00DB4F1D" w:rsidRDefault="008E6B33" w:rsidP="00341E5B">
      <w:pPr>
        <w:spacing w:after="219" w:line="259" w:lineRule="auto"/>
        <w:ind w:left="0" w:right="1162"/>
        <w:jc w:val="center"/>
      </w:pPr>
      <w:r>
        <w:rPr>
          <w:noProof/>
          <w:lang w:val="pt-PT" w:eastAsia="pt-PT"/>
        </w:rPr>
        <w:drawing>
          <wp:inline distT="0" distB="0" distL="0" distR="0" wp14:anchorId="0A73BB6E" wp14:editId="5BC186F7">
            <wp:extent cx="2684780" cy="589280"/>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25"/>
                    <a:stretch>
                      <a:fillRect/>
                    </a:stretch>
                  </pic:blipFill>
                  <pic:spPr>
                    <a:xfrm>
                      <a:off x="0" y="0"/>
                      <a:ext cx="2684780" cy="589280"/>
                    </a:xfrm>
                    <a:prstGeom prst="rect">
                      <a:avLst/>
                    </a:prstGeom>
                  </pic:spPr>
                </pic:pic>
              </a:graphicData>
            </a:graphic>
          </wp:inline>
        </w:drawing>
      </w:r>
      <w:r>
        <w:t xml:space="preserve"> </w:t>
      </w:r>
      <w:r w:rsidR="00594FC6">
        <w:t xml:space="preserve">          </w:t>
      </w:r>
    </w:p>
    <w:p w14:paraId="72007E0F" w14:textId="746DC814" w:rsidR="008E6B33" w:rsidRDefault="008E6B33" w:rsidP="00AF7CD7">
      <w:pPr>
        <w:numPr>
          <w:ilvl w:val="0"/>
          <w:numId w:val="16"/>
        </w:numPr>
        <w:spacing w:after="241" w:line="264" w:lineRule="auto"/>
        <w:ind w:right="82" w:hanging="360"/>
      </w:pPr>
      <w:r>
        <w:t xml:space="preserve">Notice that the </w:t>
      </w:r>
      <w:r>
        <w:rPr>
          <w:rFonts w:ascii="Calibri" w:eastAsia="Calibri" w:hAnsi="Calibri" w:cs="Calibri"/>
          <w:b/>
        </w:rPr>
        <w:t>Query Editor</w:t>
      </w:r>
      <w:r>
        <w:t xml:space="preserve"> window open</w:t>
      </w:r>
      <w:r w:rsidR="008E472A">
        <w:t>s</w:t>
      </w:r>
      <w:r>
        <w:t xml:space="preserve">, and that this window has its own ribbon. </w:t>
      </w:r>
    </w:p>
    <w:p w14:paraId="17F0E73C" w14:textId="77777777" w:rsidR="008E6B33" w:rsidRDefault="008E6B33" w:rsidP="008E6B33">
      <w:pPr>
        <w:spacing w:after="279" w:line="259" w:lineRule="auto"/>
        <w:ind w:left="0" w:right="209"/>
        <w:jc w:val="right"/>
      </w:pPr>
      <w:r>
        <w:rPr>
          <w:rFonts w:ascii="Calibri" w:eastAsia="Calibri" w:hAnsi="Calibri" w:cs="Calibri"/>
          <w:i/>
        </w:rPr>
        <w:t xml:space="preserve">Note: This window is used to define queries that transform data. </w:t>
      </w:r>
    </w:p>
    <w:p w14:paraId="0FE39DED" w14:textId="77777777" w:rsidR="008E6B33" w:rsidRDefault="008E6B33" w:rsidP="00AF7CD7">
      <w:pPr>
        <w:numPr>
          <w:ilvl w:val="0"/>
          <w:numId w:val="16"/>
        </w:numPr>
        <w:spacing w:after="276" w:line="264" w:lineRule="auto"/>
        <w:ind w:right="82" w:hanging="360"/>
      </w:pPr>
      <w:r>
        <w:t xml:space="preserve">In the </w:t>
      </w:r>
      <w:r>
        <w:rPr>
          <w:rFonts w:ascii="Calibri" w:eastAsia="Calibri" w:hAnsi="Calibri" w:cs="Calibri"/>
          <w:b/>
        </w:rPr>
        <w:t>Query Settings</w:t>
      </w:r>
      <w:r>
        <w:t xml:space="preserve"> pane (located at the right), in the </w:t>
      </w:r>
      <w:r>
        <w:rPr>
          <w:rFonts w:ascii="Calibri" w:eastAsia="Calibri" w:hAnsi="Calibri" w:cs="Calibri"/>
          <w:b/>
        </w:rPr>
        <w:t>Name</w:t>
      </w:r>
      <w:r>
        <w:t xml:space="preserve"> box, notice that the query name was derived from the selected source table: </w:t>
      </w:r>
      <w:r>
        <w:rPr>
          <w:rFonts w:ascii="Calibri" w:eastAsia="Calibri" w:hAnsi="Calibri" w:cs="Calibri"/>
          <w:b/>
        </w:rPr>
        <w:t>Sales</w:t>
      </w:r>
      <w:r>
        <w:t xml:space="preserve">. </w:t>
      </w:r>
    </w:p>
    <w:p w14:paraId="2A2E3842" w14:textId="77777777" w:rsidR="008E6B33" w:rsidRDefault="008E6B33" w:rsidP="008E6B33">
      <w:pPr>
        <w:spacing w:after="0" w:line="259" w:lineRule="auto"/>
        <w:ind w:left="0"/>
      </w:pPr>
      <w:r>
        <w:rPr>
          <w:rFonts w:ascii="Arial" w:eastAsia="Arial" w:hAnsi="Arial" w:cs="Arial"/>
        </w:rPr>
        <w:lastRenderedPageBreak/>
        <w:t xml:space="preserve"> </w:t>
      </w:r>
      <w:r>
        <w:rPr>
          <w:rFonts w:ascii="Arial" w:eastAsia="Arial" w:hAnsi="Arial" w:cs="Arial"/>
        </w:rPr>
        <w:tab/>
      </w:r>
      <w:r>
        <w:t xml:space="preserve"> </w:t>
      </w:r>
    </w:p>
    <w:p w14:paraId="4A31076E" w14:textId="77777777" w:rsidR="008E6B33" w:rsidRDefault="008E6B33" w:rsidP="00AF7CD7">
      <w:pPr>
        <w:numPr>
          <w:ilvl w:val="0"/>
          <w:numId w:val="16"/>
        </w:numPr>
        <w:spacing w:after="174" w:line="264" w:lineRule="auto"/>
        <w:ind w:right="82" w:hanging="360"/>
      </w:pPr>
      <w:r>
        <w:t xml:space="preserve">In the data pane (the large pane containing the data grid), notice that the </w:t>
      </w:r>
      <w:r>
        <w:rPr>
          <w:rFonts w:ascii="Calibri" w:eastAsia="Calibri" w:hAnsi="Calibri" w:cs="Calibri"/>
          <w:b/>
        </w:rPr>
        <w:t>Product</w:t>
      </w:r>
      <w:r>
        <w:t xml:space="preserve"> and </w:t>
      </w:r>
      <w:r>
        <w:rPr>
          <w:rFonts w:ascii="Calibri" w:eastAsia="Calibri" w:hAnsi="Calibri" w:cs="Calibri"/>
          <w:b/>
        </w:rPr>
        <w:t>State</w:t>
      </w:r>
      <w:r>
        <w:t xml:space="preserve"> columns (the last two columns) contain </w:t>
      </w:r>
      <w:r>
        <w:rPr>
          <w:rFonts w:ascii="Calibri" w:eastAsia="Calibri" w:hAnsi="Calibri" w:cs="Calibri"/>
          <w:b/>
        </w:rPr>
        <w:t>Value</w:t>
      </w:r>
      <w:r>
        <w:t xml:space="preserve"> links, enabling the introduction of columns from the related tables. </w:t>
      </w:r>
    </w:p>
    <w:p w14:paraId="55F6DD6D" w14:textId="42B90AF3" w:rsidR="008E6B33" w:rsidRDefault="00341E5B" w:rsidP="008E6B33">
      <w:pPr>
        <w:spacing w:after="186" w:line="259" w:lineRule="auto"/>
        <w:ind w:left="0" w:right="1927"/>
        <w:jc w:val="center"/>
      </w:pPr>
      <w:r>
        <w:rPr>
          <w:noProof/>
          <w:lang w:val="pt-PT" w:eastAsia="pt-PT"/>
        </w:rPr>
        <w:drawing>
          <wp:inline distT="0" distB="0" distL="0" distR="0" wp14:anchorId="3C291DA9" wp14:editId="57650374">
            <wp:extent cx="2754086" cy="87630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0107" cy="878216"/>
                    </a:xfrm>
                    <a:prstGeom prst="rect">
                      <a:avLst/>
                    </a:prstGeom>
                    <a:noFill/>
                    <a:ln>
                      <a:noFill/>
                    </a:ln>
                  </pic:spPr>
                </pic:pic>
              </a:graphicData>
            </a:graphic>
          </wp:inline>
        </w:drawing>
      </w:r>
      <w:r w:rsidR="008E6B33">
        <w:t xml:space="preserve"> </w:t>
      </w:r>
    </w:p>
    <w:p w14:paraId="7A998FF6" w14:textId="77777777" w:rsidR="008E6B33" w:rsidRDefault="008E6B33" w:rsidP="008E6B33">
      <w:pPr>
        <w:spacing w:after="280" w:line="260" w:lineRule="auto"/>
        <w:ind w:left="715" w:right="79"/>
      </w:pPr>
      <w:r>
        <w:rPr>
          <w:rFonts w:ascii="Calibri" w:eastAsia="Calibri" w:hAnsi="Calibri" w:cs="Calibri"/>
          <w:i/>
        </w:rPr>
        <w:t xml:space="preserve">Note: These columns were added automatically because the </w:t>
      </w:r>
      <w:r>
        <w:rPr>
          <w:rFonts w:ascii="Calibri" w:eastAsia="Calibri" w:hAnsi="Calibri" w:cs="Calibri"/>
          <w:b/>
          <w:sz w:val="23"/>
        </w:rPr>
        <w:t>CustomerStateID</w:t>
      </w:r>
      <w:r>
        <w:rPr>
          <w:rFonts w:ascii="Calibri" w:eastAsia="Calibri" w:hAnsi="Calibri" w:cs="Calibri"/>
          <w:i/>
        </w:rPr>
        <w:t xml:space="preserve"> and </w:t>
      </w:r>
      <w:r>
        <w:rPr>
          <w:rFonts w:ascii="Calibri" w:eastAsia="Calibri" w:hAnsi="Calibri" w:cs="Calibri"/>
          <w:b/>
          <w:sz w:val="23"/>
        </w:rPr>
        <w:t>ProductID</w:t>
      </w:r>
      <w:r>
        <w:rPr>
          <w:rFonts w:ascii="Calibri" w:eastAsia="Calibri" w:hAnsi="Calibri" w:cs="Calibri"/>
          <w:i/>
        </w:rPr>
        <w:t xml:space="preserve"> columns in the </w:t>
      </w:r>
      <w:r>
        <w:rPr>
          <w:rFonts w:ascii="Calibri" w:eastAsia="Calibri" w:hAnsi="Calibri" w:cs="Calibri"/>
          <w:b/>
          <w:sz w:val="23"/>
        </w:rPr>
        <w:t>Sales</w:t>
      </w:r>
      <w:r>
        <w:rPr>
          <w:rFonts w:ascii="Calibri" w:eastAsia="Calibri" w:hAnsi="Calibri" w:cs="Calibri"/>
          <w:i/>
        </w:rPr>
        <w:t xml:space="preserve"> table are foreign key columns. </w:t>
      </w:r>
    </w:p>
    <w:p w14:paraId="7034C9C0" w14:textId="77777777" w:rsidR="008E6B33" w:rsidRDefault="008E6B33" w:rsidP="00AF7CD7">
      <w:pPr>
        <w:numPr>
          <w:ilvl w:val="0"/>
          <w:numId w:val="16"/>
        </w:numPr>
        <w:spacing w:after="276" w:line="264" w:lineRule="auto"/>
        <w:ind w:right="82" w:hanging="360"/>
      </w:pPr>
      <w:r>
        <w:t xml:space="preserve">To introduce columns from the </w:t>
      </w:r>
      <w:r>
        <w:rPr>
          <w:rFonts w:ascii="Calibri" w:eastAsia="Calibri" w:hAnsi="Calibri" w:cs="Calibri"/>
          <w:b/>
        </w:rPr>
        <w:t>Product</w:t>
      </w:r>
      <w:r>
        <w:t xml:space="preserve"> table, in the </w:t>
      </w:r>
      <w:r>
        <w:rPr>
          <w:rFonts w:ascii="Calibri" w:eastAsia="Calibri" w:hAnsi="Calibri" w:cs="Calibri"/>
          <w:b/>
        </w:rPr>
        <w:t>Product</w:t>
      </w:r>
      <w:r>
        <w:t xml:space="preserve"> column header, click the </w:t>
      </w:r>
      <w:r>
        <w:rPr>
          <w:rFonts w:ascii="Calibri" w:eastAsia="Calibri" w:hAnsi="Calibri" w:cs="Calibri"/>
          <w:b/>
        </w:rPr>
        <w:t>Expand</w:t>
      </w:r>
      <w:r>
        <w:t xml:space="preserve"> icon (</w:t>
      </w:r>
      <w:r>
        <w:rPr>
          <w:noProof/>
          <w:lang w:val="pt-PT" w:eastAsia="pt-PT"/>
        </w:rPr>
        <w:drawing>
          <wp:inline distT="0" distB="0" distL="0" distR="0" wp14:anchorId="7367627F" wp14:editId="7850886A">
            <wp:extent cx="187960" cy="15240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7"/>
                    <a:stretch>
                      <a:fillRect/>
                    </a:stretch>
                  </pic:blipFill>
                  <pic:spPr>
                    <a:xfrm>
                      <a:off x="0" y="0"/>
                      <a:ext cx="187960" cy="152400"/>
                    </a:xfrm>
                    <a:prstGeom prst="rect">
                      <a:avLst/>
                    </a:prstGeom>
                  </pic:spPr>
                </pic:pic>
              </a:graphicData>
            </a:graphic>
          </wp:inline>
        </w:drawing>
      </w:r>
      <w:r>
        <w:t xml:space="preserve">). </w:t>
      </w:r>
    </w:p>
    <w:p w14:paraId="342CAE7B" w14:textId="1A126D25" w:rsidR="008E6B33" w:rsidRDefault="00A74CFA" w:rsidP="00AF7CD7">
      <w:pPr>
        <w:numPr>
          <w:ilvl w:val="0"/>
          <w:numId w:val="16"/>
        </w:numPr>
        <w:spacing w:after="172" w:line="264" w:lineRule="auto"/>
        <w:ind w:right="82" w:hanging="360"/>
      </w:pPr>
      <w:r>
        <w:t xml:space="preserve">Clear the </w:t>
      </w:r>
      <w:r w:rsidR="008E6B33">
        <w:rPr>
          <w:rFonts w:ascii="Calibri" w:eastAsia="Calibri" w:hAnsi="Calibri" w:cs="Calibri"/>
          <w:b/>
        </w:rPr>
        <w:t>(Select All Columns)</w:t>
      </w:r>
      <w:r>
        <w:rPr>
          <w:rFonts w:ascii="Calibri" w:eastAsia="Calibri" w:hAnsi="Calibri" w:cs="Calibri"/>
          <w:b/>
        </w:rPr>
        <w:t xml:space="preserve"> </w:t>
      </w:r>
      <w:r w:rsidRPr="00432248">
        <w:rPr>
          <w:rFonts w:ascii="Calibri" w:eastAsia="Calibri" w:hAnsi="Calibri" w:cs="Calibri"/>
        </w:rPr>
        <w:t>check box</w:t>
      </w:r>
      <w:r w:rsidR="008E6B33">
        <w:t xml:space="preserve">, and then </w:t>
      </w:r>
      <w:r>
        <w:t xml:space="preserve">select </w:t>
      </w:r>
      <w:r w:rsidR="008E6B33">
        <w:t>only the five columns</w:t>
      </w:r>
      <w:r>
        <w:t xml:space="preserve"> shown in the following screenshot:</w:t>
      </w:r>
      <w:r w:rsidR="008E6B33">
        <w:t xml:space="preserve"> </w:t>
      </w:r>
    </w:p>
    <w:p w14:paraId="312E7588" w14:textId="77777777" w:rsidR="008E6B33" w:rsidRDefault="008E6B33" w:rsidP="008E6B33">
      <w:pPr>
        <w:spacing w:after="219" w:line="259" w:lineRule="auto"/>
        <w:ind w:left="0" w:right="1326"/>
        <w:jc w:val="center"/>
      </w:pPr>
      <w:r>
        <w:rPr>
          <w:noProof/>
          <w:lang w:val="pt-PT" w:eastAsia="pt-PT"/>
        </w:rPr>
        <w:drawing>
          <wp:inline distT="0" distB="0" distL="0" distR="0" wp14:anchorId="42BAE937" wp14:editId="448E3475">
            <wp:extent cx="2580640" cy="2275840"/>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28"/>
                    <a:stretch>
                      <a:fillRect/>
                    </a:stretch>
                  </pic:blipFill>
                  <pic:spPr>
                    <a:xfrm>
                      <a:off x="0" y="0"/>
                      <a:ext cx="2580640" cy="2275840"/>
                    </a:xfrm>
                    <a:prstGeom prst="rect">
                      <a:avLst/>
                    </a:prstGeom>
                  </pic:spPr>
                </pic:pic>
              </a:graphicData>
            </a:graphic>
          </wp:inline>
        </w:drawing>
      </w:r>
      <w:r>
        <w:t xml:space="preserve"> </w:t>
      </w:r>
    </w:p>
    <w:p w14:paraId="5E5FBBDE" w14:textId="0D5BD19E" w:rsidR="008E6B33" w:rsidRDefault="00A74CFA" w:rsidP="00AF7CD7">
      <w:pPr>
        <w:numPr>
          <w:ilvl w:val="0"/>
          <w:numId w:val="16"/>
        </w:numPr>
        <w:spacing w:after="177" w:line="259" w:lineRule="auto"/>
        <w:ind w:right="82" w:hanging="360"/>
      </w:pPr>
      <w:r>
        <w:t xml:space="preserve">Clear </w:t>
      </w:r>
      <w:r w:rsidR="008E6B33">
        <w:t xml:space="preserve">the </w:t>
      </w:r>
      <w:r w:rsidR="008E6B33">
        <w:rPr>
          <w:rFonts w:ascii="Calibri" w:eastAsia="Calibri" w:hAnsi="Calibri" w:cs="Calibri"/>
          <w:b/>
        </w:rPr>
        <w:t xml:space="preserve">Use </w:t>
      </w:r>
      <w:r w:rsidR="00432248">
        <w:rPr>
          <w:rFonts w:ascii="Calibri" w:eastAsia="Calibri" w:hAnsi="Calibri" w:cs="Calibri"/>
          <w:b/>
        </w:rPr>
        <w:t>o</w:t>
      </w:r>
      <w:r w:rsidR="008E6B33">
        <w:rPr>
          <w:rFonts w:ascii="Calibri" w:eastAsia="Calibri" w:hAnsi="Calibri" w:cs="Calibri"/>
          <w:b/>
        </w:rPr>
        <w:t xml:space="preserve">riginal </w:t>
      </w:r>
      <w:r w:rsidR="00432248">
        <w:rPr>
          <w:rFonts w:ascii="Calibri" w:eastAsia="Calibri" w:hAnsi="Calibri" w:cs="Calibri"/>
          <w:b/>
        </w:rPr>
        <w:t>c</w:t>
      </w:r>
      <w:r w:rsidR="008E6B33">
        <w:rPr>
          <w:rFonts w:ascii="Calibri" w:eastAsia="Calibri" w:hAnsi="Calibri" w:cs="Calibri"/>
          <w:b/>
        </w:rPr>
        <w:t xml:space="preserve">olumn </w:t>
      </w:r>
      <w:r w:rsidR="00432248">
        <w:rPr>
          <w:rFonts w:ascii="Calibri" w:eastAsia="Calibri" w:hAnsi="Calibri" w:cs="Calibri"/>
          <w:b/>
        </w:rPr>
        <w:t>n</w:t>
      </w:r>
      <w:r w:rsidR="008E6B33">
        <w:rPr>
          <w:rFonts w:ascii="Calibri" w:eastAsia="Calibri" w:hAnsi="Calibri" w:cs="Calibri"/>
          <w:b/>
        </w:rPr>
        <w:t xml:space="preserve">ame as </w:t>
      </w:r>
      <w:r w:rsidR="00432248">
        <w:rPr>
          <w:rFonts w:ascii="Calibri" w:eastAsia="Calibri" w:hAnsi="Calibri" w:cs="Calibri"/>
          <w:b/>
        </w:rPr>
        <w:t>p</w:t>
      </w:r>
      <w:r w:rsidR="008E6B33">
        <w:rPr>
          <w:rFonts w:ascii="Calibri" w:eastAsia="Calibri" w:hAnsi="Calibri" w:cs="Calibri"/>
          <w:b/>
        </w:rPr>
        <w:t>refix</w:t>
      </w:r>
      <w:r w:rsidR="008E6B33">
        <w:t xml:space="preserve"> check</w:t>
      </w:r>
      <w:r>
        <w:t xml:space="preserve"> </w:t>
      </w:r>
      <w:r w:rsidR="008E6B33">
        <w:t xml:space="preserve">box. </w:t>
      </w:r>
    </w:p>
    <w:p w14:paraId="19B72F35" w14:textId="77777777" w:rsidR="008E6B33" w:rsidRDefault="008E6B33" w:rsidP="008E6B33">
      <w:pPr>
        <w:spacing w:after="218" w:line="259" w:lineRule="auto"/>
        <w:ind w:left="0" w:right="1013"/>
        <w:jc w:val="right"/>
      </w:pPr>
      <w:r>
        <w:rPr>
          <w:noProof/>
          <w:lang w:val="pt-PT" w:eastAsia="pt-PT"/>
        </w:rPr>
        <w:drawing>
          <wp:inline distT="0" distB="0" distL="0" distR="0" wp14:anchorId="4BCC440F" wp14:editId="1E7F405A">
            <wp:extent cx="3228340" cy="82804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29"/>
                    <a:stretch>
                      <a:fillRect/>
                    </a:stretch>
                  </pic:blipFill>
                  <pic:spPr>
                    <a:xfrm>
                      <a:off x="0" y="0"/>
                      <a:ext cx="3228340" cy="828040"/>
                    </a:xfrm>
                    <a:prstGeom prst="rect">
                      <a:avLst/>
                    </a:prstGeom>
                  </pic:spPr>
                </pic:pic>
              </a:graphicData>
            </a:graphic>
          </wp:inline>
        </w:drawing>
      </w:r>
      <w:r>
        <w:t xml:space="preserve"> </w:t>
      </w:r>
    </w:p>
    <w:p w14:paraId="239ACBE3" w14:textId="77777777" w:rsidR="008E6B33" w:rsidRDefault="008E6B33" w:rsidP="00AF7CD7">
      <w:pPr>
        <w:numPr>
          <w:ilvl w:val="0"/>
          <w:numId w:val="16"/>
        </w:numPr>
        <w:spacing w:after="276" w:line="264" w:lineRule="auto"/>
        <w:ind w:right="82" w:hanging="360"/>
      </w:pPr>
      <w:r>
        <w:t xml:space="preserve">Click </w:t>
      </w:r>
      <w:r>
        <w:rPr>
          <w:rFonts w:ascii="Calibri" w:eastAsia="Calibri" w:hAnsi="Calibri" w:cs="Calibri"/>
          <w:b/>
        </w:rPr>
        <w:t>OK</w:t>
      </w:r>
      <w:r>
        <w:t xml:space="preserve">. </w:t>
      </w:r>
    </w:p>
    <w:p w14:paraId="048C8FD2" w14:textId="77777777" w:rsidR="008E6B33" w:rsidRDefault="008E6B33" w:rsidP="008E6B33">
      <w:pPr>
        <w:spacing w:after="0" w:line="259" w:lineRule="auto"/>
        <w:ind w:left="0"/>
      </w:pPr>
      <w:r>
        <w:rPr>
          <w:rFonts w:ascii="Arial" w:eastAsia="Arial" w:hAnsi="Arial" w:cs="Arial"/>
        </w:rPr>
        <w:t xml:space="preserve"> </w:t>
      </w:r>
      <w:r>
        <w:rPr>
          <w:rFonts w:ascii="Arial" w:eastAsia="Arial" w:hAnsi="Arial" w:cs="Arial"/>
        </w:rPr>
        <w:tab/>
      </w:r>
      <w:r>
        <w:t xml:space="preserve"> </w:t>
      </w:r>
    </w:p>
    <w:p w14:paraId="1F76224A" w14:textId="77777777" w:rsidR="008E6B33" w:rsidRDefault="008E6B33" w:rsidP="00AF7CD7">
      <w:pPr>
        <w:numPr>
          <w:ilvl w:val="0"/>
          <w:numId w:val="16"/>
        </w:numPr>
        <w:spacing w:after="173" w:line="264" w:lineRule="auto"/>
        <w:ind w:right="82" w:hanging="360"/>
      </w:pPr>
      <w:r>
        <w:t xml:space="preserve">Expand the </w:t>
      </w:r>
      <w:r>
        <w:rPr>
          <w:rFonts w:ascii="Calibri" w:eastAsia="Calibri" w:hAnsi="Calibri" w:cs="Calibri"/>
          <w:b/>
        </w:rPr>
        <w:t>State</w:t>
      </w:r>
      <w:r>
        <w:t xml:space="preserve"> column to include only the </w:t>
      </w:r>
      <w:r>
        <w:rPr>
          <w:rFonts w:ascii="Calibri" w:eastAsia="Calibri" w:hAnsi="Calibri" w:cs="Calibri"/>
          <w:b/>
        </w:rPr>
        <w:t>StateName</w:t>
      </w:r>
      <w:r>
        <w:t xml:space="preserve"> and </w:t>
      </w:r>
      <w:r>
        <w:rPr>
          <w:rFonts w:ascii="Calibri" w:eastAsia="Calibri" w:hAnsi="Calibri" w:cs="Calibri"/>
          <w:b/>
        </w:rPr>
        <w:t>Region</w:t>
      </w:r>
      <w:r>
        <w:t xml:space="preserve"> columns. </w:t>
      </w:r>
    </w:p>
    <w:p w14:paraId="120E30CD" w14:textId="77777777" w:rsidR="008E6B33" w:rsidRDefault="008E6B33" w:rsidP="008E6B33">
      <w:pPr>
        <w:spacing w:after="219" w:line="259" w:lineRule="auto"/>
        <w:ind w:left="0" w:right="1326"/>
        <w:jc w:val="center"/>
      </w:pPr>
      <w:r>
        <w:rPr>
          <w:noProof/>
          <w:lang w:val="pt-PT" w:eastAsia="pt-PT"/>
        </w:rPr>
        <w:lastRenderedPageBreak/>
        <w:drawing>
          <wp:inline distT="0" distB="0" distL="0" distR="0" wp14:anchorId="3921D59A" wp14:editId="12D479FD">
            <wp:extent cx="2580640" cy="1524000"/>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30"/>
                    <a:stretch>
                      <a:fillRect/>
                    </a:stretch>
                  </pic:blipFill>
                  <pic:spPr>
                    <a:xfrm>
                      <a:off x="0" y="0"/>
                      <a:ext cx="2580640" cy="1524000"/>
                    </a:xfrm>
                    <a:prstGeom prst="rect">
                      <a:avLst/>
                    </a:prstGeom>
                  </pic:spPr>
                </pic:pic>
              </a:graphicData>
            </a:graphic>
          </wp:inline>
        </w:drawing>
      </w:r>
      <w:r>
        <w:t xml:space="preserve"> </w:t>
      </w:r>
    </w:p>
    <w:p w14:paraId="4572D9A0" w14:textId="36936D2C" w:rsidR="008E6B33" w:rsidRDefault="008E6B33" w:rsidP="00425AE3">
      <w:pPr>
        <w:spacing w:after="241" w:line="264" w:lineRule="auto"/>
        <w:ind w:left="705" w:right="82"/>
      </w:pPr>
      <w:r>
        <w:t xml:space="preserve">Expand the </w:t>
      </w:r>
      <w:r>
        <w:rPr>
          <w:rFonts w:ascii="Calibri" w:eastAsia="Calibri" w:hAnsi="Calibri" w:cs="Calibri"/>
          <w:b/>
        </w:rPr>
        <w:t>Region</w:t>
      </w:r>
      <w:r>
        <w:t xml:space="preserve"> column to include only the </w:t>
      </w:r>
      <w:r>
        <w:rPr>
          <w:rFonts w:ascii="Calibri" w:eastAsia="Calibri" w:hAnsi="Calibri" w:cs="Calibri"/>
          <w:b/>
        </w:rPr>
        <w:t>RegionName</w:t>
      </w:r>
      <w:r>
        <w:t xml:space="preserve"> column. </w:t>
      </w:r>
    </w:p>
    <w:p w14:paraId="6213AEF5" w14:textId="77777777" w:rsidR="008E6B33" w:rsidRDefault="008E6B33" w:rsidP="008E6B33">
      <w:pPr>
        <w:spacing w:after="164" w:line="260" w:lineRule="auto"/>
        <w:ind w:left="715" w:right="79"/>
      </w:pPr>
      <w:r>
        <w:rPr>
          <w:rFonts w:ascii="Calibri" w:eastAsia="Calibri" w:hAnsi="Calibri" w:cs="Calibri"/>
          <w:i/>
        </w:rPr>
        <w:t xml:space="preserve">Note: The </w:t>
      </w:r>
      <w:r>
        <w:rPr>
          <w:rFonts w:ascii="Calibri" w:eastAsia="Calibri" w:hAnsi="Calibri" w:cs="Calibri"/>
          <w:b/>
          <w:sz w:val="23"/>
        </w:rPr>
        <w:t>Region</w:t>
      </w:r>
      <w:r>
        <w:rPr>
          <w:rFonts w:ascii="Calibri" w:eastAsia="Calibri" w:hAnsi="Calibri" w:cs="Calibri"/>
          <w:i/>
        </w:rPr>
        <w:t xml:space="preserve"> column represents an additional table, related to the </w:t>
      </w:r>
      <w:r>
        <w:rPr>
          <w:rFonts w:ascii="Calibri" w:eastAsia="Calibri" w:hAnsi="Calibri" w:cs="Calibri"/>
          <w:b/>
          <w:sz w:val="23"/>
        </w:rPr>
        <w:t>State</w:t>
      </w:r>
      <w:r>
        <w:rPr>
          <w:rFonts w:ascii="Calibri" w:eastAsia="Calibri" w:hAnsi="Calibri" w:cs="Calibri"/>
          <w:i/>
        </w:rPr>
        <w:t xml:space="preserve"> table. </w:t>
      </w:r>
    </w:p>
    <w:p w14:paraId="282BD30F" w14:textId="77777777" w:rsidR="008E6B33" w:rsidRDefault="008E6B33" w:rsidP="008E6B33">
      <w:pPr>
        <w:spacing w:after="219" w:line="259" w:lineRule="auto"/>
        <w:ind w:left="0" w:right="1326"/>
        <w:jc w:val="center"/>
      </w:pPr>
      <w:r>
        <w:rPr>
          <w:noProof/>
          <w:lang w:val="pt-PT" w:eastAsia="pt-PT"/>
        </w:rPr>
        <w:drawing>
          <wp:inline distT="0" distB="0" distL="0" distR="0" wp14:anchorId="0B265E7E" wp14:editId="7C58A8B6">
            <wp:extent cx="2580640" cy="980440"/>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31"/>
                    <a:stretch>
                      <a:fillRect/>
                    </a:stretch>
                  </pic:blipFill>
                  <pic:spPr>
                    <a:xfrm>
                      <a:off x="0" y="0"/>
                      <a:ext cx="2580640" cy="980440"/>
                    </a:xfrm>
                    <a:prstGeom prst="rect">
                      <a:avLst/>
                    </a:prstGeom>
                  </pic:spPr>
                </pic:pic>
              </a:graphicData>
            </a:graphic>
          </wp:inline>
        </w:drawing>
      </w:r>
      <w:r>
        <w:t xml:space="preserve"> </w:t>
      </w:r>
    </w:p>
    <w:p w14:paraId="344CA910" w14:textId="42390D9F" w:rsidR="008E6B33" w:rsidRDefault="008E6B33" w:rsidP="00341E5B">
      <w:pPr>
        <w:numPr>
          <w:ilvl w:val="0"/>
          <w:numId w:val="16"/>
        </w:numPr>
        <w:spacing w:after="276" w:line="264" w:lineRule="auto"/>
        <w:ind w:right="82" w:hanging="360"/>
      </w:pPr>
      <w:r>
        <w:t xml:space="preserve">To remove unnecessary columns, first select the </w:t>
      </w:r>
      <w:r>
        <w:rPr>
          <w:rFonts w:ascii="Calibri" w:eastAsia="Calibri" w:hAnsi="Calibri" w:cs="Calibri"/>
          <w:b/>
        </w:rPr>
        <w:t>OrderNumber</w:t>
      </w:r>
      <w:r>
        <w:t xml:space="preserve"> column header, and then while pressing the </w:t>
      </w:r>
      <w:r w:rsidR="00432248">
        <w:rPr>
          <w:rFonts w:ascii="Calibri" w:eastAsia="Calibri" w:hAnsi="Calibri" w:cs="Calibri"/>
          <w:b/>
        </w:rPr>
        <w:t>Ctrl</w:t>
      </w:r>
      <w:r>
        <w:t xml:space="preserve"> key, </w:t>
      </w:r>
      <w:r w:rsidR="00A74CFA">
        <w:t xml:space="preserve">also </w:t>
      </w:r>
      <w:r>
        <w:t xml:space="preserve">select the </w:t>
      </w:r>
      <w:r>
        <w:rPr>
          <w:rFonts w:ascii="Calibri" w:eastAsia="Calibri" w:hAnsi="Calibri" w:cs="Calibri"/>
          <w:b/>
        </w:rPr>
        <w:t>ShipDate</w:t>
      </w:r>
      <w:r>
        <w:t xml:space="preserve">, </w:t>
      </w:r>
      <w:r>
        <w:rPr>
          <w:rFonts w:ascii="Calibri" w:eastAsia="Calibri" w:hAnsi="Calibri" w:cs="Calibri"/>
          <w:b/>
        </w:rPr>
        <w:t>CustomerStateID</w:t>
      </w:r>
      <w:r>
        <w:t xml:space="preserve">, </w:t>
      </w:r>
      <w:r>
        <w:rPr>
          <w:rFonts w:ascii="Calibri" w:eastAsia="Calibri" w:hAnsi="Calibri" w:cs="Calibri"/>
          <w:b/>
        </w:rPr>
        <w:t>ProductID</w:t>
      </w:r>
      <w:r w:rsidR="00A74CFA">
        <w:rPr>
          <w:rFonts w:ascii="Calibri" w:eastAsia="Calibri" w:hAnsi="Calibri" w:cs="Calibri"/>
        </w:rPr>
        <w:t>,</w:t>
      </w:r>
      <w:r>
        <w:t xml:space="preserve"> and </w:t>
      </w:r>
      <w:r>
        <w:rPr>
          <w:rFonts w:ascii="Calibri" w:eastAsia="Calibri" w:hAnsi="Calibri" w:cs="Calibri"/>
          <w:b/>
        </w:rPr>
        <w:t>PromotionCode</w:t>
      </w:r>
      <w:r>
        <w:t xml:space="preserve"> column headers. </w:t>
      </w:r>
    </w:p>
    <w:p w14:paraId="7BFE90A4" w14:textId="55F996BF" w:rsidR="008E6B33" w:rsidRDefault="008E6B33" w:rsidP="00341E5B">
      <w:pPr>
        <w:numPr>
          <w:ilvl w:val="0"/>
          <w:numId w:val="16"/>
        </w:numPr>
        <w:spacing w:after="276" w:line="264" w:lineRule="auto"/>
        <w:ind w:right="82" w:hanging="360"/>
      </w:pPr>
      <w:r>
        <w:t xml:space="preserve">Right-click the column selection, and then </w:t>
      </w:r>
      <w:r w:rsidR="004F64DB">
        <w:t xml:space="preserve">click </w:t>
      </w:r>
      <w:r>
        <w:rPr>
          <w:rFonts w:ascii="Calibri" w:eastAsia="Calibri" w:hAnsi="Calibri" w:cs="Calibri"/>
          <w:b/>
        </w:rPr>
        <w:t>Remove Columns</w:t>
      </w:r>
      <w:r>
        <w:t xml:space="preserve">. </w:t>
      </w:r>
    </w:p>
    <w:p w14:paraId="6FFFEEDE" w14:textId="5DAFEB0C" w:rsidR="008E6B33" w:rsidRDefault="008E6B33" w:rsidP="00341E5B">
      <w:pPr>
        <w:numPr>
          <w:ilvl w:val="0"/>
          <w:numId w:val="16"/>
        </w:numPr>
        <w:spacing w:after="276" w:line="264" w:lineRule="auto"/>
        <w:ind w:right="82" w:hanging="360"/>
      </w:pPr>
      <w:r>
        <w:t xml:space="preserve">To rename the remaining columns, first right-click the </w:t>
      </w:r>
      <w:r>
        <w:rPr>
          <w:rFonts w:ascii="Calibri" w:eastAsia="Calibri" w:hAnsi="Calibri" w:cs="Calibri"/>
          <w:b/>
        </w:rPr>
        <w:t>DiscountAmount</w:t>
      </w:r>
      <w:r>
        <w:t xml:space="preserve"> header column, and then </w:t>
      </w:r>
      <w:r w:rsidR="004F64DB">
        <w:t xml:space="preserve">click </w:t>
      </w:r>
      <w:r>
        <w:rPr>
          <w:rFonts w:ascii="Calibri" w:eastAsia="Calibri" w:hAnsi="Calibri" w:cs="Calibri"/>
          <w:b/>
        </w:rPr>
        <w:t>Rename</w:t>
      </w:r>
      <w:r>
        <w:t xml:space="preserve">. </w:t>
      </w:r>
    </w:p>
    <w:p w14:paraId="487BAE43" w14:textId="77777777" w:rsidR="008E6B33" w:rsidRDefault="008E6B33" w:rsidP="00341E5B">
      <w:pPr>
        <w:numPr>
          <w:ilvl w:val="0"/>
          <w:numId w:val="16"/>
        </w:numPr>
        <w:spacing w:after="242" w:line="264" w:lineRule="auto"/>
        <w:ind w:right="82" w:hanging="360"/>
      </w:pPr>
      <w:r>
        <w:t xml:space="preserve">Modify the name to </w:t>
      </w:r>
      <w:r>
        <w:rPr>
          <w:rFonts w:ascii="Calibri" w:eastAsia="Calibri" w:hAnsi="Calibri" w:cs="Calibri"/>
          <w:b/>
        </w:rPr>
        <w:t>Discount</w:t>
      </w:r>
      <w:r>
        <w:t xml:space="preserve">, and then press </w:t>
      </w:r>
      <w:r w:rsidRPr="00432248">
        <w:rPr>
          <w:rFonts w:ascii="Calibri" w:eastAsia="Calibri" w:hAnsi="Calibri" w:cs="Calibri"/>
        </w:rPr>
        <w:t>Enter</w:t>
      </w:r>
      <w:r>
        <w:t xml:space="preserve">. </w:t>
      </w:r>
    </w:p>
    <w:p w14:paraId="4BD924AB" w14:textId="40AB735B" w:rsidR="008E6B33" w:rsidRDefault="008E6B33" w:rsidP="008E6B33">
      <w:pPr>
        <w:spacing w:after="245" w:line="260" w:lineRule="auto"/>
        <w:ind w:left="715" w:right="79"/>
      </w:pPr>
      <w:r>
        <w:rPr>
          <w:rFonts w:ascii="Calibri" w:eastAsia="Calibri" w:hAnsi="Calibri" w:cs="Calibri"/>
          <w:i/>
        </w:rPr>
        <w:t xml:space="preserve">Note: Defining concise, yet friendly names </w:t>
      </w:r>
      <w:r w:rsidR="004F64DB">
        <w:rPr>
          <w:rFonts w:ascii="Calibri" w:eastAsia="Calibri" w:hAnsi="Calibri" w:cs="Calibri"/>
          <w:i/>
        </w:rPr>
        <w:t xml:space="preserve">helps </w:t>
      </w:r>
      <w:r>
        <w:rPr>
          <w:rFonts w:ascii="Calibri" w:eastAsia="Calibri" w:hAnsi="Calibri" w:cs="Calibri"/>
          <w:i/>
        </w:rPr>
        <w:t xml:space="preserve">ensure that data visualization captions are easy to understand. </w:t>
      </w:r>
    </w:p>
    <w:p w14:paraId="64609646" w14:textId="4F8CD9BC" w:rsidR="008E6B33" w:rsidRDefault="008E6B33" w:rsidP="008E6B33">
      <w:pPr>
        <w:spacing w:after="280" w:line="260" w:lineRule="auto"/>
        <w:ind w:left="715" w:right="79"/>
      </w:pPr>
      <w:r>
        <w:rPr>
          <w:rFonts w:ascii="Calibri" w:eastAsia="Calibri" w:hAnsi="Calibri" w:cs="Calibri"/>
          <w:i/>
        </w:rPr>
        <w:t xml:space="preserve">In addition, while it is possible to </w:t>
      </w:r>
      <w:r w:rsidR="004F64DB">
        <w:rPr>
          <w:rFonts w:ascii="Calibri" w:eastAsia="Calibri" w:hAnsi="Calibri" w:cs="Calibri"/>
          <w:i/>
        </w:rPr>
        <w:t xml:space="preserve">give </w:t>
      </w:r>
      <w:r>
        <w:rPr>
          <w:rFonts w:ascii="Calibri" w:eastAsia="Calibri" w:hAnsi="Calibri" w:cs="Calibri"/>
          <w:i/>
        </w:rPr>
        <w:t xml:space="preserve">a column the same name as the table it belongs to, it is important to use column names that differ to avoid ambiguity when using Q&amp;A (natural language querying). </w:t>
      </w:r>
    </w:p>
    <w:p w14:paraId="6871F9AF" w14:textId="77777777" w:rsidR="008E6B33" w:rsidRDefault="008E6B33" w:rsidP="008E6B33">
      <w:pPr>
        <w:spacing w:after="0" w:line="259" w:lineRule="auto"/>
        <w:ind w:left="0"/>
      </w:pPr>
      <w:r>
        <w:rPr>
          <w:rFonts w:ascii="Arial" w:eastAsia="Arial" w:hAnsi="Arial" w:cs="Arial"/>
        </w:rPr>
        <w:t xml:space="preserve"> </w:t>
      </w:r>
      <w:r>
        <w:rPr>
          <w:rFonts w:ascii="Arial" w:eastAsia="Arial" w:hAnsi="Arial" w:cs="Arial"/>
        </w:rPr>
        <w:tab/>
      </w:r>
      <w:r>
        <w:t xml:space="preserve"> </w:t>
      </w:r>
    </w:p>
    <w:p w14:paraId="77848AE2" w14:textId="18E72CC4" w:rsidR="008E6B33" w:rsidRDefault="008E6B33" w:rsidP="00341E5B">
      <w:pPr>
        <w:numPr>
          <w:ilvl w:val="0"/>
          <w:numId w:val="16"/>
        </w:numPr>
        <w:spacing w:after="0" w:line="264" w:lineRule="auto"/>
        <w:ind w:right="82" w:hanging="360"/>
      </w:pPr>
      <w:r>
        <w:t>Rename the following eight columns</w:t>
      </w:r>
      <w:r w:rsidR="004F64DB">
        <w:t xml:space="preserve"> as shown in the following table</w:t>
      </w:r>
      <w:r>
        <w:t xml:space="preserve">. </w:t>
      </w:r>
    </w:p>
    <w:tbl>
      <w:tblPr>
        <w:tblStyle w:val="TableGrid0"/>
        <w:tblW w:w="5980" w:type="dxa"/>
        <w:tblInd w:w="825" w:type="dxa"/>
        <w:tblCellMar>
          <w:top w:w="111" w:type="dxa"/>
          <w:left w:w="103" w:type="dxa"/>
          <w:right w:w="115" w:type="dxa"/>
        </w:tblCellMar>
        <w:tblLook w:val="04A0" w:firstRow="1" w:lastRow="0" w:firstColumn="1" w:lastColumn="0" w:noHBand="0" w:noVBand="1"/>
      </w:tblPr>
      <w:tblGrid>
        <w:gridCol w:w="3084"/>
        <w:gridCol w:w="2896"/>
      </w:tblGrid>
      <w:tr w:rsidR="008E6B33" w14:paraId="0A8DEC3C" w14:textId="77777777" w:rsidTr="006F76FA">
        <w:trPr>
          <w:trHeight w:val="386"/>
        </w:trPr>
        <w:tc>
          <w:tcPr>
            <w:tcW w:w="3084" w:type="dxa"/>
            <w:tcBorders>
              <w:top w:val="single" w:sz="3" w:space="0" w:color="000000"/>
              <w:left w:val="single" w:sz="3" w:space="0" w:color="000000"/>
              <w:bottom w:val="single" w:sz="3" w:space="0" w:color="000000"/>
              <w:right w:val="single" w:sz="3" w:space="0" w:color="000000"/>
            </w:tcBorders>
            <w:shd w:val="clear" w:color="auto" w:fill="E6E6E6"/>
          </w:tcPr>
          <w:p w14:paraId="32D0F7EA" w14:textId="77777777" w:rsidR="008E6B33" w:rsidRDefault="008E6B33" w:rsidP="006F76FA">
            <w:pPr>
              <w:spacing w:after="0" w:line="259" w:lineRule="auto"/>
              <w:ind w:left="0"/>
            </w:pPr>
            <w:r>
              <w:rPr>
                <w:rFonts w:ascii="Calibri" w:eastAsia="Calibri" w:hAnsi="Calibri" w:cs="Calibri"/>
                <w:b/>
                <w:color w:val="505050"/>
              </w:rPr>
              <w:t xml:space="preserve">Old Column Name </w:t>
            </w:r>
          </w:p>
        </w:tc>
        <w:tc>
          <w:tcPr>
            <w:tcW w:w="2896" w:type="dxa"/>
            <w:tcBorders>
              <w:top w:val="single" w:sz="3" w:space="0" w:color="000000"/>
              <w:left w:val="single" w:sz="3" w:space="0" w:color="000000"/>
              <w:bottom w:val="single" w:sz="3" w:space="0" w:color="000000"/>
              <w:right w:val="single" w:sz="3" w:space="0" w:color="000000"/>
            </w:tcBorders>
            <w:shd w:val="clear" w:color="auto" w:fill="E6E6E6"/>
          </w:tcPr>
          <w:p w14:paraId="15C39092" w14:textId="77777777" w:rsidR="008E6B33" w:rsidRDefault="008E6B33" w:rsidP="006F76FA">
            <w:pPr>
              <w:spacing w:after="0" w:line="259" w:lineRule="auto"/>
              <w:ind w:left="5"/>
            </w:pPr>
            <w:r>
              <w:rPr>
                <w:rFonts w:ascii="Calibri" w:eastAsia="Calibri" w:hAnsi="Calibri" w:cs="Calibri"/>
                <w:b/>
                <w:color w:val="505050"/>
              </w:rPr>
              <w:t xml:space="preserve">New Column Name </w:t>
            </w:r>
          </w:p>
        </w:tc>
      </w:tr>
      <w:tr w:rsidR="008E6B33" w14:paraId="41FA1711" w14:textId="77777777" w:rsidTr="006F76FA">
        <w:trPr>
          <w:trHeight w:val="385"/>
        </w:trPr>
        <w:tc>
          <w:tcPr>
            <w:tcW w:w="3084" w:type="dxa"/>
            <w:tcBorders>
              <w:top w:val="single" w:sz="3" w:space="0" w:color="000000"/>
              <w:left w:val="single" w:sz="3" w:space="0" w:color="000000"/>
              <w:bottom w:val="single" w:sz="3" w:space="0" w:color="000000"/>
              <w:right w:val="single" w:sz="3" w:space="0" w:color="000000"/>
            </w:tcBorders>
          </w:tcPr>
          <w:p w14:paraId="01AC804F" w14:textId="77777777" w:rsidR="008E6B33" w:rsidRDefault="008E6B33" w:rsidP="006F76FA">
            <w:pPr>
              <w:spacing w:after="0" w:line="259" w:lineRule="auto"/>
              <w:ind w:left="0"/>
            </w:pPr>
            <w:r>
              <w:rPr>
                <w:color w:val="505050"/>
              </w:rPr>
              <w:t xml:space="preserve">ProductSKU </w:t>
            </w:r>
          </w:p>
        </w:tc>
        <w:tc>
          <w:tcPr>
            <w:tcW w:w="2896" w:type="dxa"/>
            <w:tcBorders>
              <w:top w:val="single" w:sz="3" w:space="0" w:color="000000"/>
              <w:left w:val="single" w:sz="3" w:space="0" w:color="000000"/>
              <w:bottom w:val="single" w:sz="3" w:space="0" w:color="000000"/>
              <w:right w:val="single" w:sz="3" w:space="0" w:color="000000"/>
            </w:tcBorders>
          </w:tcPr>
          <w:p w14:paraId="51C30741" w14:textId="77777777" w:rsidR="008E6B33" w:rsidRDefault="008E6B33" w:rsidP="006F76FA">
            <w:pPr>
              <w:spacing w:after="0" w:line="259" w:lineRule="auto"/>
              <w:ind w:left="5"/>
            </w:pPr>
            <w:r>
              <w:rPr>
                <w:color w:val="505050"/>
              </w:rPr>
              <w:t xml:space="preserve">Product SKU </w:t>
            </w:r>
          </w:p>
        </w:tc>
      </w:tr>
      <w:tr w:rsidR="008E6B33" w14:paraId="29B7E57B" w14:textId="77777777" w:rsidTr="006F76FA">
        <w:trPr>
          <w:trHeight w:val="388"/>
        </w:trPr>
        <w:tc>
          <w:tcPr>
            <w:tcW w:w="3084" w:type="dxa"/>
            <w:tcBorders>
              <w:top w:val="single" w:sz="3" w:space="0" w:color="000000"/>
              <w:left w:val="single" w:sz="3" w:space="0" w:color="000000"/>
              <w:bottom w:val="single" w:sz="3" w:space="0" w:color="000000"/>
              <w:right w:val="single" w:sz="3" w:space="0" w:color="000000"/>
            </w:tcBorders>
          </w:tcPr>
          <w:p w14:paraId="3253B879" w14:textId="77777777" w:rsidR="008E6B33" w:rsidRDefault="008E6B33" w:rsidP="006F76FA">
            <w:pPr>
              <w:spacing w:after="0" w:line="259" w:lineRule="auto"/>
              <w:ind w:left="0"/>
            </w:pPr>
            <w:r>
              <w:rPr>
                <w:color w:val="505050"/>
              </w:rPr>
              <w:t xml:space="preserve">ProductName </w:t>
            </w:r>
          </w:p>
        </w:tc>
        <w:tc>
          <w:tcPr>
            <w:tcW w:w="2896" w:type="dxa"/>
            <w:tcBorders>
              <w:top w:val="single" w:sz="3" w:space="0" w:color="000000"/>
              <w:left w:val="single" w:sz="3" w:space="0" w:color="000000"/>
              <w:bottom w:val="single" w:sz="3" w:space="0" w:color="000000"/>
              <w:right w:val="single" w:sz="3" w:space="0" w:color="000000"/>
            </w:tcBorders>
          </w:tcPr>
          <w:p w14:paraId="50D8D6DE" w14:textId="77777777" w:rsidR="008E6B33" w:rsidRDefault="008E6B33" w:rsidP="006F76FA">
            <w:pPr>
              <w:spacing w:after="0" w:line="259" w:lineRule="auto"/>
              <w:ind w:left="5"/>
            </w:pPr>
            <w:r>
              <w:rPr>
                <w:color w:val="505050"/>
              </w:rPr>
              <w:t xml:space="preserve">Product Name </w:t>
            </w:r>
          </w:p>
        </w:tc>
      </w:tr>
      <w:tr w:rsidR="008E6B33" w14:paraId="6DD2CA5F" w14:textId="77777777" w:rsidTr="006F76FA">
        <w:trPr>
          <w:trHeight w:val="384"/>
        </w:trPr>
        <w:tc>
          <w:tcPr>
            <w:tcW w:w="3084" w:type="dxa"/>
            <w:tcBorders>
              <w:top w:val="single" w:sz="3" w:space="0" w:color="000000"/>
              <w:left w:val="single" w:sz="3" w:space="0" w:color="000000"/>
              <w:bottom w:val="single" w:sz="3" w:space="0" w:color="000000"/>
              <w:right w:val="single" w:sz="3" w:space="0" w:color="000000"/>
            </w:tcBorders>
          </w:tcPr>
          <w:p w14:paraId="0EEB6991" w14:textId="77777777" w:rsidR="008E6B33" w:rsidRDefault="008E6B33" w:rsidP="006F76FA">
            <w:pPr>
              <w:spacing w:after="0" w:line="259" w:lineRule="auto"/>
              <w:ind w:left="0"/>
            </w:pPr>
            <w:r>
              <w:rPr>
                <w:color w:val="505050"/>
              </w:rPr>
              <w:lastRenderedPageBreak/>
              <w:t xml:space="preserve">ProductCategory </w:t>
            </w:r>
          </w:p>
        </w:tc>
        <w:tc>
          <w:tcPr>
            <w:tcW w:w="2896" w:type="dxa"/>
            <w:tcBorders>
              <w:top w:val="single" w:sz="3" w:space="0" w:color="000000"/>
              <w:left w:val="single" w:sz="3" w:space="0" w:color="000000"/>
              <w:bottom w:val="single" w:sz="3" w:space="0" w:color="000000"/>
              <w:right w:val="single" w:sz="3" w:space="0" w:color="000000"/>
            </w:tcBorders>
          </w:tcPr>
          <w:p w14:paraId="783D96E5" w14:textId="77777777" w:rsidR="008E6B33" w:rsidRDefault="008E6B33" w:rsidP="006F76FA">
            <w:pPr>
              <w:spacing w:after="0" w:line="259" w:lineRule="auto"/>
              <w:ind w:left="5"/>
            </w:pPr>
            <w:r>
              <w:rPr>
                <w:color w:val="505050"/>
              </w:rPr>
              <w:t xml:space="preserve">Product Category </w:t>
            </w:r>
          </w:p>
        </w:tc>
      </w:tr>
      <w:tr w:rsidR="008E6B33" w14:paraId="7C9B12DB" w14:textId="77777777" w:rsidTr="006F76FA">
        <w:trPr>
          <w:trHeight w:val="389"/>
        </w:trPr>
        <w:tc>
          <w:tcPr>
            <w:tcW w:w="3084" w:type="dxa"/>
            <w:tcBorders>
              <w:top w:val="single" w:sz="3" w:space="0" w:color="000000"/>
              <w:left w:val="single" w:sz="3" w:space="0" w:color="000000"/>
              <w:bottom w:val="single" w:sz="3" w:space="0" w:color="000000"/>
              <w:right w:val="single" w:sz="3" w:space="0" w:color="000000"/>
            </w:tcBorders>
          </w:tcPr>
          <w:p w14:paraId="4AAA9007" w14:textId="77777777" w:rsidR="008E6B33" w:rsidRDefault="008E6B33" w:rsidP="006F76FA">
            <w:pPr>
              <w:spacing w:after="0" w:line="259" w:lineRule="auto"/>
              <w:ind w:left="0"/>
            </w:pPr>
            <w:r>
              <w:rPr>
                <w:color w:val="505050"/>
              </w:rPr>
              <w:t xml:space="preserve">ItemGroup </w:t>
            </w:r>
          </w:p>
        </w:tc>
        <w:tc>
          <w:tcPr>
            <w:tcW w:w="2896" w:type="dxa"/>
            <w:tcBorders>
              <w:top w:val="single" w:sz="3" w:space="0" w:color="000000"/>
              <w:left w:val="single" w:sz="3" w:space="0" w:color="000000"/>
              <w:bottom w:val="single" w:sz="3" w:space="0" w:color="000000"/>
              <w:right w:val="single" w:sz="3" w:space="0" w:color="000000"/>
            </w:tcBorders>
          </w:tcPr>
          <w:p w14:paraId="0C643D94" w14:textId="77777777" w:rsidR="008E6B33" w:rsidRDefault="008E6B33" w:rsidP="006F76FA">
            <w:pPr>
              <w:spacing w:after="0" w:line="259" w:lineRule="auto"/>
              <w:ind w:left="5"/>
            </w:pPr>
            <w:r>
              <w:rPr>
                <w:color w:val="505050"/>
              </w:rPr>
              <w:t xml:space="preserve">Product Item Group </w:t>
            </w:r>
          </w:p>
        </w:tc>
      </w:tr>
      <w:tr w:rsidR="008E6B33" w14:paraId="3999C600" w14:textId="77777777" w:rsidTr="006F76FA">
        <w:trPr>
          <w:trHeight w:val="388"/>
        </w:trPr>
        <w:tc>
          <w:tcPr>
            <w:tcW w:w="3084" w:type="dxa"/>
            <w:tcBorders>
              <w:top w:val="single" w:sz="3" w:space="0" w:color="000000"/>
              <w:left w:val="single" w:sz="3" w:space="0" w:color="000000"/>
              <w:bottom w:val="single" w:sz="3" w:space="0" w:color="000000"/>
              <w:right w:val="single" w:sz="3" w:space="0" w:color="000000"/>
            </w:tcBorders>
          </w:tcPr>
          <w:p w14:paraId="642F4F52" w14:textId="77777777" w:rsidR="008E6B33" w:rsidRDefault="008E6B33" w:rsidP="006F76FA">
            <w:pPr>
              <w:spacing w:after="0" w:line="259" w:lineRule="auto"/>
              <w:ind w:left="0"/>
            </w:pPr>
            <w:r>
              <w:rPr>
                <w:color w:val="505050"/>
              </w:rPr>
              <w:t xml:space="preserve">Demographic </w:t>
            </w:r>
          </w:p>
        </w:tc>
        <w:tc>
          <w:tcPr>
            <w:tcW w:w="2896" w:type="dxa"/>
            <w:tcBorders>
              <w:top w:val="single" w:sz="3" w:space="0" w:color="000000"/>
              <w:left w:val="single" w:sz="3" w:space="0" w:color="000000"/>
              <w:bottom w:val="single" w:sz="3" w:space="0" w:color="000000"/>
              <w:right w:val="single" w:sz="3" w:space="0" w:color="000000"/>
            </w:tcBorders>
          </w:tcPr>
          <w:p w14:paraId="0602EF0F" w14:textId="77777777" w:rsidR="008E6B33" w:rsidRDefault="008E6B33" w:rsidP="006F76FA">
            <w:pPr>
              <w:spacing w:after="0" w:line="259" w:lineRule="auto"/>
              <w:ind w:left="5"/>
            </w:pPr>
            <w:r>
              <w:rPr>
                <w:color w:val="505050"/>
              </w:rPr>
              <w:t xml:space="preserve">Product Demographic </w:t>
            </w:r>
          </w:p>
        </w:tc>
      </w:tr>
      <w:tr w:rsidR="008E6B33" w14:paraId="5A72916E" w14:textId="77777777" w:rsidTr="006F76FA">
        <w:trPr>
          <w:trHeight w:val="384"/>
        </w:trPr>
        <w:tc>
          <w:tcPr>
            <w:tcW w:w="3084" w:type="dxa"/>
            <w:tcBorders>
              <w:top w:val="single" w:sz="3" w:space="0" w:color="000000"/>
              <w:left w:val="single" w:sz="3" w:space="0" w:color="000000"/>
              <w:bottom w:val="single" w:sz="3" w:space="0" w:color="000000"/>
              <w:right w:val="single" w:sz="3" w:space="0" w:color="000000"/>
            </w:tcBorders>
          </w:tcPr>
          <w:p w14:paraId="5B4DC6A4" w14:textId="77777777" w:rsidR="008E6B33" w:rsidRDefault="008E6B33" w:rsidP="006F76FA">
            <w:pPr>
              <w:spacing w:after="0" w:line="259" w:lineRule="auto"/>
              <w:ind w:left="0"/>
            </w:pPr>
            <w:r>
              <w:rPr>
                <w:color w:val="505050"/>
              </w:rPr>
              <w:t xml:space="preserve">StateName </w:t>
            </w:r>
          </w:p>
        </w:tc>
        <w:tc>
          <w:tcPr>
            <w:tcW w:w="2896" w:type="dxa"/>
            <w:tcBorders>
              <w:top w:val="single" w:sz="3" w:space="0" w:color="000000"/>
              <w:left w:val="single" w:sz="3" w:space="0" w:color="000000"/>
              <w:bottom w:val="single" w:sz="3" w:space="0" w:color="000000"/>
              <w:right w:val="single" w:sz="3" w:space="0" w:color="000000"/>
            </w:tcBorders>
          </w:tcPr>
          <w:p w14:paraId="51CA56D9" w14:textId="77777777" w:rsidR="008E6B33" w:rsidRDefault="008E6B33" w:rsidP="006F76FA">
            <w:pPr>
              <w:spacing w:after="0" w:line="259" w:lineRule="auto"/>
              <w:ind w:left="5"/>
            </w:pPr>
            <w:r>
              <w:rPr>
                <w:color w:val="505050"/>
              </w:rPr>
              <w:t xml:space="preserve">State Name </w:t>
            </w:r>
          </w:p>
        </w:tc>
      </w:tr>
      <w:tr w:rsidR="008E6B33" w14:paraId="67DDAC9E" w14:textId="77777777" w:rsidTr="006F76FA">
        <w:trPr>
          <w:trHeight w:val="384"/>
        </w:trPr>
        <w:tc>
          <w:tcPr>
            <w:tcW w:w="3084" w:type="dxa"/>
            <w:tcBorders>
              <w:top w:val="single" w:sz="3" w:space="0" w:color="000000"/>
              <w:left w:val="single" w:sz="3" w:space="0" w:color="000000"/>
              <w:bottom w:val="single" w:sz="3" w:space="0" w:color="000000"/>
              <w:right w:val="single" w:sz="3" w:space="0" w:color="000000"/>
            </w:tcBorders>
          </w:tcPr>
          <w:p w14:paraId="7842178D" w14:textId="77777777" w:rsidR="008E6B33" w:rsidRDefault="008E6B33" w:rsidP="006F76FA">
            <w:pPr>
              <w:spacing w:after="0" w:line="259" w:lineRule="auto"/>
              <w:ind w:left="0"/>
            </w:pPr>
            <w:r>
              <w:rPr>
                <w:color w:val="505050"/>
              </w:rPr>
              <w:t xml:space="preserve">RegionName </w:t>
            </w:r>
          </w:p>
        </w:tc>
        <w:tc>
          <w:tcPr>
            <w:tcW w:w="2896" w:type="dxa"/>
            <w:tcBorders>
              <w:top w:val="single" w:sz="3" w:space="0" w:color="000000"/>
              <w:left w:val="single" w:sz="3" w:space="0" w:color="000000"/>
              <w:bottom w:val="single" w:sz="3" w:space="0" w:color="000000"/>
              <w:right w:val="single" w:sz="3" w:space="0" w:color="000000"/>
            </w:tcBorders>
          </w:tcPr>
          <w:p w14:paraId="1A8E8053" w14:textId="77777777" w:rsidR="008E6B33" w:rsidRDefault="008E6B33" w:rsidP="006F76FA">
            <w:pPr>
              <w:spacing w:after="0" w:line="259" w:lineRule="auto"/>
              <w:ind w:left="5"/>
            </w:pPr>
            <w:r>
              <w:rPr>
                <w:color w:val="505050"/>
              </w:rPr>
              <w:t xml:space="preserve">Region Name </w:t>
            </w:r>
          </w:p>
        </w:tc>
      </w:tr>
    </w:tbl>
    <w:p w14:paraId="3E3419A4" w14:textId="77777777" w:rsidR="008E6B33" w:rsidRDefault="008E6B33" w:rsidP="008E6B33">
      <w:pPr>
        <w:spacing w:after="280" w:line="259" w:lineRule="auto"/>
        <w:ind w:left="0"/>
      </w:pPr>
      <w:r>
        <w:t xml:space="preserve"> </w:t>
      </w:r>
    </w:p>
    <w:p w14:paraId="6FC88629" w14:textId="77777777" w:rsidR="008E6B33" w:rsidRDefault="008E6B33" w:rsidP="00341E5B">
      <w:pPr>
        <w:numPr>
          <w:ilvl w:val="0"/>
          <w:numId w:val="16"/>
        </w:numPr>
        <w:spacing w:after="176" w:line="264" w:lineRule="auto"/>
        <w:ind w:right="82" w:hanging="360"/>
      </w:pPr>
      <w:r>
        <w:t xml:space="preserve">In the </w:t>
      </w:r>
      <w:r>
        <w:rPr>
          <w:rFonts w:ascii="Calibri" w:eastAsia="Calibri" w:hAnsi="Calibri" w:cs="Calibri"/>
          <w:b/>
        </w:rPr>
        <w:t>Query Settings</w:t>
      </w:r>
      <w:r>
        <w:t xml:space="preserve"> pane, notice the applied steps that define the logic to source and transform the query result. </w:t>
      </w:r>
    </w:p>
    <w:p w14:paraId="7ACFCE13" w14:textId="77777777" w:rsidR="008E6B33" w:rsidRDefault="008E6B33" w:rsidP="008E6B33">
      <w:pPr>
        <w:spacing w:after="182" w:line="259" w:lineRule="auto"/>
        <w:ind w:left="0" w:right="1550"/>
        <w:jc w:val="center"/>
      </w:pPr>
      <w:r>
        <w:rPr>
          <w:noProof/>
          <w:lang w:val="pt-PT" w:eastAsia="pt-PT"/>
        </w:rPr>
        <w:drawing>
          <wp:inline distT="0" distB="0" distL="0" distR="0" wp14:anchorId="5AC92837" wp14:editId="704D4B18">
            <wp:extent cx="2438400" cy="1912620"/>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32"/>
                    <a:stretch>
                      <a:fillRect/>
                    </a:stretch>
                  </pic:blipFill>
                  <pic:spPr>
                    <a:xfrm>
                      <a:off x="0" y="0"/>
                      <a:ext cx="2438400" cy="1912620"/>
                    </a:xfrm>
                    <a:prstGeom prst="rect">
                      <a:avLst/>
                    </a:prstGeom>
                  </pic:spPr>
                </pic:pic>
              </a:graphicData>
            </a:graphic>
          </wp:inline>
        </w:drawing>
      </w:r>
      <w:r>
        <w:t xml:space="preserve"> </w:t>
      </w:r>
    </w:p>
    <w:p w14:paraId="1121A06C" w14:textId="77777777" w:rsidR="008E6B33" w:rsidRDefault="008E6B33" w:rsidP="008E6B33">
      <w:pPr>
        <w:spacing w:after="280" w:line="260" w:lineRule="auto"/>
        <w:ind w:left="715" w:right="79"/>
      </w:pPr>
      <w:r>
        <w:rPr>
          <w:rFonts w:ascii="Calibri" w:eastAsia="Calibri" w:hAnsi="Calibri" w:cs="Calibri"/>
          <w:i/>
        </w:rPr>
        <w:t xml:space="preserve">Note: You will combine the result of this query with another query to enable profit analysis. </w:t>
      </w:r>
    </w:p>
    <w:p w14:paraId="521409E7" w14:textId="77777777" w:rsidR="008E6B33" w:rsidRDefault="008E6B33" w:rsidP="008E6B33">
      <w:pPr>
        <w:spacing w:after="0" w:line="259" w:lineRule="auto"/>
        <w:ind w:left="0"/>
      </w:pPr>
      <w:r>
        <w:rPr>
          <w:rFonts w:ascii="Arial" w:eastAsia="Arial" w:hAnsi="Arial" w:cs="Arial"/>
        </w:rPr>
        <w:t xml:space="preserve"> </w:t>
      </w:r>
      <w:r>
        <w:rPr>
          <w:rFonts w:ascii="Arial" w:eastAsia="Arial" w:hAnsi="Arial" w:cs="Arial"/>
        </w:rPr>
        <w:tab/>
      </w:r>
      <w:r>
        <w:rPr>
          <w:rFonts w:ascii="Calibri" w:eastAsia="Calibri" w:hAnsi="Calibri" w:cs="Calibri"/>
          <w:b/>
        </w:rPr>
        <w:t xml:space="preserve"> </w:t>
      </w:r>
    </w:p>
    <w:p w14:paraId="65CCC55F" w14:textId="77777777" w:rsidR="008E6B33" w:rsidRDefault="008E6B33" w:rsidP="008E6B33">
      <w:pPr>
        <w:pStyle w:val="Heading3"/>
      </w:pPr>
      <w:r>
        <w:t xml:space="preserve">Importing Data from an Excel Workbook </w:t>
      </w:r>
    </w:p>
    <w:p w14:paraId="0A4AA9F4" w14:textId="77777777" w:rsidR="00F067AD" w:rsidRDefault="00F067AD" w:rsidP="008E6B33">
      <w:pPr>
        <w:ind w:right="82"/>
      </w:pPr>
    </w:p>
    <w:p w14:paraId="7BBCC146" w14:textId="2A8596E6" w:rsidR="008E6B33" w:rsidRDefault="008E6B33" w:rsidP="008E6B33">
      <w:pPr>
        <w:ind w:right="82"/>
      </w:pPr>
      <w:r>
        <w:t xml:space="preserve">In this task, you will create a second query, this time to retrieve product cost data from an Excel workbook. </w:t>
      </w:r>
    </w:p>
    <w:p w14:paraId="61FABDDC" w14:textId="77777777" w:rsidR="00425AE3" w:rsidRDefault="00425AE3" w:rsidP="008E6B33">
      <w:pPr>
        <w:ind w:right="82"/>
      </w:pPr>
    </w:p>
    <w:p w14:paraId="134F8CA0" w14:textId="6F9AC5B1" w:rsidR="008E6B33" w:rsidRDefault="008E6B33" w:rsidP="00AF7CD7">
      <w:pPr>
        <w:numPr>
          <w:ilvl w:val="0"/>
          <w:numId w:val="17"/>
        </w:numPr>
        <w:spacing w:after="177" w:line="265" w:lineRule="auto"/>
        <w:ind w:right="82" w:hanging="360"/>
      </w:pPr>
      <w:r>
        <w:t xml:space="preserve">In the </w:t>
      </w:r>
      <w:r>
        <w:rPr>
          <w:rFonts w:ascii="Calibri" w:eastAsia="Calibri" w:hAnsi="Calibri" w:cs="Calibri"/>
          <w:b/>
        </w:rPr>
        <w:t>Query Editor</w:t>
      </w:r>
      <w:r>
        <w:t xml:space="preserve"> window, on the </w:t>
      </w:r>
      <w:r>
        <w:rPr>
          <w:rFonts w:ascii="Calibri" w:eastAsia="Calibri" w:hAnsi="Calibri" w:cs="Calibri"/>
          <w:b/>
        </w:rPr>
        <w:t>Home</w:t>
      </w:r>
      <w:r>
        <w:t xml:space="preserve"> ribbon, </w:t>
      </w:r>
      <w:r w:rsidR="004F64DB">
        <w:t>in</w:t>
      </w:r>
      <w:r>
        <w:t xml:space="preserve"> the </w:t>
      </w:r>
      <w:r>
        <w:rPr>
          <w:rFonts w:ascii="Calibri" w:eastAsia="Calibri" w:hAnsi="Calibri" w:cs="Calibri"/>
          <w:b/>
        </w:rPr>
        <w:t>New Query</w:t>
      </w:r>
      <w:r>
        <w:t xml:space="preserve"> group, click the </w:t>
      </w:r>
      <w:r>
        <w:rPr>
          <w:rFonts w:ascii="Calibri" w:eastAsia="Calibri" w:hAnsi="Calibri" w:cs="Calibri"/>
          <w:b/>
        </w:rPr>
        <w:t>New Source</w:t>
      </w:r>
      <w:r>
        <w:t xml:space="preserve"> drop</w:t>
      </w:r>
      <w:r w:rsidR="004F64DB">
        <w:t>-</w:t>
      </w:r>
      <w:r>
        <w:t xml:space="preserve">down, and then </w:t>
      </w:r>
      <w:r w:rsidR="00B5632B">
        <w:t xml:space="preserve">click </w:t>
      </w:r>
      <w:r>
        <w:rPr>
          <w:rFonts w:ascii="Calibri" w:eastAsia="Calibri" w:hAnsi="Calibri" w:cs="Calibri"/>
          <w:b/>
        </w:rPr>
        <w:t>Excel</w:t>
      </w:r>
      <w:r>
        <w:t xml:space="preserve">. </w:t>
      </w:r>
    </w:p>
    <w:p w14:paraId="6DD282B4" w14:textId="77777777" w:rsidR="008E6B33" w:rsidRDefault="008E6B33" w:rsidP="008E6B33">
      <w:pPr>
        <w:spacing w:after="215" w:line="259" w:lineRule="auto"/>
        <w:ind w:left="0" w:right="3022"/>
        <w:jc w:val="center"/>
      </w:pPr>
      <w:r>
        <w:rPr>
          <w:noProof/>
          <w:lang w:val="pt-PT" w:eastAsia="pt-PT"/>
        </w:rPr>
        <w:lastRenderedPageBreak/>
        <w:drawing>
          <wp:inline distT="0" distB="0" distL="0" distR="0" wp14:anchorId="38BA6A4D" wp14:editId="6046D705">
            <wp:extent cx="1503680" cy="3693160"/>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33"/>
                    <a:stretch>
                      <a:fillRect/>
                    </a:stretch>
                  </pic:blipFill>
                  <pic:spPr>
                    <a:xfrm>
                      <a:off x="0" y="0"/>
                      <a:ext cx="1503680" cy="3693160"/>
                    </a:xfrm>
                    <a:prstGeom prst="rect">
                      <a:avLst/>
                    </a:prstGeom>
                  </pic:spPr>
                </pic:pic>
              </a:graphicData>
            </a:graphic>
          </wp:inline>
        </w:drawing>
      </w:r>
      <w:r>
        <w:t xml:space="preserve"> </w:t>
      </w:r>
    </w:p>
    <w:p w14:paraId="3FED3684" w14:textId="61337549" w:rsidR="008E6B33" w:rsidRDefault="008E6B33" w:rsidP="00AF7CD7">
      <w:pPr>
        <w:numPr>
          <w:ilvl w:val="0"/>
          <w:numId w:val="17"/>
        </w:numPr>
        <w:spacing w:after="276" w:line="264" w:lineRule="auto"/>
        <w:ind w:right="82" w:hanging="360"/>
      </w:pPr>
      <w:r>
        <w:t xml:space="preserve">In the </w:t>
      </w:r>
      <w:r>
        <w:rPr>
          <w:rFonts w:ascii="Calibri" w:eastAsia="Calibri" w:hAnsi="Calibri" w:cs="Calibri"/>
          <w:b/>
        </w:rPr>
        <w:t>Open</w:t>
      </w:r>
      <w:r>
        <w:t xml:space="preserve"> window, </w:t>
      </w:r>
      <w:r w:rsidR="004F64DB">
        <w:t xml:space="preserve">go </w:t>
      </w:r>
      <w:r>
        <w:t xml:space="preserve">to the </w:t>
      </w:r>
      <w:r w:rsidR="00594FC6">
        <w:rPr>
          <w:rFonts w:ascii="Calibri" w:eastAsia="Calibri" w:hAnsi="Calibri" w:cs="Calibri"/>
          <w:b/>
        </w:rPr>
        <w:t>E</w:t>
      </w:r>
      <w:r>
        <w:rPr>
          <w:rFonts w:ascii="Calibri" w:eastAsia="Calibri" w:hAnsi="Calibri" w:cs="Calibri"/>
          <w:b/>
        </w:rPr>
        <w:t>:\</w:t>
      </w:r>
      <w:r w:rsidR="00594FC6">
        <w:rPr>
          <w:rFonts w:ascii="Calibri" w:eastAsia="Calibri" w:hAnsi="Calibri" w:cs="Calibri"/>
          <w:b/>
        </w:rPr>
        <w:t>Assets</w:t>
      </w:r>
      <w:r>
        <w:rPr>
          <w:rFonts w:ascii="Calibri" w:eastAsia="Calibri" w:hAnsi="Calibri" w:cs="Calibri"/>
          <w:b/>
        </w:rPr>
        <w:t>\</w:t>
      </w:r>
      <w:r w:rsidR="00594FC6">
        <w:rPr>
          <w:rFonts w:ascii="Calibri" w:eastAsia="Calibri" w:hAnsi="Calibri" w:cs="Calibri"/>
          <w:b/>
        </w:rPr>
        <w:t>Lab 1</w:t>
      </w:r>
      <w:r>
        <w:t xml:space="preserve"> folder. </w:t>
      </w:r>
    </w:p>
    <w:p w14:paraId="0A513B00" w14:textId="77777777" w:rsidR="008E6B33" w:rsidRDefault="008E6B33" w:rsidP="00AF7CD7">
      <w:pPr>
        <w:numPr>
          <w:ilvl w:val="0"/>
          <w:numId w:val="17"/>
        </w:numPr>
        <w:spacing w:after="276" w:line="264" w:lineRule="auto"/>
        <w:ind w:right="82" w:hanging="360"/>
      </w:pPr>
      <w:r>
        <w:t xml:space="preserve">Select the </w:t>
      </w:r>
      <w:r>
        <w:rPr>
          <w:rFonts w:ascii="Calibri" w:eastAsia="Calibri" w:hAnsi="Calibri" w:cs="Calibri"/>
          <w:b/>
        </w:rPr>
        <w:t>ProductCost.xlsx</w:t>
      </w:r>
      <w:r>
        <w:t xml:space="preserve"> file, and then click </w:t>
      </w:r>
      <w:r>
        <w:rPr>
          <w:rFonts w:ascii="Calibri" w:eastAsia="Calibri" w:hAnsi="Calibri" w:cs="Calibri"/>
          <w:b/>
        </w:rPr>
        <w:t>Open</w:t>
      </w:r>
      <w:r>
        <w:t xml:space="preserve">. </w:t>
      </w:r>
    </w:p>
    <w:p w14:paraId="695128B1" w14:textId="1E4134F3" w:rsidR="008E6B33" w:rsidRDefault="008E6B33" w:rsidP="00AF7CD7">
      <w:pPr>
        <w:numPr>
          <w:ilvl w:val="0"/>
          <w:numId w:val="17"/>
        </w:numPr>
        <w:spacing w:after="171" w:line="264" w:lineRule="auto"/>
        <w:ind w:right="82" w:hanging="360"/>
      </w:pPr>
      <w:r>
        <w:t xml:space="preserve">In the </w:t>
      </w:r>
      <w:r>
        <w:rPr>
          <w:rFonts w:ascii="Calibri" w:eastAsia="Calibri" w:hAnsi="Calibri" w:cs="Calibri"/>
          <w:b/>
        </w:rPr>
        <w:t>Navigator</w:t>
      </w:r>
      <w:r>
        <w:t xml:space="preserve"> dialog </w:t>
      </w:r>
      <w:r w:rsidR="004F64DB">
        <w:t>box</w:t>
      </w:r>
      <w:r>
        <w:t xml:space="preserve">, </w:t>
      </w:r>
      <w:r w:rsidR="004F64DB">
        <w:t xml:space="preserve">select </w:t>
      </w:r>
      <w:r>
        <w:t xml:space="preserve">the </w:t>
      </w:r>
      <w:r>
        <w:rPr>
          <w:rFonts w:ascii="Calibri" w:eastAsia="Calibri" w:hAnsi="Calibri" w:cs="Calibri"/>
          <w:b/>
        </w:rPr>
        <w:t>ProductCost</w:t>
      </w:r>
      <w:r>
        <w:t xml:space="preserve"> worksheet. </w:t>
      </w:r>
    </w:p>
    <w:p w14:paraId="69930942" w14:textId="77777777" w:rsidR="008E6B33" w:rsidRDefault="008E6B33" w:rsidP="008E6B33">
      <w:pPr>
        <w:spacing w:after="197" w:line="259" w:lineRule="auto"/>
        <w:ind w:left="707"/>
      </w:pPr>
      <w:r>
        <w:rPr>
          <w:noProof/>
          <w:lang w:val="pt-PT" w:eastAsia="pt-PT"/>
        </w:rPr>
        <w:drawing>
          <wp:inline distT="0" distB="0" distL="0" distR="0" wp14:anchorId="538420C9" wp14:editId="18B3CC09">
            <wp:extent cx="3048000" cy="1722120"/>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34"/>
                    <a:stretch>
                      <a:fillRect/>
                    </a:stretch>
                  </pic:blipFill>
                  <pic:spPr>
                    <a:xfrm>
                      <a:off x="0" y="0"/>
                      <a:ext cx="3048000" cy="1722120"/>
                    </a:xfrm>
                    <a:prstGeom prst="rect">
                      <a:avLst/>
                    </a:prstGeom>
                  </pic:spPr>
                </pic:pic>
              </a:graphicData>
            </a:graphic>
          </wp:inline>
        </w:drawing>
      </w:r>
      <w:r>
        <w:t xml:space="preserve"> </w:t>
      </w:r>
    </w:p>
    <w:p w14:paraId="48D70596" w14:textId="77777777" w:rsidR="008E6B33" w:rsidRDefault="008E6B33" w:rsidP="008E6B33">
      <w:pPr>
        <w:spacing w:after="0" w:line="259" w:lineRule="auto"/>
        <w:ind w:left="0"/>
      </w:pPr>
      <w:r>
        <w:rPr>
          <w:rFonts w:ascii="Arial" w:eastAsia="Arial" w:hAnsi="Arial" w:cs="Arial"/>
        </w:rPr>
        <w:t xml:space="preserve"> </w:t>
      </w:r>
      <w:r>
        <w:rPr>
          <w:rFonts w:ascii="Arial" w:eastAsia="Arial" w:hAnsi="Arial" w:cs="Arial"/>
        </w:rPr>
        <w:tab/>
      </w:r>
      <w:r>
        <w:t xml:space="preserve"> </w:t>
      </w:r>
    </w:p>
    <w:p w14:paraId="7BFE38CF" w14:textId="77777777" w:rsidR="008E6B33" w:rsidRDefault="008E6B33" w:rsidP="00AF7CD7">
      <w:pPr>
        <w:numPr>
          <w:ilvl w:val="0"/>
          <w:numId w:val="17"/>
        </w:numPr>
        <w:spacing w:after="242" w:line="264" w:lineRule="auto"/>
        <w:ind w:right="82" w:hanging="360"/>
      </w:pPr>
      <w:r>
        <w:t xml:space="preserve">Review the data in the preview pane. </w:t>
      </w:r>
    </w:p>
    <w:p w14:paraId="62D65DED" w14:textId="77777777" w:rsidR="008E6B33" w:rsidRDefault="008E6B33" w:rsidP="008E6B33">
      <w:pPr>
        <w:spacing w:after="280" w:line="260" w:lineRule="auto"/>
        <w:ind w:left="715" w:right="79"/>
      </w:pPr>
      <w:r>
        <w:rPr>
          <w:rFonts w:ascii="Calibri" w:eastAsia="Calibri" w:hAnsi="Calibri" w:cs="Calibri"/>
          <w:i/>
        </w:rPr>
        <w:t xml:space="preserve">Note: The data represents the cost of goods sold (COGS) of each product. Product cost data is stored externally from the SQL Server sales database, and will be integrated with the </w:t>
      </w:r>
      <w:r>
        <w:rPr>
          <w:rFonts w:ascii="Calibri" w:eastAsia="Calibri" w:hAnsi="Calibri" w:cs="Calibri"/>
          <w:b/>
          <w:sz w:val="23"/>
        </w:rPr>
        <w:t>Sales</w:t>
      </w:r>
      <w:r>
        <w:rPr>
          <w:rFonts w:ascii="Calibri" w:eastAsia="Calibri" w:hAnsi="Calibri" w:cs="Calibri"/>
          <w:i/>
        </w:rPr>
        <w:t xml:space="preserve"> query, developed in the previous task, to enable profit analysis. </w:t>
      </w:r>
    </w:p>
    <w:p w14:paraId="69E492B8" w14:textId="53D398A2" w:rsidR="008E6B33" w:rsidRDefault="008E6B33" w:rsidP="00B01CCF">
      <w:pPr>
        <w:numPr>
          <w:ilvl w:val="0"/>
          <w:numId w:val="17"/>
        </w:numPr>
        <w:spacing w:after="178" w:line="264" w:lineRule="auto"/>
        <w:ind w:right="82" w:hanging="360"/>
      </w:pPr>
      <w:r>
        <w:lastRenderedPageBreak/>
        <w:t xml:space="preserve">To load the query, click </w:t>
      </w:r>
      <w:r w:rsidR="00B01CCF">
        <w:rPr>
          <w:rFonts w:ascii="Calibri" w:eastAsia="Calibri" w:hAnsi="Calibri" w:cs="Calibri"/>
          <w:b/>
        </w:rPr>
        <w:t>OK</w:t>
      </w:r>
      <w:r>
        <w:t xml:space="preserve">.  </w:t>
      </w:r>
    </w:p>
    <w:p w14:paraId="00DD8BD1" w14:textId="45624263" w:rsidR="008E6B33" w:rsidRDefault="008E6B33" w:rsidP="00AF7CD7">
      <w:pPr>
        <w:numPr>
          <w:ilvl w:val="0"/>
          <w:numId w:val="17"/>
        </w:numPr>
        <w:spacing w:after="276" w:line="264" w:lineRule="auto"/>
        <w:ind w:right="82" w:hanging="360"/>
      </w:pPr>
      <w:r>
        <w:t xml:space="preserve">In the </w:t>
      </w:r>
      <w:r>
        <w:rPr>
          <w:rFonts w:ascii="Calibri" w:eastAsia="Calibri" w:hAnsi="Calibri" w:cs="Calibri"/>
          <w:b/>
        </w:rPr>
        <w:t>Query Editor</w:t>
      </w:r>
      <w:r>
        <w:t xml:space="preserve"> window, in the </w:t>
      </w:r>
      <w:r>
        <w:rPr>
          <w:rFonts w:ascii="Calibri" w:eastAsia="Calibri" w:hAnsi="Calibri" w:cs="Calibri"/>
          <w:b/>
        </w:rPr>
        <w:t>Query Settings</w:t>
      </w:r>
      <w:r>
        <w:t xml:space="preserve"> pane, in the </w:t>
      </w:r>
      <w:r>
        <w:rPr>
          <w:rFonts w:ascii="Calibri" w:eastAsia="Calibri" w:hAnsi="Calibri" w:cs="Calibri"/>
          <w:b/>
        </w:rPr>
        <w:t>Applied Steps</w:t>
      </w:r>
      <w:r>
        <w:t xml:space="preserve"> list, notice that four steps exist, applying default transformation</w:t>
      </w:r>
      <w:r w:rsidR="00432248">
        <w:t>s</w:t>
      </w:r>
      <w:r>
        <w:t xml:space="preserve"> of the Excel data. </w:t>
      </w:r>
    </w:p>
    <w:p w14:paraId="4E4984C7" w14:textId="77777777" w:rsidR="008E6B33" w:rsidRDefault="008E6B33" w:rsidP="00AF7CD7">
      <w:pPr>
        <w:numPr>
          <w:ilvl w:val="0"/>
          <w:numId w:val="17"/>
        </w:numPr>
        <w:spacing w:after="240" w:line="264" w:lineRule="auto"/>
        <w:ind w:right="82" w:hanging="360"/>
      </w:pPr>
      <w:r>
        <w:t xml:space="preserve">Use the step instructions in the previous task to remove the </w:t>
      </w:r>
      <w:r>
        <w:rPr>
          <w:rFonts w:ascii="Calibri" w:eastAsia="Calibri" w:hAnsi="Calibri" w:cs="Calibri"/>
          <w:b/>
        </w:rPr>
        <w:t>Product</w:t>
      </w:r>
      <w:r>
        <w:t xml:space="preserve"> column. </w:t>
      </w:r>
    </w:p>
    <w:p w14:paraId="75779471" w14:textId="482B6753" w:rsidR="008E6B33" w:rsidRDefault="008E6B33" w:rsidP="008E6B33">
      <w:pPr>
        <w:spacing w:after="233" w:line="260" w:lineRule="auto"/>
        <w:ind w:left="715" w:right="79"/>
        <w:rPr>
          <w:rFonts w:ascii="Calibri" w:eastAsia="Calibri" w:hAnsi="Calibri" w:cs="Calibri"/>
          <w:i/>
        </w:rPr>
      </w:pPr>
      <w:r>
        <w:rPr>
          <w:rFonts w:ascii="Calibri" w:eastAsia="Calibri" w:hAnsi="Calibri" w:cs="Calibri"/>
          <w:i/>
        </w:rPr>
        <w:t xml:space="preserve">Note: The </w:t>
      </w:r>
      <w:r>
        <w:rPr>
          <w:rFonts w:ascii="Calibri" w:eastAsia="Calibri" w:hAnsi="Calibri" w:cs="Calibri"/>
          <w:b/>
          <w:sz w:val="23"/>
        </w:rPr>
        <w:t>Product</w:t>
      </w:r>
      <w:r>
        <w:rPr>
          <w:rFonts w:ascii="Calibri" w:eastAsia="Calibri" w:hAnsi="Calibri" w:cs="Calibri"/>
          <w:i/>
        </w:rPr>
        <w:t xml:space="preserve"> column is not required</w:t>
      </w:r>
      <w:r w:rsidR="004F64DB">
        <w:rPr>
          <w:rFonts w:ascii="Calibri" w:eastAsia="Calibri" w:hAnsi="Calibri" w:cs="Calibri"/>
          <w:i/>
        </w:rPr>
        <w:t xml:space="preserve">, because </w:t>
      </w:r>
      <w:r>
        <w:rPr>
          <w:rFonts w:ascii="Calibri" w:eastAsia="Calibri" w:hAnsi="Calibri" w:cs="Calibri"/>
          <w:i/>
        </w:rPr>
        <w:t xml:space="preserve">this data has already been retrieved by the </w:t>
      </w:r>
      <w:r>
        <w:rPr>
          <w:rFonts w:ascii="Calibri" w:eastAsia="Calibri" w:hAnsi="Calibri" w:cs="Calibri"/>
          <w:b/>
          <w:sz w:val="23"/>
        </w:rPr>
        <w:t>Sales</w:t>
      </w:r>
      <w:r>
        <w:rPr>
          <w:rFonts w:ascii="Calibri" w:eastAsia="Calibri" w:hAnsi="Calibri" w:cs="Calibri"/>
          <w:i/>
        </w:rPr>
        <w:t xml:space="preserve"> query. </w:t>
      </w:r>
    </w:p>
    <w:p w14:paraId="483F633C" w14:textId="77777777" w:rsidR="00101D20" w:rsidRDefault="00101D20" w:rsidP="008E6B33">
      <w:pPr>
        <w:spacing w:after="233" w:line="260" w:lineRule="auto"/>
        <w:ind w:left="715" w:right="79"/>
      </w:pPr>
    </w:p>
    <w:p w14:paraId="0786A9AB" w14:textId="77777777" w:rsidR="008E6B33" w:rsidRDefault="008E6B33" w:rsidP="008E6B33">
      <w:pPr>
        <w:pStyle w:val="Heading3"/>
      </w:pPr>
      <w:r>
        <w:t xml:space="preserve">Combining Two Queries </w:t>
      </w:r>
    </w:p>
    <w:p w14:paraId="5737CDA5" w14:textId="77777777" w:rsidR="00F067AD" w:rsidRDefault="00F067AD" w:rsidP="008E6B33">
      <w:pPr>
        <w:ind w:right="82"/>
      </w:pPr>
    </w:p>
    <w:p w14:paraId="5427A6EA" w14:textId="410F4EB6" w:rsidR="008E6B33" w:rsidRDefault="008E6B33" w:rsidP="008E6B33">
      <w:pPr>
        <w:ind w:right="82"/>
      </w:pPr>
      <w:r>
        <w:t xml:space="preserve">In this task, you will merge the </w:t>
      </w:r>
      <w:r>
        <w:rPr>
          <w:rFonts w:ascii="Calibri" w:eastAsia="Calibri" w:hAnsi="Calibri" w:cs="Calibri"/>
          <w:b/>
        </w:rPr>
        <w:t>ProductCost</w:t>
      </w:r>
      <w:r>
        <w:t xml:space="preserve"> query with the </w:t>
      </w:r>
      <w:r>
        <w:rPr>
          <w:rFonts w:ascii="Calibri" w:eastAsia="Calibri" w:hAnsi="Calibri" w:cs="Calibri"/>
          <w:b/>
        </w:rPr>
        <w:t>Sales</w:t>
      </w:r>
      <w:r>
        <w:t xml:space="preserve"> query to define the </w:t>
      </w:r>
      <w:r>
        <w:rPr>
          <w:rFonts w:ascii="Calibri" w:eastAsia="Calibri" w:hAnsi="Calibri" w:cs="Calibri"/>
          <w:b/>
        </w:rPr>
        <w:t>Cost</w:t>
      </w:r>
      <w:r>
        <w:t xml:space="preserve"> column. </w:t>
      </w:r>
    </w:p>
    <w:p w14:paraId="034B6D1E" w14:textId="77777777" w:rsidR="00425AE3" w:rsidRDefault="00425AE3" w:rsidP="008E6B33">
      <w:pPr>
        <w:ind w:right="82"/>
      </w:pPr>
    </w:p>
    <w:p w14:paraId="103B35C7" w14:textId="28FA2043" w:rsidR="008E6B33" w:rsidRDefault="008E6B33" w:rsidP="00AF7CD7">
      <w:pPr>
        <w:numPr>
          <w:ilvl w:val="0"/>
          <w:numId w:val="18"/>
        </w:numPr>
        <w:spacing w:after="173" w:line="264" w:lineRule="auto"/>
        <w:ind w:right="82" w:hanging="360"/>
      </w:pPr>
      <w:r>
        <w:t xml:space="preserve">In the </w:t>
      </w:r>
      <w:r>
        <w:rPr>
          <w:rFonts w:ascii="Calibri" w:eastAsia="Calibri" w:hAnsi="Calibri" w:cs="Calibri"/>
          <w:b/>
        </w:rPr>
        <w:t>Queries</w:t>
      </w:r>
      <w:r>
        <w:t xml:space="preserve"> pane (located </w:t>
      </w:r>
      <w:r w:rsidR="00D07302">
        <w:t>on</w:t>
      </w:r>
      <w:r>
        <w:t xml:space="preserve"> the left), select the </w:t>
      </w:r>
      <w:r>
        <w:rPr>
          <w:rFonts w:ascii="Calibri" w:eastAsia="Calibri" w:hAnsi="Calibri" w:cs="Calibri"/>
          <w:b/>
        </w:rPr>
        <w:t>Sales</w:t>
      </w:r>
      <w:r>
        <w:t xml:space="preserve"> query. </w:t>
      </w:r>
    </w:p>
    <w:p w14:paraId="4A8AD3CE" w14:textId="2272CF0A" w:rsidR="008E6B33" w:rsidRDefault="00425AE3" w:rsidP="008E6B33">
      <w:pPr>
        <w:spacing w:after="219" w:line="259" w:lineRule="auto"/>
        <w:ind w:left="0" w:right="2586"/>
        <w:jc w:val="center"/>
      </w:pPr>
      <w:r>
        <w:rPr>
          <w:noProof/>
          <w:lang w:val="pt-PT" w:eastAsia="pt-PT"/>
        </w:rPr>
        <w:drawing>
          <wp:inline distT="0" distB="0" distL="0" distR="0" wp14:anchorId="3BE8EFD1" wp14:editId="26F86621">
            <wp:extent cx="1676400" cy="944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6400" cy="944880"/>
                    </a:xfrm>
                    <a:prstGeom prst="rect">
                      <a:avLst/>
                    </a:prstGeom>
                    <a:noFill/>
                    <a:ln>
                      <a:noFill/>
                    </a:ln>
                  </pic:spPr>
                </pic:pic>
              </a:graphicData>
            </a:graphic>
          </wp:inline>
        </w:drawing>
      </w:r>
      <w:r w:rsidR="008E6B33">
        <w:t xml:space="preserve"> </w:t>
      </w:r>
    </w:p>
    <w:p w14:paraId="4AEC6EBC" w14:textId="5CB92A14" w:rsidR="008E6B33" w:rsidRDefault="008E6B33" w:rsidP="00AF7CD7">
      <w:pPr>
        <w:numPr>
          <w:ilvl w:val="0"/>
          <w:numId w:val="18"/>
        </w:numPr>
        <w:spacing w:after="170" w:line="264" w:lineRule="auto"/>
        <w:ind w:right="82" w:hanging="360"/>
      </w:pPr>
      <w:r>
        <w:t xml:space="preserve">On the </w:t>
      </w:r>
      <w:r>
        <w:rPr>
          <w:rFonts w:ascii="Calibri" w:eastAsia="Calibri" w:hAnsi="Calibri" w:cs="Calibri"/>
          <w:b/>
        </w:rPr>
        <w:t>Home</w:t>
      </w:r>
      <w:r>
        <w:t xml:space="preserve"> ribbon, </w:t>
      </w:r>
      <w:r w:rsidR="004F64DB">
        <w:t>in</w:t>
      </w:r>
      <w:r>
        <w:t xml:space="preserve"> the </w:t>
      </w:r>
      <w:r>
        <w:rPr>
          <w:rFonts w:ascii="Calibri" w:eastAsia="Calibri" w:hAnsi="Calibri" w:cs="Calibri"/>
          <w:b/>
        </w:rPr>
        <w:t>Combine</w:t>
      </w:r>
      <w:r>
        <w:t xml:space="preserve"> group, click </w:t>
      </w:r>
      <w:r>
        <w:rPr>
          <w:rFonts w:ascii="Calibri" w:eastAsia="Calibri" w:hAnsi="Calibri" w:cs="Calibri"/>
          <w:b/>
        </w:rPr>
        <w:t>Merge Queries</w:t>
      </w:r>
      <w:r>
        <w:t xml:space="preserve">. </w:t>
      </w:r>
    </w:p>
    <w:p w14:paraId="6B610786" w14:textId="77777777" w:rsidR="008E6B33" w:rsidRDefault="008E6B33" w:rsidP="008E6B33">
      <w:pPr>
        <w:spacing w:after="216" w:line="259" w:lineRule="auto"/>
        <w:ind w:left="707"/>
      </w:pPr>
      <w:r>
        <w:rPr>
          <w:noProof/>
          <w:lang w:val="pt-PT" w:eastAsia="pt-PT"/>
        </w:rPr>
        <w:drawing>
          <wp:inline distT="0" distB="0" distL="0" distR="0" wp14:anchorId="20C8778C" wp14:editId="024CC226">
            <wp:extent cx="1257300" cy="922020"/>
            <wp:effectExtent l="0" t="0" r="0" b="0"/>
            <wp:docPr id="1119" name="Picture 1119"/>
            <wp:cNvGraphicFramePr/>
            <a:graphic xmlns:a="http://schemas.openxmlformats.org/drawingml/2006/main">
              <a:graphicData uri="http://schemas.openxmlformats.org/drawingml/2006/picture">
                <pic:pic xmlns:pic="http://schemas.openxmlformats.org/drawingml/2006/picture">
                  <pic:nvPicPr>
                    <pic:cNvPr id="1119" name="Picture 1119"/>
                    <pic:cNvPicPr/>
                  </pic:nvPicPr>
                  <pic:blipFill>
                    <a:blip r:embed="rId36"/>
                    <a:stretch>
                      <a:fillRect/>
                    </a:stretch>
                  </pic:blipFill>
                  <pic:spPr>
                    <a:xfrm>
                      <a:off x="0" y="0"/>
                      <a:ext cx="1257300" cy="922020"/>
                    </a:xfrm>
                    <a:prstGeom prst="rect">
                      <a:avLst/>
                    </a:prstGeom>
                  </pic:spPr>
                </pic:pic>
              </a:graphicData>
            </a:graphic>
          </wp:inline>
        </w:drawing>
      </w:r>
      <w:r>
        <w:t xml:space="preserve"> </w:t>
      </w:r>
    </w:p>
    <w:p w14:paraId="046A88BC" w14:textId="3D31BE4B" w:rsidR="008E6B33" w:rsidRDefault="008E6B33" w:rsidP="00AF7CD7">
      <w:pPr>
        <w:numPr>
          <w:ilvl w:val="0"/>
          <w:numId w:val="18"/>
        </w:numPr>
        <w:spacing w:after="276" w:line="264" w:lineRule="auto"/>
        <w:ind w:right="82" w:hanging="360"/>
      </w:pPr>
      <w:r>
        <w:t xml:space="preserve">In the </w:t>
      </w:r>
      <w:r>
        <w:rPr>
          <w:rFonts w:ascii="Calibri" w:eastAsia="Calibri" w:hAnsi="Calibri" w:cs="Calibri"/>
          <w:b/>
        </w:rPr>
        <w:t>Merge</w:t>
      </w:r>
      <w:r>
        <w:t xml:space="preserve"> dialog </w:t>
      </w:r>
      <w:r w:rsidR="004F64DB">
        <w:t>box</w:t>
      </w:r>
      <w:r>
        <w:t xml:space="preserve">, </w:t>
      </w:r>
      <w:r w:rsidR="001E3BAE">
        <w:t xml:space="preserve">for the </w:t>
      </w:r>
      <w:r w:rsidR="001E3BAE" w:rsidRPr="001E3BAE">
        <w:rPr>
          <w:b/>
        </w:rPr>
        <w:t>Sales</w:t>
      </w:r>
      <w:r w:rsidR="001E3BAE">
        <w:t xml:space="preserve"> table</w:t>
      </w:r>
      <w:r>
        <w:t xml:space="preserve">, select the </w:t>
      </w:r>
      <w:r>
        <w:rPr>
          <w:rFonts w:ascii="Calibri" w:eastAsia="Calibri" w:hAnsi="Calibri" w:cs="Calibri"/>
          <w:b/>
        </w:rPr>
        <w:t>Product SKU</w:t>
      </w:r>
      <w:r>
        <w:t xml:space="preserve"> column header. </w:t>
      </w:r>
    </w:p>
    <w:p w14:paraId="060C3AE4" w14:textId="635FD487" w:rsidR="008E6B33" w:rsidRDefault="008E6B33" w:rsidP="00AF7CD7">
      <w:pPr>
        <w:numPr>
          <w:ilvl w:val="0"/>
          <w:numId w:val="18"/>
        </w:numPr>
        <w:spacing w:after="276" w:line="264" w:lineRule="auto"/>
        <w:ind w:right="82" w:hanging="360"/>
      </w:pPr>
      <w:r>
        <w:t>In the drop</w:t>
      </w:r>
      <w:r w:rsidR="004F64DB">
        <w:t>-</w:t>
      </w:r>
      <w:r>
        <w:t>down list</w:t>
      </w:r>
      <w:r w:rsidR="00432248">
        <w:t xml:space="preserve"> for</w:t>
      </w:r>
      <w:r w:rsidR="001E3BAE">
        <w:t xml:space="preserve"> the table to join to</w:t>
      </w:r>
      <w:r>
        <w:t xml:space="preserve">, select the </w:t>
      </w:r>
      <w:r>
        <w:rPr>
          <w:rFonts w:ascii="Calibri" w:eastAsia="Calibri" w:hAnsi="Calibri" w:cs="Calibri"/>
          <w:b/>
        </w:rPr>
        <w:t>ProductCost</w:t>
      </w:r>
      <w:r>
        <w:t xml:space="preserve"> query. </w:t>
      </w:r>
    </w:p>
    <w:p w14:paraId="1E3BDED9" w14:textId="77777777" w:rsidR="008E6B33" w:rsidRDefault="008E6B33" w:rsidP="00AF7CD7">
      <w:pPr>
        <w:numPr>
          <w:ilvl w:val="0"/>
          <w:numId w:val="18"/>
        </w:numPr>
        <w:spacing w:after="175" w:line="264" w:lineRule="auto"/>
        <w:ind w:right="82" w:hanging="360"/>
      </w:pPr>
      <w:r>
        <w:t xml:space="preserve">Then, in the lower grid, select the </w:t>
      </w:r>
      <w:r>
        <w:rPr>
          <w:rFonts w:ascii="Calibri" w:eastAsia="Calibri" w:hAnsi="Calibri" w:cs="Calibri"/>
          <w:b/>
        </w:rPr>
        <w:t>SKU</w:t>
      </w:r>
      <w:r>
        <w:t xml:space="preserve"> column header. </w:t>
      </w:r>
    </w:p>
    <w:p w14:paraId="79E0F023" w14:textId="77777777" w:rsidR="008E6B33" w:rsidRDefault="008E6B33" w:rsidP="008E6B33">
      <w:pPr>
        <w:spacing w:after="220" w:line="259" w:lineRule="auto"/>
        <w:ind w:left="0" w:right="96"/>
        <w:jc w:val="right"/>
      </w:pPr>
      <w:r>
        <w:rPr>
          <w:noProof/>
          <w:lang w:val="pt-PT" w:eastAsia="pt-PT"/>
        </w:rPr>
        <w:lastRenderedPageBreak/>
        <w:drawing>
          <wp:inline distT="0" distB="0" distL="0" distR="0" wp14:anchorId="00E26672" wp14:editId="55C0DEFB">
            <wp:extent cx="3810000" cy="2570480"/>
            <wp:effectExtent l="0" t="0" r="0" b="0"/>
            <wp:docPr id="1217" name="Picture 1217"/>
            <wp:cNvGraphicFramePr/>
            <a:graphic xmlns:a="http://schemas.openxmlformats.org/drawingml/2006/main">
              <a:graphicData uri="http://schemas.openxmlformats.org/drawingml/2006/picture">
                <pic:pic xmlns:pic="http://schemas.openxmlformats.org/drawingml/2006/picture">
                  <pic:nvPicPr>
                    <pic:cNvPr id="1217" name="Picture 1217"/>
                    <pic:cNvPicPr/>
                  </pic:nvPicPr>
                  <pic:blipFill>
                    <a:blip r:embed="rId37"/>
                    <a:stretch>
                      <a:fillRect/>
                    </a:stretch>
                  </pic:blipFill>
                  <pic:spPr>
                    <a:xfrm>
                      <a:off x="0" y="0"/>
                      <a:ext cx="3810000" cy="2570480"/>
                    </a:xfrm>
                    <a:prstGeom prst="rect">
                      <a:avLst/>
                    </a:prstGeom>
                  </pic:spPr>
                </pic:pic>
              </a:graphicData>
            </a:graphic>
          </wp:inline>
        </w:drawing>
      </w:r>
      <w:r>
        <w:t xml:space="preserve"> </w:t>
      </w:r>
    </w:p>
    <w:p w14:paraId="45696F97" w14:textId="09C6C2DB" w:rsidR="008E6B33" w:rsidRDefault="00432248" w:rsidP="00AF7CD7">
      <w:pPr>
        <w:numPr>
          <w:ilvl w:val="0"/>
          <w:numId w:val="18"/>
        </w:numPr>
        <w:spacing w:after="173" w:line="264" w:lineRule="auto"/>
        <w:ind w:right="82" w:hanging="360"/>
      </w:pPr>
      <w:r>
        <w:t xml:space="preserve">If the </w:t>
      </w:r>
      <w:r w:rsidR="008E6B33">
        <w:rPr>
          <w:rFonts w:ascii="Calibri" w:eastAsia="Calibri" w:hAnsi="Calibri" w:cs="Calibri"/>
          <w:b/>
        </w:rPr>
        <w:t>Privacy Levels</w:t>
      </w:r>
      <w:r w:rsidR="008E6B33">
        <w:t xml:space="preserve"> dialog </w:t>
      </w:r>
      <w:r w:rsidR="004F64DB">
        <w:t>box</w:t>
      </w:r>
      <w:r w:rsidR="00425AE3">
        <w:t xml:space="preserve"> appears</w:t>
      </w:r>
      <w:r w:rsidR="008E6B33">
        <w:t xml:space="preserve">, for the </w:t>
      </w:r>
      <w:r w:rsidR="008E6B33">
        <w:rPr>
          <w:rFonts w:ascii="Calibri" w:eastAsia="Calibri" w:hAnsi="Calibri" w:cs="Calibri"/>
          <w:b/>
        </w:rPr>
        <w:t>microsoftbi</w:t>
      </w:r>
      <w:r w:rsidR="008E6B33">
        <w:t xml:space="preserve"> data connection, in the adjacent drop</w:t>
      </w:r>
      <w:r w:rsidR="004F64DB">
        <w:t>-</w:t>
      </w:r>
      <w:r w:rsidR="008E6B33">
        <w:t xml:space="preserve">down list, select </w:t>
      </w:r>
      <w:r w:rsidR="008E6B33">
        <w:rPr>
          <w:rFonts w:ascii="Calibri" w:eastAsia="Calibri" w:hAnsi="Calibri" w:cs="Calibri"/>
          <w:b/>
        </w:rPr>
        <w:t>Organizational</w:t>
      </w:r>
      <w:r w:rsidR="008E6B33">
        <w:t xml:space="preserve">. </w:t>
      </w:r>
    </w:p>
    <w:p w14:paraId="78EADDE0" w14:textId="01B5A179" w:rsidR="008E6B33" w:rsidRDefault="00594FC6" w:rsidP="008E6B33">
      <w:pPr>
        <w:spacing w:after="186" w:line="259" w:lineRule="auto"/>
        <w:ind w:left="0" w:right="172"/>
        <w:jc w:val="right"/>
      </w:pPr>
      <w:r>
        <w:rPr>
          <w:noProof/>
          <w:lang w:val="pt-PT" w:eastAsia="pt-PT"/>
        </w:rPr>
        <mc:AlternateContent>
          <mc:Choice Requires="wps">
            <w:drawing>
              <wp:anchor distT="0" distB="0" distL="114300" distR="114300" simplePos="0" relativeHeight="251657216" behindDoc="0" locked="0" layoutInCell="1" allowOverlap="1" wp14:anchorId="30003FED" wp14:editId="63371F59">
                <wp:simplePos x="0" y="0"/>
                <wp:positionH relativeFrom="column">
                  <wp:posOffset>4373880</wp:posOffset>
                </wp:positionH>
                <wp:positionV relativeFrom="paragraph">
                  <wp:posOffset>41910</wp:posOffset>
                </wp:positionV>
                <wp:extent cx="1051560" cy="213360"/>
                <wp:effectExtent l="0" t="0" r="15240" b="15240"/>
                <wp:wrapNone/>
                <wp:docPr id="18" name="Rectangle 18"/>
                <wp:cNvGraphicFramePr/>
                <a:graphic xmlns:a="http://schemas.openxmlformats.org/drawingml/2006/main">
                  <a:graphicData uri="http://schemas.microsoft.com/office/word/2010/wordprocessingShape">
                    <wps:wsp>
                      <wps:cNvSpPr/>
                      <wps:spPr>
                        <a:xfrm>
                          <a:off x="0" y="0"/>
                          <a:ext cx="1051560" cy="21336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0B61DA" id="Rectangle 18" o:spid="_x0000_s1026" style="position:absolute;margin-left:344.4pt;margin-top:3.3pt;width:82.8pt;height:16.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" filled="f" strokecolor="#c0504d [3205]" strokeweight="2pt"/>
            </w:pict>
          </mc:Fallback>
        </mc:AlternateContent>
      </w:r>
      <w:r>
        <w:rPr>
          <w:noProof/>
          <w:lang w:val="pt-PT" w:eastAsia="pt-PT"/>
        </w:rPr>
        <w:drawing>
          <wp:inline distT="0" distB="0" distL="0" distR="0" wp14:anchorId="3AA8E899" wp14:editId="54BA73D8">
            <wp:extent cx="5486400" cy="581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81025"/>
                    </a:xfrm>
                    <a:prstGeom prst="rect">
                      <a:avLst/>
                    </a:prstGeom>
                  </pic:spPr>
                </pic:pic>
              </a:graphicData>
            </a:graphic>
          </wp:inline>
        </w:drawing>
      </w:r>
      <w:r w:rsidR="008E6B33">
        <w:t xml:space="preserve"> </w:t>
      </w:r>
    </w:p>
    <w:p w14:paraId="654EDB66" w14:textId="4261C800" w:rsidR="008E6B33" w:rsidRDefault="008E6B33" w:rsidP="008E6B33">
      <w:pPr>
        <w:spacing w:after="280" w:line="260" w:lineRule="auto"/>
        <w:ind w:left="715" w:right="79"/>
      </w:pPr>
      <w:r>
        <w:rPr>
          <w:rFonts w:ascii="Calibri" w:eastAsia="Calibri" w:hAnsi="Calibri" w:cs="Calibri"/>
          <w:i/>
        </w:rPr>
        <w:t xml:space="preserve">Note: A privacy level </w:t>
      </w:r>
      <w:r w:rsidR="00D07302">
        <w:rPr>
          <w:rFonts w:ascii="Calibri" w:eastAsia="Calibri" w:hAnsi="Calibri" w:cs="Calibri"/>
          <w:i/>
        </w:rPr>
        <w:t>specifies</w:t>
      </w:r>
      <w:r>
        <w:rPr>
          <w:rFonts w:ascii="Calibri" w:eastAsia="Calibri" w:hAnsi="Calibri" w:cs="Calibri"/>
          <w:i/>
        </w:rPr>
        <w:t xml:space="preserve"> an isolation level that defines the degree </w:t>
      </w:r>
      <w:r w:rsidR="004F64DB">
        <w:rPr>
          <w:rFonts w:ascii="Calibri" w:eastAsia="Calibri" w:hAnsi="Calibri" w:cs="Calibri"/>
          <w:i/>
        </w:rPr>
        <w:t xml:space="preserve">to which </w:t>
      </w:r>
      <w:r>
        <w:rPr>
          <w:rFonts w:ascii="Calibri" w:eastAsia="Calibri" w:hAnsi="Calibri" w:cs="Calibri"/>
          <w:i/>
        </w:rPr>
        <w:t xml:space="preserve">one data source will be isolated from other data sources. An </w:t>
      </w:r>
      <w:r>
        <w:rPr>
          <w:rFonts w:ascii="Calibri" w:eastAsia="Calibri" w:hAnsi="Calibri" w:cs="Calibri"/>
          <w:b/>
          <w:sz w:val="23"/>
        </w:rPr>
        <w:t>Organizational</w:t>
      </w:r>
      <w:r>
        <w:rPr>
          <w:rFonts w:ascii="Calibri" w:eastAsia="Calibri" w:hAnsi="Calibri" w:cs="Calibri"/>
          <w:i/>
        </w:rPr>
        <w:t xml:space="preserve"> data source limits the visibility of a data source to a trusted group of people, and includes other organizational data sources. </w:t>
      </w:r>
    </w:p>
    <w:p w14:paraId="1D43D02B" w14:textId="7E10D5C3" w:rsidR="008E6B33" w:rsidRDefault="008E6B33" w:rsidP="00AF7CD7">
      <w:pPr>
        <w:numPr>
          <w:ilvl w:val="0"/>
          <w:numId w:val="18"/>
        </w:numPr>
        <w:spacing w:after="171" w:line="264" w:lineRule="auto"/>
        <w:ind w:right="82" w:hanging="360"/>
      </w:pPr>
      <w:r>
        <w:t xml:space="preserve">Configure the privacy level for the </w:t>
      </w:r>
      <w:r w:rsidR="00594FC6">
        <w:rPr>
          <w:rFonts w:ascii="Calibri" w:eastAsia="Calibri" w:hAnsi="Calibri" w:cs="Calibri"/>
          <w:b/>
        </w:rPr>
        <w:t>e</w:t>
      </w:r>
      <w:r>
        <w:rPr>
          <w:rFonts w:ascii="Calibri" w:eastAsia="Calibri" w:hAnsi="Calibri" w:cs="Calibri"/>
          <w:b/>
        </w:rPr>
        <w:t>:\</w:t>
      </w:r>
      <w:r>
        <w:t xml:space="preserve"> file location to</w:t>
      </w:r>
      <w:r w:rsidR="006E31CD">
        <w:t xml:space="preserve"> </w:t>
      </w:r>
      <w:r>
        <w:rPr>
          <w:rFonts w:ascii="Calibri" w:eastAsia="Calibri" w:hAnsi="Calibri" w:cs="Calibri"/>
          <w:b/>
        </w:rPr>
        <w:t>Organizational</w:t>
      </w:r>
      <w:r>
        <w:t xml:space="preserve"> </w:t>
      </w:r>
      <w:r w:rsidR="004F64DB">
        <w:t>as well</w:t>
      </w:r>
      <w:r>
        <w:t xml:space="preserve">. </w:t>
      </w:r>
    </w:p>
    <w:p w14:paraId="4D95BB9D" w14:textId="704F90A2" w:rsidR="008E6B33" w:rsidRDefault="00594FC6" w:rsidP="008E6B33">
      <w:pPr>
        <w:spacing w:after="186" w:line="259" w:lineRule="auto"/>
        <w:ind w:left="0" w:right="172"/>
        <w:jc w:val="right"/>
      </w:pPr>
      <w:r>
        <w:rPr>
          <w:noProof/>
          <w:lang w:val="pt-PT" w:eastAsia="pt-PT"/>
        </w:rPr>
        <mc:AlternateContent>
          <mc:Choice Requires="wps">
            <w:drawing>
              <wp:anchor distT="0" distB="0" distL="114300" distR="114300" simplePos="0" relativeHeight="251656192" behindDoc="0" locked="0" layoutInCell="1" allowOverlap="1" wp14:anchorId="55054103" wp14:editId="0FFB0F7F">
                <wp:simplePos x="0" y="0"/>
                <wp:positionH relativeFrom="column">
                  <wp:posOffset>4373880</wp:posOffset>
                </wp:positionH>
                <wp:positionV relativeFrom="paragraph">
                  <wp:posOffset>285750</wp:posOffset>
                </wp:positionV>
                <wp:extent cx="1051560" cy="213360"/>
                <wp:effectExtent l="0" t="0" r="15240" b="15240"/>
                <wp:wrapNone/>
                <wp:docPr id="19" name="Rectangle 19"/>
                <wp:cNvGraphicFramePr/>
                <a:graphic xmlns:a="http://schemas.openxmlformats.org/drawingml/2006/main">
                  <a:graphicData uri="http://schemas.microsoft.com/office/word/2010/wordprocessingShape">
                    <wps:wsp>
                      <wps:cNvSpPr/>
                      <wps:spPr>
                        <a:xfrm>
                          <a:off x="0" y="0"/>
                          <a:ext cx="1051560" cy="21336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7A61A0" id="Rectangle 19" o:spid="_x0000_s1026" style="position:absolute;margin-left:344.4pt;margin-top:22.5pt;width:82.8pt;height:16.8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" filled="f" strokecolor="#c0504d [3205]" strokeweight="2pt"/>
            </w:pict>
          </mc:Fallback>
        </mc:AlternateContent>
      </w:r>
      <w:r>
        <w:rPr>
          <w:noProof/>
          <w:lang w:val="pt-PT" w:eastAsia="pt-PT"/>
        </w:rPr>
        <w:drawing>
          <wp:inline distT="0" distB="0" distL="0" distR="0" wp14:anchorId="3F836A6B" wp14:editId="2D8E2F70">
            <wp:extent cx="5486400" cy="581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81025"/>
                    </a:xfrm>
                    <a:prstGeom prst="rect">
                      <a:avLst/>
                    </a:prstGeom>
                  </pic:spPr>
                </pic:pic>
              </a:graphicData>
            </a:graphic>
          </wp:inline>
        </w:drawing>
      </w:r>
      <w:r w:rsidR="008E6B33">
        <w:t xml:space="preserve"> </w:t>
      </w:r>
    </w:p>
    <w:p w14:paraId="044B6682" w14:textId="11F0B296" w:rsidR="008E6B33" w:rsidRDefault="008E6B33" w:rsidP="008E6B33">
      <w:pPr>
        <w:spacing w:after="248" w:line="260" w:lineRule="auto"/>
        <w:ind w:left="715" w:right="79"/>
      </w:pPr>
      <w:r>
        <w:rPr>
          <w:rFonts w:ascii="Calibri" w:eastAsia="Calibri" w:hAnsi="Calibri" w:cs="Calibri"/>
          <w:i/>
        </w:rPr>
        <w:t xml:space="preserve">Note: As it now stands, the </w:t>
      </w:r>
      <w:r>
        <w:rPr>
          <w:rFonts w:ascii="Calibri" w:eastAsia="Calibri" w:hAnsi="Calibri" w:cs="Calibri"/>
          <w:b/>
          <w:sz w:val="23"/>
        </w:rPr>
        <w:t>Sales</w:t>
      </w:r>
      <w:r>
        <w:rPr>
          <w:rFonts w:ascii="Calibri" w:eastAsia="Calibri" w:hAnsi="Calibri" w:cs="Calibri"/>
          <w:i/>
        </w:rPr>
        <w:t xml:space="preserve"> query can be combined with the </w:t>
      </w:r>
      <w:r>
        <w:rPr>
          <w:rFonts w:ascii="Calibri" w:eastAsia="Calibri" w:hAnsi="Calibri" w:cs="Calibri"/>
          <w:b/>
          <w:sz w:val="23"/>
        </w:rPr>
        <w:t>ProductCost</w:t>
      </w:r>
      <w:r>
        <w:rPr>
          <w:rFonts w:ascii="Calibri" w:eastAsia="Calibri" w:hAnsi="Calibri" w:cs="Calibri"/>
          <w:i/>
        </w:rPr>
        <w:t xml:space="preserve"> query. </w:t>
      </w:r>
    </w:p>
    <w:p w14:paraId="5BA82EFD" w14:textId="77777777" w:rsidR="008E6B33" w:rsidRDefault="008E6B33" w:rsidP="008E6B33">
      <w:pPr>
        <w:spacing w:after="0" w:line="259" w:lineRule="auto"/>
        <w:ind w:left="0"/>
      </w:pPr>
      <w:r>
        <w:rPr>
          <w:rFonts w:ascii="Arial" w:eastAsia="Arial" w:hAnsi="Arial" w:cs="Arial"/>
        </w:rPr>
        <w:t xml:space="preserve"> </w:t>
      </w:r>
      <w:r>
        <w:rPr>
          <w:rFonts w:ascii="Arial" w:eastAsia="Arial" w:hAnsi="Arial" w:cs="Arial"/>
        </w:rPr>
        <w:tab/>
      </w:r>
      <w:r>
        <w:t xml:space="preserve"> </w:t>
      </w:r>
    </w:p>
    <w:p w14:paraId="5E1F8EBA" w14:textId="77777777" w:rsidR="008E6B33" w:rsidRDefault="008E6B33" w:rsidP="00AF7CD7">
      <w:pPr>
        <w:numPr>
          <w:ilvl w:val="0"/>
          <w:numId w:val="18"/>
        </w:numPr>
        <w:spacing w:after="174" w:line="264" w:lineRule="auto"/>
        <w:ind w:right="82" w:hanging="360"/>
      </w:pPr>
      <w:r>
        <w:t xml:space="preserve">Click </w:t>
      </w:r>
      <w:r>
        <w:rPr>
          <w:rFonts w:ascii="Calibri" w:eastAsia="Calibri" w:hAnsi="Calibri" w:cs="Calibri"/>
          <w:b/>
        </w:rPr>
        <w:t>Save</w:t>
      </w:r>
      <w:r>
        <w:t xml:space="preserve">. </w:t>
      </w:r>
    </w:p>
    <w:p w14:paraId="7BB36835" w14:textId="6137C656" w:rsidR="008E6B33" w:rsidRDefault="008E6B33" w:rsidP="008E6B33">
      <w:pPr>
        <w:spacing w:after="219" w:line="259" w:lineRule="auto"/>
        <w:ind w:left="0" w:right="2122"/>
        <w:jc w:val="center"/>
      </w:pPr>
      <w:r>
        <w:rPr>
          <w:noProof/>
          <w:lang w:val="pt-PT" w:eastAsia="pt-PT"/>
        </w:rPr>
        <w:drawing>
          <wp:inline distT="0" distB="0" distL="0" distR="0" wp14:anchorId="2EBEFEED" wp14:editId="42BEAD49">
            <wp:extent cx="2075180" cy="695960"/>
            <wp:effectExtent l="0" t="0" r="0" b="0"/>
            <wp:docPr id="1334" name="Picture 1334"/>
            <wp:cNvGraphicFramePr/>
            <a:graphic xmlns:a="http://schemas.openxmlformats.org/drawingml/2006/main">
              <a:graphicData uri="http://schemas.openxmlformats.org/drawingml/2006/picture">
                <pic:pic xmlns:pic="http://schemas.openxmlformats.org/drawingml/2006/picture">
                  <pic:nvPicPr>
                    <pic:cNvPr id="1334" name="Picture 1334"/>
                    <pic:cNvPicPr/>
                  </pic:nvPicPr>
                  <pic:blipFill>
                    <a:blip r:embed="rId39"/>
                    <a:stretch>
                      <a:fillRect/>
                    </a:stretch>
                  </pic:blipFill>
                  <pic:spPr>
                    <a:xfrm>
                      <a:off x="0" y="0"/>
                      <a:ext cx="2075180" cy="695960"/>
                    </a:xfrm>
                    <a:prstGeom prst="rect">
                      <a:avLst/>
                    </a:prstGeom>
                  </pic:spPr>
                </pic:pic>
              </a:graphicData>
            </a:graphic>
          </wp:inline>
        </w:drawing>
      </w:r>
      <w:r>
        <w:t xml:space="preserve"> </w:t>
      </w:r>
    </w:p>
    <w:p w14:paraId="048A6F75" w14:textId="247B851E" w:rsidR="00594FC6" w:rsidRDefault="00594FC6" w:rsidP="00AF7CD7">
      <w:pPr>
        <w:numPr>
          <w:ilvl w:val="0"/>
          <w:numId w:val="18"/>
        </w:numPr>
        <w:spacing w:after="276" w:line="264" w:lineRule="auto"/>
        <w:ind w:right="82" w:hanging="360"/>
      </w:pPr>
      <w:r>
        <w:lastRenderedPageBreak/>
        <w:t xml:space="preserve">For the </w:t>
      </w:r>
      <w:r w:rsidRPr="00166466">
        <w:rPr>
          <w:b/>
        </w:rPr>
        <w:t>Join Kind</w:t>
      </w:r>
      <w:r>
        <w:t xml:space="preserve"> leave the default (Left Outer)</w:t>
      </w:r>
      <w:r w:rsidR="004F64DB">
        <w:t>,</w:t>
      </w:r>
      <w:r>
        <w:t xml:space="preserve"> which means we want all sales, even if they </w:t>
      </w:r>
      <w:r w:rsidR="004F64DB">
        <w:t xml:space="preserve">do not </w:t>
      </w:r>
      <w:r>
        <w:t>have a matching product cost.</w:t>
      </w:r>
    </w:p>
    <w:p w14:paraId="2CB1B603" w14:textId="18751E9E" w:rsidR="008E6B33" w:rsidRDefault="008E6B33" w:rsidP="00AF7CD7">
      <w:pPr>
        <w:numPr>
          <w:ilvl w:val="0"/>
          <w:numId w:val="18"/>
        </w:numPr>
        <w:spacing w:after="276" w:line="264" w:lineRule="auto"/>
        <w:ind w:right="82" w:hanging="360"/>
      </w:pPr>
      <w:r>
        <w:t xml:space="preserve">Located at the </w:t>
      </w:r>
      <w:r w:rsidR="004F64DB">
        <w:t>bottom-</w:t>
      </w:r>
      <w:r>
        <w:t xml:space="preserve">left corner of the </w:t>
      </w:r>
      <w:r>
        <w:rPr>
          <w:rFonts w:ascii="Calibri" w:eastAsia="Calibri" w:hAnsi="Calibri" w:cs="Calibri"/>
          <w:b/>
        </w:rPr>
        <w:t>Merge</w:t>
      </w:r>
      <w:r>
        <w:t xml:space="preserve"> dialog </w:t>
      </w:r>
      <w:r w:rsidR="004F64DB">
        <w:t>box</w:t>
      </w:r>
      <w:r>
        <w:t xml:space="preserve">, notice that all 269 112 rows have matched. </w:t>
      </w:r>
    </w:p>
    <w:p w14:paraId="38A05533" w14:textId="4A9EB928" w:rsidR="008E6B33" w:rsidRDefault="008E6B33" w:rsidP="00AF7CD7">
      <w:pPr>
        <w:numPr>
          <w:ilvl w:val="0"/>
          <w:numId w:val="18"/>
        </w:numPr>
        <w:spacing w:after="276" w:line="264" w:lineRule="auto"/>
        <w:ind w:right="82" w:hanging="360"/>
      </w:pPr>
      <w:r>
        <w:t xml:space="preserve">Click </w:t>
      </w:r>
      <w:r>
        <w:rPr>
          <w:rFonts w:ascii="Calibri" w:eastAsia="Calibri" w:hAnsi="Calibri" w:cs="Calibri"/>
          <w:b/>
        </w:rPr>
        <w:t>OK</w:t>
      </w:r>
      <w:r>
        <w:t xml:space="preserve">. </w:t>
      </w:r>
    </w:p>
    <w:p w14:paraId="79F163A2" w14:textId="37A2FE5F" w:rsidR="008E6B33" w:rsidRDefault="008E6B33" w:rsidP="00AF7CD7">
      <w:pPr>
        <w:numPr>
          <w:ilvl w:val="0"/>
          <w:numId w:val="18"/>
        </w:numPr>
        <w:spacing w:after="276" w:line="264" w:lineRule="auto"/>
        <w:ind w:right="82" w:hanging="360"/>
      </w:pPr>
      <w:r>
        <w:t xml:space="preserve">In the data pane, at the end of the columns, notice the addition of a new column named </w:t>
      </w:r>
      <w:r>
        <w:rPr>
          <w:rFonts w:ascii="Calibri" w:eastAsia="Calibri" w:hAnsi="Calibri" w:cs="Calibri"/>
          <w:b/>
        </w:rPr>
        <w:t>NewColumn</w:t>
      </w:r>
      <w:r>
        <w:t xml:space="preserve">. </w:t>
      </w:r>
    </w:p>
    <w:p w14:paraId="3C884373" w14:textId="0418624A" w:rsidR="008E6B33" w:rsidRDefault="008E6B33" w:rsidP="00AF7CD7">
      <w:pPr>
        <w:numPr>
          <w:ilvl w:val="0"/>
          <w:numId w:val="18"/>
        </w:numPr>
        <w:spacing w:after="172" w:line="264" w:lineRule="auto"/>
        <w:ind w:right="82" w:hanging="360"/>
      </w:pPr>
      <w:r>
        <w:t xml:space="preserve">Expand the </w:t>
      </w:r>
      <w:r>
        <w:rPr>
          <w:rFonts w:ascii="Calibri" w:eastAsia="Calibri" w:hAnsi="Calibri" w:cs="Calibri"/>
          <w:b/>
        </w:rPr>
        <w:t>NewColumn</w:t>
      </w:r>
      <w:r>
        <w:t xml:space="preserve"> column to include only the </w:t>
      </w:r>
      <w:r>
        <w:rPr>
          <w:rFonts w:ascii="Calibri" w:eastAsia="Calibri" w:hAnsi="Calibri" w:cs="Calibri"/>
          <w:b/>
        </w:rPr>
        <w:t>ProductCost</w:t>
      </w:r>
      <w:r>
        <w:t xml:space="preserve"> column. </w:t>
      </w:r>
    </w:p>
    <w:p w14:paraId="52906785" w14:textId="43CF1A6B" w:rsidR="008E6B33" w:rsidRDefault="008E6B33" w:rsidP="008E6B33">
      <w:pPr>
        <w:spacing w:after="215" w:line="259" w:lineRule="auto"/>
        <w:ind w:left="0" w:right="1342"/>
        <w:jc w:val="center"/>
      </w:pPr>
      <w:r>
        <w:rPr>
          <w:noProof/>
          <w:lang w:val="pt-PT" w:eastAsia="pt-PT"/>
        </w:rPr>
        <w:drawing>
          <wp:inline distT="0" distB="0" distL="0" distR="0" wp14:anchorId="60CCC2B4" wp14:editId="280A9BF1">
            <wp:extent cx="2570480" cy="970280"/>
            <wp:effectExtent l="0" t="0" r="0" b="0"/>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40"/>
                    <a:stretch>
                      <a:fillRect/>
                    </a:stretch>
                  </pic:blipFill>
                  <pic:spPr>
                    <a:xfrm>
                      <a:off x="0" y="0"/>
                      <a:ext cx="2570480" cy="970280"/>
                    </a:xfrm>
                    <a:prstGeom prst="rect">
                      <a:avLst/>
                    </a:prstGeom>
                  </pic:spPr>
                </pic:pic>
              </a:graphicData>
            </a:graphic>
          </wp:inline>
        </w:drawing>
      </w:r>
      <w:r>
        <w:t xml:space="preserve"> </w:t>
      </w:r>
    </w:p>
    <w:p w14:paraId="08E043DE" w14:textId="37C88AD5" w:rsidR="008E6B33" w:rsidRDefault="008E6B33" w:rsidP="00AF7CD7">
      <w:pPr>
        <w:numPr>
          <w:ilvl w:val="0"/>
          <w:numId w:val="18"/>
        </w:numPr>
        <w:spacing w:after="276" w:line="264" w:lineRule="auto"/>
        <w:ind w:right="82" w:hanging="360"/>
      </w:pPr>
      <w:r>
        <w:t>To calculate sale</w:t>
      </w:r>
      <w:r w:rsidR="00432248">
        <w:t>s</w:t>
      </w:r>
      <w:r>
        <w:t xml:space="preserve"> cost, first select the </w:t>
      </w:r>
      <w:r>
        <w:rPr>
          <w:rFonts w:ascii="Calibri" w:eastAsia="Calibri" w:hAnsi="Calibri" w:cs="Calibri"/>
          <w:b/>
        </w:rPr>
        <w:t>Quantity</w:t>
      </w:r>
      <w:r>
        <w:t xml:space="preserve"> column header, and while pressing the </w:t>
      </w:r>
      <w:r>
        <w:rPr>
          <w:rFonts w:ascii="Calibri" w:eastAsia="Calibri" w:hAnsi="Calibri" w:cs="Calibri"/>
          <w:b/>
        </w:rPr>
        <w:t>Control</w:t>
      </w:r>
      <w:r>
        <w:t xml:space="preserve"> key, select the </w:t>
      </w:r>
      <w:r>
        <w:rPr>
          <w:rFonts w:ascii="Calibri" w:eastAsia="Calibri" w:hAnsi="Calibri" w:cs="Calibri"/>
          <w:b/>
        </w:rPr>
        <w:t>ProductCost</w:t>
      </w:r>
      <w:r>
        <w:t xml:space="preserve"> column header. </w:t>
      </w:r>
    </w:p>
    <w:p w14:paraId="1E985A5E" w14:textId="4A45D4C7" w:rsidR="008E6B33" w:rsidRDefault="008E6B33" w:rsidP="00AF7CD7">
      <w:pPr>
        <w:numPr>
          <w:ilvl w:val="0"/>
          <w:numId w:val="18"/>
        </w:numPr>
        <w:spacing w:after="172" w:line="264" w:lineRule="auto"/>
        <w:ind w:right="82" w:hanging="360"/>
      </w:pPr>
      <w:r>
        <w:t xml:space="preserve">On the </w:t>
      </w:r>
      <w:r>
        <w:rPr>
          <w:rFonts w:ascii="Calibri" w:eastAsia="Calibri" w:hAnsi="Calibri" w:cs="Calibri"/>
          <w:b/>
        </w:rPr>
        <w:t>Add Column</w:t>
      </w:r>
      <w:r>
        <w:t xml:space="preserve"> ribbon, </w:t>
      </w:r>
      <w:r w:rsidR="004F64DB">
        <w:t>in</w:t>
      </w:r>
      <w:r>
        <w:t xml:space="preserve"> the </w:t>
      </w:r>
      <w:r>
        <w:rPr>
          <w:rFonts w:ascii="Calibri" w:eastAsia="Calibri" w:hAnsi="Calibri" w:cs="Calibri"/>
          <w:b/>
        </w:rPr>
        <w:t>From Number</w:t>
      </w:r>
      <w:r>
        <w:t xml:space="preserve"> group, click</w:t>
      </w:r>
      <w:r w:rsidR="004F64DB">
        <w:t xml:space="preserve"> the</w:t>
      </w:r>
      <w:r>
        <w:t xml:space="preserve"> </w:t>
      </w:r>
      <w:r>
        <w:rPr>
          <w:rFonts w:ascii="Calibri" w:eastAsia="Calibri" w:hAnsi="Calibri" w:cs="Calibri"/>
          <w:b/>
        </w:rPr>
        <w:t>Standard</w:t>
      </w:r>
      <w:r w:rsidR="004F64DB">
        <w:rPr>
          <w:rFonts w:ascii="Calibri" w:eastAsia="Calibri" w:hAnsi="Calibri" w:cs="Calibri"/>
          <w:b/>
        </w:rPr>
        <w:t xml:space="preserve"> </w:t>
      </w:r>
      <w:r w:rsidR="004F64DB">
        <w:rPr>
          <w:rFonts w:ascii="Calibri" w:eastAsia="Calibri" w:hAnsi="Calibri" w:cs="Calibri"/>
        </w:rPr>
        <w:t>drop-down</w:t>
      </w:r>
      <w:r>
        <w:t xml:space="preserve">, and then </w:t>
      </w:r>
      <w:r w:rsidR="00B5632B">
        <w:t xml:space="preserve">click </w:t>
      </w:r>
      <w:r>
        <w:rPr>
          <w:rFonts w:ascii="Calibri" w:eastAsia="Calibri" w:hAnsi="Calibri" w:cs="Calibri"/>
          <w:b/>
        </w:rPr>
        <w:t>Multiply</w:t>
      </w:r>
      <w:r>
        <w:t xml:space="preserve">. </w:t>
      </w:r>
    </w:p>
    <w:p w14:paraId="55CF7CE6" w14:textId="3C8880BC" w:rsidR="008E6B33" w:rsidRDefault="008E6B33" w:rsidP="008E6B33">
      <w:pPr>
        <w:spacing w:after="215" w:line="259" w:lineRule="auto"/>
        <w:ind w:left="0" w:right="1298"/>
        <w:jc w:val="center"/>
      </w:pPr>
      <w:r>
        <w:rPr>
          <w:noProof/>
          <w:lang w:val="pt-PT" w:eastAsia="pt-PT"/>
        </w:rPr>
        <w:drawing>
          <wp:inline distT="0" distB="0" distL="0" distR="0" wp14:anchorId="4DE30AD4" wp14:editId="3A0D3EE6">
            <wp:extent cx="2600960" cy="1988820"/>
            <wp:effectExtent l="0" t="0" r="0" b="0"/>
            <wp:docPr id="1338" name="Picture 1338"/>
            <wp:cNvGraphicFramePr/>
            <a:graphic xmlns:a="http://schemas.openxmlformats.org/drawingml/2006/main">
              <a:graphicData uri="http://schemas.openxmlformats.org/drawingml/2006/picture">
                <pic:pic xmlns:pic="http://schemas.openxmlformats.org/drawingml/2006/picture">
                  <pic:nvPicPr>
                    <pic:cNvPr id="1338" name="Picture 1338"/>
                    <pic:cNvPicPr/>
                  </pic:nvPicPr>
                  <pic:blipFill>
                    <a:blip r:embed="rId41"/>
                    <a:stretch>
                      <a:fillRect/>
                    </a:stretch>
                  </pic:blipFill>
                  <pic:spPr>
                    <a:xfrm>
                      <a:off x="0" y="0"/>
                      <a:ext cx="2600960" cy="1988820"/>
                    </a:xfrm>
                    <a:prstGeom prst="rect">
                      <a:avLst/>
                    </a:prstGeom>
                  </pic:spPr>
                </pic:pic>
              </a:graphicData>
            </a:graphic>
          </wp:inline>
        </w:drawing>
      </w:r>
      <w:r>
        <w:t xml:space="preserve"> </w:t>
      </w:r>
    </w:p>
    <w:p w14:paraId="13F7589A" w14:textId="4DE8F837" w:rsidR="008E6B33" w:rsidRDefault="008E6B33" w:rsidP="00AF7CD7">
      <w:pPr>
        <w:numPr>
          <w:ilvl w:val="0"/>
          <w:numId w:val="18"/>
        </w:numPr>
        <w:spacing w:after="276" w:line="264" w:lineRule="auto"/>
        <w:ind w:right="82" w:hanging="360"/>
      </w:pPr>
      <w:r>
        <w:t xml:space="preserve">Rename the </w:t>
      </w:r>
      <w:r w:rsidR="005971FE">
        <w:rPr>
          <w:rFonts w:ascii="Calibri" w:eastAsia="Calibri" w:hAnsi="Calibri" w:cs="Calibri"/>
          <w:b/>
        </w:rPr>
        <w:t>Inserted Multiplication</w:t>
      </w:r>
      <w:r>
        <w:t xml:space="preserve"> column as </w:t>
      </w:r>
      <w:r>
        <w:rPr>
          <w:rFonts w:ascii="Calibri" w:eastAsia="Calibri" w:hAnsi="Calibri" w:cs="Calibri"/>
          <w:b/>
        </w:rPr>
        <w:t>Cost</w:t>
      </w:r>
      <w:r>
        <w:t xml:space="preserve">. </w:t>
      </w:r>
    </w:p>
    <w:p w14:paraId="130EC5A5" w14:textId="3580669C" w:rsidR="008E6B33" w:rsidRDefault="008E6B33" w:rsidP="00AF7CD7">
      <w:pPr>
        <w:numPr>
          <w:ilvl w:val="0"/>
          <w:numId w:val="18"/>
        </w:numPr>
        <w:spacing w:after="276" w:line="264" w:lineRule="auto"/>
        <w:ind w:right="82" w:hanging="360"/>
      </w:pPr>
      <w:r>
        <w:t xml:space="preserve">Remove the </w:t>
      </w:r>
      <w:r>
        <w:rPr>
          <w:rFonts w:ascii="Calibri" w:eastAsia="Calibri" w:hAnsi="Calibri" w:cs="Calibri"/>
          <w:b/>
        </w:rPr>
        <w:t>ProductCost</w:t>
      </w:r>
      <w:r>
        <w:t xml:space="preserve"> column. </w:t>
      </w:r>
    </w:p>
    <w:p w14:paraId="38C0F92C" w14:textId="6E8A7919" w:rsidR="008E6B33" w:rsidRDefault="008E6B33" w:rsidP="008E6B33">
      <w:pPr>
        <w:spacing w:after="0" w:line="259" w:lineRule="auto"/>
        <w:ind w:left="0"/>
      </w:pPr>
      <w:r>
        <w:rPr>
          <w:rFonts w:ascii="Arial" w:eastAsia="Arial" w:hAnsi="Arial" w:cs="Arial"/>
        </w:rPr>
        <w:t xml:space="preserve"> </w:t>
      </w:r>
      <w:r>
        <w:rPr>
          <w:rFonts w:ascii="Arial" w:eastAsia="Arial" w:hAnsi="Arial" w:cs="Arial"/>
        </w:rPr>
        <w:tab/>
      </w:r>
      <w:r>
        <w:rPr>
          <w:rFonts w:ascii="Calibri" w:eastAsia="Calibri" w:hAnsi="Calibri" w:cs="Calibri"/>
          <w:b/>
        </w:rPr>
        <w:t xml:space="preserve"> </w:t>
      </w:r>
    </w:p>
    <w:p w14:paraId="5E23E998" w14:textId="744BE92F" w:rsidR="008E6B33" w:rsidRDefault="008E6B33" w:rsidP="008E6B33">
      <w:pPr>
        <w:pStyle w:val="Heading3"/>
      </w:pPr>
      <w:r>
        <w:t xml:space="preserve">Importing Additional Data from SQL Server </w:t>
      </w:r>
    </w:p>
    <w:p w14:paraId="56808A91" w14:textId="77777777" w:rsidR="00F067AD" w:rsidRDefault="00F067AD" w:rsidP="008E6B33">
      <w:pPr>
        <w:ind w:right="82"/>
      </w:pPr>
    </w:p>
    <w:p w14:paraId="22C5598B" w14:textId="7CFED00D" w:rsidR="008E6B33" w:rsidRDefault="008E6B33" w:rsidP="008E6B33">
      <w:pPr>
        <w:ind w:right="82"/>
      </w:pPr>
      <w:r>
        <w:lastRenderedPageBreak/>
        <w:t xml:space="preserve">In this task, you will create an additional query from the </w:t>
      </w:r>
      <w:r>
        <w:rPr>
          <w:rFonts w:ascii="Calibri" w:eastAsia="Calibri" w:hAnsi="Calibri" w:cs="Calibri"/>
          <w:b/>
        </w:rPr>
        <w:t>TailspinToys-US</w:t>
      </w:r>
      <w:r>
        <w:t xml:space="preserve"> SQL Server database to retrieve </w:t>
      </w:r>
      <w:r>
        <w:rPr>
          <w:rFonts w:ascii="Calibri" w:eastAsia="Calibri" w:hAnsi="Calibri" w:cs="Calibri"/>
          <w:b/>
        </w:rPr>
        <w:t>Region</w:t>
      </w:r>
      <w:r>
        <w:t xml:space="preserve"> data. </w:t>
      </w:r>
    </w:p>
    <w:p w14:paraId="57262D39" w14:textId="18758876" w:rsidR="008E6B33" w:rsidRDefault="008E6B33" w:rsidP="008E6B33">
      <w:pPr>
        <w:numPr>
          <w:ilvl w:val="0"/>
          <w:numId w:val="19"/>
        </w:numPr>
        <w:spacing w:after="183" w:line="259" w:lineRule="auto"/>
        <w:ind w:left="730" w:right="82" w:hanging="360"/>
      </w:pPr>
      <w:r>
        <w:t xml:space="preserve">On the </w:t>
      </w:r>
      <w:r w:rsidRPr="004F64DB">
        <w:rPr>
          <w:rFonts w:ascii="Calibri" w:eastAsia="Calibri" w:hAnsi="Calibri" w:cs="Calibri"/>
          <w:b/>
        </w:rPr>
        <w:t>Home</w:t>
      </w:r>
      <w:r>
        <w:t xml:space="preserve"> ribbon, </w:t>
      </w:r>
      <w:r w:rsidR="004F64DB">
        <w:t>in</w:t>
      </w:r>
      <w:r>
        <w:t xml:space="preserve"> the </w:t>
      </w:r>
      <w:r w:rsidRPr="004F64DB">
        <w:rPr>
          <w:rFonts w:ascii="Calibri" w:eastAsia="Calibri" w:hAnsi="Calibri" w:cs="Calibri"/>
          <w:b/>
        </w:rPr>
        <w:t>New Query</w:t>
      </w:r>
      <w:r>
        <w:t xml:space="preserve"> group, click</w:t>
      </w:r>
      <w:r w:rsidR="004F64DB">
        <w:t xml:space="preserve"> the</w:t>
      </w:r>
      <w:r>
        <w:t xml:space="preserve"> </w:t>
      </w:r>
      <w:r w:rsidRPr="004F64DB">
        <w:rPr>
          <w:rFonts w:ascii="Calibri" w:eastAsia="Calibri" w:hAnsi="Calibri" w:cs="Calibri"/>
          <w:b/>
        </w:rPr>
        <w:t>Recent Sources</w:t>
      </w:r>
      <w:r w:rsidR="004F64DB">
        <w:rPr>
          <w:rFonts w:ascii="Calibri" w:eastAsia="Calibri" w:hAnsi="Calibri" w:cs="Calibri"/>
          <w:b/>
        </w:rPr>
        <w:t xml:space="preserve"> </w:t>
      </w:r>
      <w:r w:rsidR="004F64DB">
        <w:rPr>
          <w:rFonts w:ascii="Calibri" w:eastAsia="Calibri" w:hAnsi="Calibri" w:cs="Calibri"/>
        </w:rPr>
        <w:t>drop-down</w:t>
      </w:r>
      <w:r>
        <w:t xml:space="preserve">, and then </w:t>
      </w:r>
      <w:r w:rsidR="00B5632B">
        <w:t xml:space="preserve">click </w:t>
      </w:r>
      <w:r w:rsidR="00166466" w:rsidRPr="004F64DB">
        <w:rPr>
          <w:rFonts w:ascii="Calibri" w:eastAsia="Calibri" w:hAnsi="Calibri" w:cs="Calibri"/>
          <w:b/>
        </w:rPr>
        <w:t>POWERBI-WIN10</w:t>
      </w:r>
      <w:r w:rsidRPr="004F64DB">
        <w:rPr>
          <w:rFonts w:ascii="Calibri" w:eastAsia="Calibri" w:hAnsi="Calibri" w:cs="Calibri"/>
          <w:b/>
        </w:rPr>
        <w:t>: TailspinToys-US</w:t>
      </w:r>
      <w:r>
        <w:t xml:space="preserve">. </w:t>
      </w:r>
    </w:p>
    <w:p w14:paraId="6EA1C69C" w14:textId="31554AEE" w:rsidR="008E6B33" w:rsidRDefault="00166466" w:rsidP="008E6B33">
      <w:pPr>
        <w:spacing w:after="215" w:line="259" w:lineRule="auto"/>
        <w:ind w:left="0" w:right="938"/>
        <w:jc w:val="center"/>
      </w:pPr>
      <w:r>
        <w:rPr>
          <w:noProof/>
          <w:lang w:val="pt-PT" w:eastAsia="pt-PT"/>
        </w:rPr>
        <mc:AlternateContent>
          <mc:Choice Requires="wps">
            <w:drawing>
              <wp:anchor distT="0" distB="0" distL="114300" distR="114300" simplePos="0" relativeHeight="251661312" behindDoc="0" locked="0" layoutInCell="1" allowOverlap="1" wp14:anchorId="04B55CD0" wp14:editId="2932C8EF">
                <wp:simplePos x="0" y="0"/>
                <wp:positionH relativeFrom="column">
                  <wp:posOffset>1249680</wp:posOffset>
                </wp:positionH>
                <wp:positionV relativeFrom="paragraph">
                  <wp:posOffset>1281430</wp:posOffset>
                </wp:positionV>
                <wp:extent cx="2133600" cy="426720"/>
                <wp:effectExtent l="0" t="0" r="19050" b="11430"/>
                <wp:wrapNone/>
                <wp:docPr id="54" name="Rectangle 54"/>
                <wp:cNvGraphicFramePr/>
                <a:graphic xmlns:a="http://schemas.openxmlformats.org/drawingml/2006/main">
                  <a:graphicData uri="http://schemas.microsoft.com/office/word/2010/wordprocessingShape">
                    <wps:wsp>
                      <wps:cNvSpPr/>
                      <wps:spPr>
                        <a:xfrm>
                          <a:off x="0" y="0"/>
                          <a:ext cx="2133600" cy="4267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54AC0" id="Rectangle 54" o:spid="_x0000_s1026" style="position:absolute;margin-left:98.4pt;margin-top:100.9pt;width:168pt;height: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" filled="f" strokecolor="#c0504d [3205]" strokeweight="2pt"/>
            </w:pict>
          </mc:Fallback>
        </mc:AlternateContent>
      </w:r>
      <w:r>
        <w:rPr>
          <w:noProof/>
          <w:lang w:val="pt-PT" w:eastAsia="pt-PT"/>
        </w:rPr>
        <mc:AlternateContent>
          <mc:Choice Requires="wps">
            <w:drawing>
              <wp:anchor distT="0" distB="0" distL="114300" distR="114300" simplePos="0" relativeHeight="251660288" behindDoc="0" locked="0" layoutInCell="1" allowOverlap="1" wp14:anchorId="3F252C0F" wp14:editId="1C534853">
                <wp:simplePos x="0" y="0"/>
                <wp:positionH relativeFrom="column">
                  <wp:posOffset>1249680</wp:posOffset>
                </wp:positionH>
                <wp:positionV relativeFrom="paragraph">
                  <wp:posOffset>24130</wp:posOffset>
                </wp:positionV>
                <wp:extent cx="472440" cy="601980"/>
                <wp:effectExtent l="0" t="0" r="22860" b="26670"/>
                <wp:wrapNone/>
                <wp:docPr id="53" name="Rectangle 53"/>
                <wp:cNvGraphicFramePr/>
                <a:graphic xmlns:a="http://schemas.openxmlformats.org/drawingml/2006/main">
                  <a:graphicData uri="http://schemas.microsoft.com/office/word/2010/wordprocessingShape">
                    <wps:wsp>
                      <wps:cNvSpPr/>
                      <wps:spPr>
                        <a:xfrm>
                          <a:off x="0" y="0"/>
                          <a:ext cx="472440" cy="60198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8446D" id="Rectangle 53" o:spid="_x0000_s1026" style="position:absolute;margin-left:98.4pt;margin-top:1.9pt;width:37.2pt;height:4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" filled="f" strokecolor="#c0504d [3205]" strokeweight="2pt"/>
            </w:pict>
          </mc:Fallback>
        </mc:AlternateContent>
      </w:r>
      <w:r>
        <w:rPr>
          <w:noProof/>
          <w:lang w:val="pt-PT" w:eastAsia="pt-PT"/>
        </w:rPr>
        <w:drawing>
          <wp:inline distT="0" distB="0" distL="0" distR="0" wp14:anchorId="07BED064" wp14:editId="0A6DEEE5">
            <wp:extent cx="2476500" cy="219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2190750"/>
                    </a:xfrm>
                    <a:prstGeom prst="rect">
                      <a:avLst/>
                    </a:prstGeom>
                  </pic:spPr>
                </pic:pic>
              </a:graphicData>
            </a:graphic>
          </wp:inline>
        </w:drawing>
      </w:r>
      <w:r w:rsidR="008E6B33">
        <w:t xml:space="preserve"> </w:t>
      </w:r>
    </w:p>
    <w:p w14:paraId="4F4D45E2" w14:textId="4959B977" w:rsidR="008E6B33" w:rsidRDefault="008E6B33" w:rsidP="00AF7CD7">
      <w:pPr>
        <w:numPr>
          <w:ilvl w:val="0"/>
          <w:numId w:val="19"/>
        </w:numPr>
        <w:spacing w:after="174" w:line="264" w:lineRule="auto"/>
        <w:ind w:right="82" w:hanging="360"/>
      </w:pPr>
      <w:r>
        <w:t xml:space="preserve">In the </w:t>
      </w:r>
      <w:r>
        <w:rPr>
          <w:rFonts w:ascii="Calibri" w:eastAsia="Calibri" w:hAnsi="Calibri" w:cs="Calibri"/>
          <w:b/>
        </w:rPr>
        <w:t>Navigator</w:t>
      </w:r>
      <w:r>
        <w:t xml:space="preserve"> dialog </w:t>
      </w:r>
      <w:r w:rsidR="004F64DB">
        <w:t>box</w:t>
      </w:r>
      <w:r>
        <w:t xml:space="preserve">, </w:t>
      </w:r>
      <w:r w:rsidR="004F64DB">
        <w:t xml:space="preserve">select </w:t>
      </w:r>
      <w:r>
        <w:t xml:space="preserve">the </w:t>
      </w:r>
      <w:r>
        <w:rPr>
          <w:rFonts w:ascii="Calibri" w:eastAsia="Calibri" w:hAnsi="Calibri" w:cs="Calibri"/>
          <w:b/>
        </w:rPr>
        <w:t>Region</w:t>
      </w:r>
      <w:r>
        <w:t xml:space="preserve"> table. </w:t>
      </w:r>
    </w:p>
    <w:p w14:paraId="627EC8A4" w14:textId="77777777" w:rsidR="008E6B33" w:rsidRDefault="008E6B33" w:rsidP="008E6B33">
      <w:pPr>
        <w:spacing w:after="219" w:line="259" w:lineRule="auto"/>
        <w:ind w:left="0" w:right="1310"/>
        <w:jc w:val="center"/>
      </w:pPr>
      <w:r>
        <w:rPr>
          <w:noProof/>
          <w:lang w:val="pt-PT" w:eastAsia="pt-PT"/>
        </w:rPr>
        <w:drawing>
          <wp:inline distT="0" distB="0" distL="0" distR="0" wp14:anchorId="50F9D3C9" wp14:editId="1B3E9ED0">
            <wp:extent cx="2590800" cy="1724660"/>
            <wp:effectExtent l="0" t="0" r="0" b="0"/>
            <wp:docPr id="1455" name="Picture 1455"/>
            <wp:cNvGraphicFramePr/>
            <a:graphic xmlns:a="http://schemas.openxmlformats.org/drawingml/2006/main">
              <a:graphicData uri="http://schemas.openxmlformats.org/drawingml/2006/picture">
                <pic:pic xmlns:pic="http://schemas.openxmlformats.org/drawingml/2006/picture">
                  <pic:nvPicPr>
                    <pic:cNvPr id="1455" name="Picture 1455"/>
                    <pic:cNvPicPr/>
                  </pic:nvPicPr>
                  <pic:blipFill>
                    <a:blip r:embed="rId43"/>
                    <a:stretch>
                      <a:fillRect/>
                    </a:stretch>
                  </pic:blipFill>
                  <pic:spPr>
                    <a:xfrm>
                      <a:off x="0" y="0"/>
                      <a:ext cx="2590800" cy="1724660"/>
                    </a:xfrm>
                    <a:prstGeom prst="rect">
                      <a:avLst/>
                    </a:prstGeom>
                  </pic:spPr>
                </pic:pic>
              </a:graphicData>
            </a:graphic>
          </wp:inline>
        </w:drawing>
      </w:r>
      <w:r>
        <w:t xml:space="preserve"> </w:t>
      </w:r>
    </w:p>
    <w:p w14:paraId="34E417BE" w14:textId="77777777" w:rsidR="008E6B33" w:rsidRDefault="008E6B33" w:rsidP="00AF7CD7">
      <w:pPr>
        <w:numPr>
          <w:ilvl w:val="0"/>
          <w:numId w:val="19"/>
        </w:numPr>
        <w:spacing w:after="242" w:line="264" w:lineRule="auto"/>
        <w:ind w:right="82" w:hanging="360"/>
      </w:pPr>
      <w:r>
        <w:t xml:space="preserve">Review the data in the preview pane. </w:t>
      </w:r>
    </w:p>
    <w:p w14:paraId="2D6F9789" w14:textId="1018A0F4" w:rsidR="008E6B33" w:rsidRDefault="008E6B33" w:rsidP="008E6B33">
      <w:pPr>
        <w:spacing w:after="245" w:line="260" w:lineRule="auto"/>
        <w:ind w:left="715" w:right="79"/>
      </w:pPr>
      <w:r>
        <w:rPr>
          <w:rFonts w:ascii="Calibri" w:eastAsia="Calibri" w:hAnsi="Calibri" w:cs="Calibri"/>
          <w:i/>
        </w:rPr>
        <w:t>Note: The data represents all regions, and this data will</w:t>
      </w:r>
      <w:r w:rsidR="00D07302">
        <w:rPr>
          <w:rFonts w:ascii="Calibri" w:eastAsia="Calibri" w:hAnsi="Calibri" w:cs="Calibri"/>
          <w:i/>
        </w:rPr>
        <w:t xml:space="preserve"> be</w:t>
      </w:r>
      <w:r>
        <w:rPr>
          <w:rFonts w:ascii="Calibri" w:eastAsia="Calibri" w:hAnsi="Calibri" w:cs="Calibri"/>
          <w:i/>
        </w:rPr>
        <w:t xml:space="preserve"> used to add a query that will enable a many-to-many relationship between sales managers (who can be jointly responsible for multiple regions) and sales. </w:t>
      </w:r>
    </w:p>
    <w:p w14:paraId="2D152F7F" w14:textId="77777777" w:rsidR="008E6B33" w:rsidRDefault="008E6B33" w:rsidP="008E6B33">
      <w:pPr>
        <w:spacing w:after="280" w:line="260" w:lineRule="auto"/>
        <w:ind w:left="715" w:right="79"/>
      </w:pPr>
      <w:r>
        <w:rPr>
          <w:rFonts w:ascii="Calibri" w:eastAsia="Calibri" w:hAnsi="Calibri" w:cs="Calibri"/>
          <w:i/>
        </w:rPr>
        <w:t xml:space="preserve">The manager data will be loaded in the next task. </w:t>
      </w:r>
    </w:p>
    <w:p w14:paraId="20CBF4FA" w14:textId="77777777" w:rsidR="008E6B33" w:rsidRDefault="008E6B33" w:rsidP="00AF7CD7">
      <w:pPr>
        <w:numPr>
          <w:ilvl w:val="0"/>
          <w:numId w:val="19"/>
        </w:numPr>
        <w:spacing w:after="276" w:line="264" w:lineRule="auto"/>
        <w:ind w:right="82" w:hanging="360"/>
      </w:pPr>
      <w:r>
        <w:t xml:space="preserve">To load the query, click </w:t>
      </w:r>
      <w:r>
        <w:rPr>
          <w:rFonts w:ascii="Calibri" w:eastAsia="Calibri" w:hAnsi="Calibri" w:cs="Calibri"/>
          <w:b/>
        </w:rPr>
        <w:t>OK</w:t>
      </w:r>
      <w:r>
        <w:t xml:space="preserve">. </w:t>
      </w:r>
    </w:p>
    <w:p w14:paraId="4B81EC7E" w14:textId="31D601FB" w:rsidR="008E6B33" w:rsidRDefault="008E6B33" w:rsidP="00AF7CD7">
      <w:pPr>
        <w:numPr>
          <w:ilvl w:val="0"/>
          <w:numId w:val="19"/>
        </w:numPr>
        <w:spacing w:after="276" w:line="264" w:lineRule="auto"/>
        <w:ind w:right="82" w:hanging="360"/>
      </w:pPr>
      <w:r>
        <w:t xml:space="preserve">Right-click the </w:t>
      </w:r>
      <w:r>
        <w:rPr>
          <w:rFonts w:ascii="Calibri" w:eastAsia="Calibri" w:hAnsi="Calibri" w:cs="Calibri"/>
          <w:b/>
        </w:rPr>
        <w:t>RegionName</w:t>
      </w:r>
      <w:r>
        <w:t xml:space="preserve"> column header, and then </w:t>
      </w:r>
      <w:r w:rsidR="004F64DB">
        <w:t xml:space="preserve">click </w:t>
      </w:r>
      <w:r>
        <w:rPr>
          <w:rFonts w:ascii="Calibri" w:eastAsia="Calibri" w:hAnsi="Calibri" w:cs="Calibri"/>
          <w:b/>
        </w:rPr>
        <w:t>Remove Other Columns</w:t>
      </w:r>
      <w:r>
        <w:t xml:space="preserve">. </w:t>
      </w:r>
    </w:p>
    <w:p w14:paraId="525A7729" w14:textId="58BE5FBA" w:rsidR="008E6B33" w:rsidRDefault="008E6B33" w:rsidP="00AF7CD7">
      <w:pPr>
        <w:numPr>
          <w:ilvl w:val="0"/>
          <w:numId w:val="19"/>
        </w:numPr>
        <w:spacing w:after="276" w:line="264" w:lineRule="auto"/>
        <w:ind w:right="82" w:hanging="360"/>
      </w:pPr>
      <w:r>
        <w:t xml:space="preserve">Rename the </w:t>
      </w:r>
      <w:r>
        <w:rPr>
          <w:rFonts w:ascii="Calibri" w:eastAsia="Calibri" w:hAnsi="Calibri" w:cs="Calibri"/>
          <w:b/>
        </w:rPr>
        <w:t>RegionName</w:t>
      </w:r>
      <w:r>
        <w:t xml:space="preserve"> column as </w:t>
      </w:r>
      <w:r>
        <w:rPr>
          <w:rFonts w:ascii="Calibri" w:eastAsia="Calibri" w:hAnsi="Calibri" w:cs="Calibri"/>
          <w:b/>
        </w:rPr>
        <w:t>Region Name</w:t>
      </w:r>
      <w:r>
        <w:t xml:space="preserve">. </w:t>
      </w:r>
    </w:p>
    <w:p w14:paraId="1A6B3BAA" w14:textId="77777777" w:rsidR="00101D20" w:rsidRDefault="00101D20" w:rsidP="00101D20">
      <w:pPr>
        <w:spacing w:after="276" w:line="264" w:lineRule="auto"/>
        <w:ind w:left="345" w:right="82"/>
      </w:pPr>
    </w:p>
    <w:p w14:paraId="739A547B" w14:textId="77777777" w:rsidR="008E6B33" w:rsidRDefault="008E6B33" w:rsidP="008E6B33">
      <w:pPr>
        <w:pStyle w:val="Heading3"/>
      </w:pPr>
      <w:r>
        <w:lastRenderedPageBreak/>
        <w:t xml:space="preserve">Importing Data from a CSV File </w:t>
      </w:r>
    </w:p>
    <w:p w14:paraId="6B364CED" w14:textId="77777777" w:rsidR="00F067AD" w:rsidRDefault="00F067AD" w:rsidP="008E6B33">
      <w:pPr>
        <w:ind w:right="82"/>
      </w:pPr>
    </w:p>
    <w:p w14:paraId="02A7E4CE" w14:textId="7E966890" w:rsidR="008E6B33" w:rsidRDefault="008E6B33" w:rsidP="008E6B33">
      <w:pPr>
        <w:ind w:right="82"/>
      </w:pPr>
      <w:r>
        <w:t xml:space="preserve">In this task, you will create a query from a CSV file to retrieve manager data. </w:t>
      </w:r>
    </w:p>
    <w:p w14:paraId="7E015885" w14:textId="4ED921B5" w:rsidR="008E6B33" w:rsidRDefault="008E6B33" w:rsidP="00AF7CD7">
      <w:pPr>
        <w:numPr>
          <w:ilvl w:val="0"/>
          <w:numId w:val="20"/>
        </w:numPr>
        <w:spacing w:after="177" w:line="265" w:lineRule="auto"/>
        <w:ind w:right="82" w:hanging="360"/>
      </w:pPr>
      <w:r>
        <w:t xml:space="preserve">In the </w:t>
      </w:r>
      <w:r>
        <w:rPr>
          <w:rFonts w:ascii="Calibri" w:eastAsia="Calibri" w:hAnsi="Calibri" w:cs="Calibri"/>
          <w:b/>
        </w:rPr>
        <w:t>Query Editor</w:t>
      </w:r>
      <w:r>
        <w:t xml:space="preserve"> window, on the </w:t>
      </w:r>
      <w:r>
        <w:rPr>
          <w:rFonts w:ascii="Calibri" w:eastAsia="Calibri" w:hAnsi="Calibri" w:cs="Calibri"/>
          <w:b/>
        </w:rPr>
        <w:t>Home</w:t>
      </w:r>
      <w:r>
        <w:t xml:space="preserve"> ribbon, </w:t>
      </w:r>
      <w:r w:rsidR="004F64DB">
        <w:t>in</w:t>
      </w:r>
      <w:r>
        <w:t xml:space="preserve"> the </w:t>
      </w:r>
      <w:r>
        <w:rPr>
          <w:rFonts w:ascii="Calibri" w:eastAsia="Calibri" w:hAnsi="Calibri" w:cs="Calibri"/>
          <w:b/>
        </w:rPr>
        <w:t>New Query</w:t>
      </w:r>
      <w:r>
        <w:t xml:space="preserve"> group, click the </w:t>
      </w:r>
      <w:r>
        <w:rPr>
          <w:rFonts w:ascii="Calibri" w:eastAsia="Calibri" w:hAnsi="Calibri" w:cs="Calibri"/>
          <w:b/>
        </w:rPr>
        <w:t>New Source</w:t>
      </w:r>
      <w:r>
        <w:t xml:space="preserve"> drop</w:t>
      </w:r>
      <w:r w:rsidR="004F64DB">
        <w:t>-</w:t>
      </w:r>
      <w:r>
        <w:t xml:space="preserve">down, and then </w:t>
      </w:r>
      <w:r w:rsidR="00B5632B">
        <w:t xml:space="preserve">click </w:t>
      </w:r>
      <w:r>
        <w:rPr>
          <w:rFonts w:ascii="Calibri" w:eastAsia="Calibri" w:hAnsi="Calibri" w:cs="Calibri"/>
          <w:b/>
        </w:rPr>
        <w:t>CSV</w:t>
      </w:r>
      <w:r>
        <w:t xml:space="preserve">. </w:t>
      </w:r>
    </w:p>
    <w:p w14:paraId="14ADF489" w14:textId="77777777" w:rsidR="008E6B33" w:rsidRDefault="008E6B33" w:rsidP="008E6B33">
      <w:pPr>
        <w:spacing w:after="215" w:line="259" w:lineRule="auto"/>
        <w:ind w:left="0" w:right="3022"/>
        <w:jc w:val="center"/>
      </w:pPr>
      <w:r>
        <w:rPr>
          <w:noProof/>
          <w:lang w:val="pt-PT" w:eastAsia="pt-PT"/>
        </w:rPr>
        <w:drawing>
          <wp:inline distT="0" distB="0" distL="0" distR="0" wp14:anchorId="4C5F4E67" wp14:editId="7F4FB223">
            <wp:extent cx="1503680" cy="3693160"/>
            <wp:effectExtent l="0" t="0" r="0" b="0"/>
            <wp:docPr id="1570" name="Picture 1570"/>
            <wp:cNvGraphicFramePr/>
            <a:graphic xmlns:a="http://schemas.openxmlformats.org/drawingml/2006/main">
              <a:graphicData uri="http://schemas.openxmlformats.org/drawingml/2006/picture">
                <pic:pic xmlns:pic="http://schemas.openxmlformats.org/drawingml/2006/picture">
                  <pic:nvPicPr>
                    <pic:cNvPr id="1570" name="Picture 1570"/>
                    <pic:cNvPicPr/>
                  </pic:nvPicPr>
                  <pic:blipFill>
                    <a:blip r:embed="rId44"/>
                    <a:stretch>
                      <a:fillRect/>
                    </a:stretch>
                  </pic:blipFill>
                  <pic:spPr>
                    <a:xfrm>
                      <a:off x="0" y="0"/>
                      <a:ext cx="1503680" cy="3693160"/>
                    </a:xfrm>
                    <a:prstGeom prst="rect">
                      <a:avLst/>
                    </a:prstGeom>
                  </pic:spPr>
                </pic:pic>
              </a:graphicData>
            </a:graphic>
          </wp:inline>
        </w:drawing>
      </w:r>
      <w:r>
        <w:t xml:space="preserve"> </w:t>
      </w:r>
    </w:p>
    <w:p w14:paraId="708AECE1" w14:textId="48FF22C2" w:rsidR="008E6B33" w:rsidRDefault="008E6B33" w:rsidP="00AF7CD7">
      <w:pPr>
        <w:numPr>
          <w:ilvl w:val="0"/>
          <w:numId w:val="20"/>
        </w:numPr>
        <w:spacing w:after="276" w:line="264" w:lineRule="auto"/>
        <w:ind w:right="82" w:hanging="360"/>
      </w:pPr>
      <w:r>
        <w:t xml:space="preserve">In the </w:t>
      </w:r>
      <w:r>
        <w:rPr>
          <w:rFonts w:ascii="Calibri" w:eastAsia="Calibri" w:hAnsi="Calibri" w:cs="Calibri"/>
          <w:b/>
        </w:rPr>
        <w:t>Open</w:t>
      </w:r>
      <w:r>
        <w:t xml:space="preserve"> window, </w:t>
      </w:r>
      <w:r w:rsidR="00F95191">
        <w:t xml:space="preserve">go </w:t>
      </w:r>
      <w:r>
        <w:t xml:space="preserve">to the </w:t>
      </w:r>
      <w:r w:rsidR="00166466">
        <w:rPr>
          <w:rFonts w:ascii="Calibri" w:eastAsia="Calibri" w:hAnsi="Calibri" w:cs="Calibri"/>
          <w:b/>
        </w:rPr>
        <w:t>E:</w:t>
      </w:r>
      <w:r>
        <w:rPr>
          <w:rFonts w:ascii="Calibri" w:eastAsia="Calibri" w:hAnsi="Calibri" w:cs="Calibri"/>
          <w:b/>
        </w:rPr>
        <w:t>\Assets</w:t>
      </w:r>
      <w:r w:rsidR="00166466">
        <w:rPr>
          <w:rFonts w:ascii="Calibri" w:eastAsia="Calibri" w:hAnsi="Calibri" w:cs="Calibri"/>
          <w:b/>
        </w:rPr>
        <w:t>\Lab 1</w:t>
      </w:r>
      <w:r>
        <w:t xml:space="preserve"> folder. </w:t>
      </w:r>
    </w:p>
    <w:p w14:paraId="1CAE6E06" w14:textId="77777777" w:rsidR="008E6B33" w:rsidRDefault="008E6B33" w:rsidP="00AF7CD7">
      <w:pPr>
        <w:numPr>
          <w:ilvl w:val="0"/>
          <w:numId w:val="20"/>
        </w:numPr>
        <w:spacing w:after="242" w:line="264" w:lineRule="auto"/>
        <w:ind w:right="82" w:hanging="360"/>
      </w:pPr>
      <w:r>
        <w:t xml:space="preserve">Select the </w:t>
      </w:r>
      <w:r>
        <w:rPr>
          <w:rFonts w:ascii="Calibri" w:eastAsia="Calibri" w:hAnsi="Calibri" w:cs="Calibri"/>
          <w:b/>
        </w:rPr>
        <w:t>Manager.csv</w:t>
      </w:r>
      <w:r>
        <w:t xml:space="preserve"> file, and then click </w:t>
      </w:r>
      <w:r>
        <w:rPr>
          <w:rFonts w:ascii="Calibri" w:eastAsia="Calibri" w:hAnsi="Calibri" w:cs="Calibri"/>
          <w:b/>
        </w:rPr>
        <w:t>Open</w:t>
      </w:r>
      <w:r>
        <w:t xml:space="preserve">. </w:t>
      </w:r>
    </w:p>
    <w:p w14:paraId="6ABFA070" w14:textId="77777777" w:rsidR="008E6B33" w:rsidRDefault="008E6B33" w:rsidP="008E6B33">
      <w:pPr>
        <w:spacing w:after="280" w:line="260" w:lineRule="auto"/>
        <w:ind w:left="715" w:right="79"/>
      </w:pPr>
      <w:r>
        <w:rPr>
          <w:rFonts w:ascii="Calibri" w:eastAsia="Calibri" w:hAnsi="Calibri" w:cs="Calibri"/>
          <w:i/>
        </w:rPr>
        <w:t xml:space="preserve">Note: The data represents sales managers and their assignment to one, or possibly more, sales regions. </w:t>
      </w:r>
    </w:p>
    <w:p w14:paraId="132D6B5D" w14:textId="214AAE83" w:rsidR="005971FE" w:rsidRDefault="005971FE" w:rsidP="00AF7CD7">
      <w:pPr>
        <w:numPr>
          <w:ilvl w:val="0"/>
          <w:numId w:val="20"/>
        </w:numPr>
        <w:spacing w:after="276" w:line="264" w:lineRule="auto"/>
        <w:ind w:right="82" w:hanging="360"/>
      </w:pPr>
      <w:r>
        <w:t>Leave the defaults for the file configuration window:</w:t>
      </w:r>
    </w:p>
    <w:p w14:paraId="4915915C" w14:textId="6D929B74" w:rsidR="005971FE" w:rsidRDefault="005971FE" w:rsidP="005971FE">
      <w:pPr>
        <w:spacing w:after="276" w:line="264" w:lineRule="auto"/>
        <w:ind w:left="705" w:right="82"/>
      </w:pPr>
      <w:r>
        <w:rPr>
          <w:noProof/>
          <w:lang w:val="pt-PT" w:eastAsia="pt-PT"/>
        </w:rPr>
        <w:lastRenderedPageBreak/>
        <w:drawing>
          <wp:inline distT="0" distB="0" distL="0" distR="0" wp14:anchorId="2C62AAE7" wp14:editId="6E6DB53C">
            <wp:extent cx="5486400" cy="2752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752090"/>
                    </a:xfrm>
                    <a:prstGeom prst="rect">
                      <a:avLst/>
                    </a:prstGeom>
                  </pic:spPr>
                </pic:pic>
              </a:graphicData>
            </a:graphic>
          </wp:inline>
        </w:drawing>
      </w:r>
    </w:p>
    <w:p w14:paraId="7B511D8A" w14:textId="03BDAB5C" w:rsidR="005971FE" w:rsidRDefault="005971FE" w:rsidP="00AF7CD7">
      <w:pPr>
        <w:numPr>
          <w:ilvl w:val="0"/>
          <w:numId w:val="20"/>
        </w:numPr>
        <w:spacing w:after="276" w:line="264" w:lineRule="auto"/>
        <w:ind w:right="82" w:hanging="360"/>
      </w:pPr>
      <w:r>
        <w:t xml:space="preserve">Click </w:t>
      </w:r>
      <w:r w:rsidRPr="005971FE">
        <w:rPr>
          <w:rFonts w:asciiTheme="minorHAnsi" w:hAnsiTheme="minorHAnsi"/>
          <w:b/>
        </w:rPr>
        <w:t>OK</w:t>
      </w:r>
      <w:r>
        <w:t>.</w:t>
      </w:r>
    </w:p>
    <w:p w14:paraId="547AD4BC" w14:textId="7F6C5DA2" w:rsidR="008E6B33" w:rsidRDefault="008E6B33" w:rsidP="00AF7CD7">
      <w:pPr>
        <w:numPr>
          <w:ilvl w:val="0"/>
          <w:numId w:val="20"/>
        </w:numPr>
        <w:spacing w:after="276" w:line="264" w:lineRule="auto"/>
        <w:ind w:right="82" w:hanging="360"/>
      </w:pPr>
      <w:r>
        <w:t xml:space="preserve">Notice that the first row contains the column names. </w:t>
      </w:r>
    </w:p>
    <w:p w14:paraId="0740074B" w14:textId="4FF240DA" w:rsidR="008E6B33" w:rsidRDefault="008E6B33" w:rsidP="00AF7CD7">
      <w:pPr>
        <w:numPr>
          <w:ilvl w:val="0"/>
          <w:numId w:val="20"/>
        </w:numPr>
        <w:spacing w:after="171" w:line="264" w:lineRule="auto"/>
        <w:ind w:right="82" w:hanging="360"/>
      </w:pPr>
      <w:r>
        <w:t xml:space="preserve">To promote the first row values as column headers, on the </w:t>
      </w:r>
      <w:r>
        <w:rPr>
          <w:rFonts w:ascii="Calibri" w:eastAsia="Calibri" w:hAnsi="Calibri" w:cs="Calibri"/>
          <w:b/>
        </w:rPr>
        <w:t>Home</w:t>
      </w:r>
      <w:r>
        <w:t xml:space="preserve"> ribbon, </w:t>
      </w:r>
      <w:r w:rsidR="00F95191">
        <w:t>in</w:t>
      </w:r>
      <w:r>
        <w:t xml:space="preserve"> the </w:t>
      </w:r>
      <w:r>
        <w:rPr>
          <w:rFonts w:ascii="Calibri" w:eastAsia="Calibri" w:hAnsi="Calibri" w:cs="Calibri"/>
          <w:b/>
        </w:rPr>
        <w:t>Transform</w:t>
      </w:r>
      <w:r>
        <w:t xml:space="preserve"> group, click </w:t>
      </w:r>
      <w:r>
        <w:rPr>
          <w:rFonts w:ascii="Calibri" w:eastAsia="Calibri" w:hAnsi="Calibri" w:cs="Calibri"/>
          <w:b/>
        </w:rPr>
        <w:t>Use First Row as Headers</w:t>
      </w:r>
      <w:r>
        <w:t xml:space="preserve">. </w:t>
      </w:r>
    </w:p>
    <w:p w14:paraId="3E64774D" w14:textId="77777777" w:rsidR="008E6B33" w:rsidRDefault="008E6B33" w:rsidP="008E6B33">
      <w:pPr>
        <w:spacing w:after="0" w:line="259" w:lineRule="auto"/>
        <w:ind w:left="0" w:right="1238"/>
        <w:jc w:val="center"/>
      </w:pPr>
      <w:r>
        <w:rPr>
          <w:noProof/>
          <w:lang w:val="pt-PT" w:eastAsia="pt-PT"/>
        </w:rPr>
        <w:drawing>
          <wp:inline distT="0" distB="0" distL="0" distR="0" wp14:anchorId="2F71D80F" wp14:editId="3D7A8E4B">
            <wp:extent cx="2636520" cy="924560"/>
            <wp:effectExtent l="0" t="0" r="0" b="0"/>
            <wp:docPr id="1572" name="Picture 1572"/>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46"/>
                    <a:stretch>
                      <a:fillRect/>
                    </a:stretch>
                  </pic:blipFill>
                  <pic:spPr>
                    <a:xfrm>
                      <a:off x="0" y="0"/>
                      <a:ext cx="2636520" cy="924560"/>
                    </a:xfrm>
                    <a:prstGeom prst="rect">
                      <a:avLst/>
                    </a:prstGeom>
                  </pic:spPr>
                </pic:pic>
              </a:graphicData>
            </a:graphic>
          </wp:inline>
        </w:drawing>
      </w:r>
      <w:r>
        <w:t xml:space="preserve"> </w:t>
      </w:r>
    </w:p>
    <w:p w14:paraId="2F41A183" w14:textId="74A0876D" w:rsidR="008E6B33" w:rsidRDefault="008E6B33" w:rsidP="00AF7CD7">
      <w:pPr>
        <w:numPr>
          <w:ilvl w:val="0"/>
          <w:numId w:val="20"/>
        </w:numPr>
        <w:spacing w:after="279" w:line="259" w:lineRule="auto"/>
        <w:ind w:right="82" w:hanging="360"/>
      </w:pPr>
      <w:r>
        <w:t xml:space="preserve">Rename the columns as </w:t>
      </w:r>
      <w:r>
        <w:rPr>
          <w:rFonts w:ascii="Calibri" w:eastAsia="Calibri" w:hAnsi="Calibri" w:cs="Calibri"/>
          <w:b/>
        </w:rPr>
        <w:t>Region Name</w:t>
      </w:r>
      <w:r>
        <w:t xml:space="preserve"> and </w:t>
      </w:r>
      <w:r>
        <w:rPr>
          <w:rFonts w:ascii="Calibri" w:eastAsia="Calibri" w:hAnsi="Calibri" w:cs="Calibri"/>
          <w:b/>
        </w:rPr>
        <w:t>Manager Name</w:t>
      </w:r>
      <w:r>
        <w:t xml:space="preserve">. </w:t>
      </w:r>
    </w:p>
    <w:p w14:paraId="03DDDE95" w14:textId="77777777" w:rsidR="008E6B33" w:rsidRDefault="008E6B33" w:rsidP="00AF7CD7">
      <w:pPr>
        <w:numPr>
          <w:ilvl w:val="0"/>
          <w:numId w:val="20"/>
        </w:numPr>
        <w:spacing w:after="174" w:line="264" w:lineRule="auto"/>
        <w:ind w:right="82" w:hanging="360"/>
      </w:pPr>
      <w:r>
        <w:t xml:space="preserve">Notice that some sales regions have two managers assigned, for example </w:t>
      </w:r>
      <w:r>
        <w:rPr>
          <w:rFonts w:ascii="Calibri" w:eastAsia="Calibri" w:hAnsi="Calibri" w:cs="Calibri"/>
          <w:b/>
        </w:rPr>
        <w:t>Ananya Kumar</w:t>
      </w:r>
      <w:r>
        <w:t xml:space="preserve"> is assigned to both the </w:t>
      </w:r>
      <w:r>
        <w:rPr>
          <w:rFonts w:ascii="Calibri" w:eastAsia="Calibri" w:hAnsi="Calibri" w:cs="Calibri"/>
          <w:b/>
        </w:rPr>
        <w:t>Midwest</w:t>
      </w:r>
      <w:r>
        <w:t xml:space="preserve"> and </w:t>
      </w:r>
      <w:r>
        <w:rPr>
          <w:rFonts w:ascii="Calibri" w:eastAsia="Calibri" w:hAnsi="Calibri" w:cs="Calibri"/>
          <w:b/>
        </w:rPr>
        <w:t>Southern</w:t>
      </w:r>
      <w:r>
        <w:t xml:space="preserve"> sales regions. </w:t>
      </w:r>
    </w:p>
    <w:p w14:paraId="71B0B23F" w14:textId="77777777" w:rsidR="008E6B33" w:rsidRDefault="008E6B33" w:rsidP="008E6B33">
      <w:pPr>
        <w:spacing w:after="182" w:line="259" w:lineRule="auto"/>
        <w:ind w:left="0" w:right="1430"/>
        <w:jc w:val="center"/>
      </w:pPr>
      <w:r>
        <w:rPr>
          <w:noProof/>
          <w:lang w:val="pt-PT" w:eastAsia="pt-PT"/>
        </w:rPr>
        <w:drawing>
          <wp:inline distT="0" distB="0" distL="0" distR="0" wp14:anchorId="21B19ABB" wp14:editId="3589B65A">
            <wp:extent cx="2514600" cy="1943100"/>
            <wp:effectExtent l="0" t="0" r="0" b="0"/>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47"/>
                    <a:stretch>
                      <a:fillRect/>
                    </a:stretch>
                  </pic:blipFill>
                  <pic:spPr>
                    <a:xfrm>
                      <a:off x="0" y="0"/>
                      <a:ext cx="2514600" cy="1943100"/>
                    </a:xfrm>
                    <a:prstGeom prst="rect">
                      <a:avLst/>
                    </a:prstGeom>
                  </pic:spPr>
                </pic:pic>
              </a:graphicData>
            </a:graphic>
          </wp:inline>
        </w:drawing>
      </w:r>
      <w:r>
        <w:t xml:space="preserve"> </w:t>
      </w:r>
    </w:p>
    <w:p w14:paraId="22B31CF7" w14:textId="77777777" w:rsidR="008E6B33" w:rsidRDefault="008E6B33" w:rsidP="008E6B33">
      <w:pPr>
        <w:spacing w:after="280" w:line="260" w:lineRule="auto"/>
        <w:ind w:left="715" w:right="79"/>
      </w:pPr>
      <w:r>
        <w:rPr>
          <w:rFonts w:ascii="Calibri" w:eastAsia="Calibri" w:hAnsi="Calibri" w:cs="Calibri"/>
          <w:i/>
        </w:rPr>
        <w:lastRenderedPageBreak/>
        <w:t xml:space="preserve">Note: Analyzing sales statistics by sales manager will be achieved by a many-to-many relationship that you will configure in the next exercise. </w:t>
      </w:r>
    </w:p>
    <w:p w14:paraId="4C6AEFCB" w14:textId="67CB2BC2" w:rsidR="008E6B33" w:rsidRDefault="008E6B33" w:rsidP="008E6B33">
      <w:pPr>
        <w:spacing w:after="0" w:line="259" w:lineRule="auto"/>
        <w:ind w:left="0"/>
      </w:pPr>
      <w:r>
        <w:rPr>
          <w:rFonts w:ascii="Arial" w:eastAsia="Arial" w:hAnsi="Arial" w:cs="Arial"/>
        </w:rPr>
        <w:t xml:space="preserve"> </w:t>
      </w:r>
    </w:p>
    <w:p w14:paraId="3D7E2433" w14:textId="77777777" w:rsidR="008E6B33" w:rsidRDefault="008E6B33" w:rsidP="008E6B33">
      <w:pPr>
        <w:pStyle w:val="Heading3"/>
      </w:pPr>
      <w:r>
        <w:t xml:space="preserve">Creating Data with the Advanced Editor </w:t>
      </w:r>
    </w:p>
    <w:p w14:paraId="61144B05" w14:textId="77777777" w:rsidR="00F067AD" w:rsidRDefault="00F067AD" w:rsidP="008E6B33">
      <w:pPr>
        <w:ind w:right="82"/>
      </w:pPr>
    </w:p>
    <w:p w14:paraId="2B3F901F" w14:textId="6C23B717" w:rsidR="008E6B33" w:rsidRDefault="008E6B33" w:rsidP="008E6B33">
      <w:pPr>
        <w:ind w:right="82"/>
      </w:pPr>
      <w:r>
        <w:t xml:space="preserve">In this task, you will create a query by using a predefined script to generate date data. </w:t>
      </w:r>
    </w:p>
    <w:p w14:paraId="4088B5B3" w14:textId="5A8FAD55" w:rsidR="008E6B33" w:rsidRDefault="008E6B33" w:rsidP="00AF7CD7">
      <w:pPr>
        <w:numPr>
          <w:ilvl w:val="0"/>
          <w:numId w:val="21"/>
        </w:numPr>
        <w:spacing w:after="177" w:line="264" w:lineRule="auto"/>
        <w:ind w:right="82" w:hanging="360"/>
      </w:pPr>
      <w:r>
        <w:t xml:space="preserve">In the </w:t>
      </w:r>
      <w:r>
        <w:rPr>
          <w:rFonts w:ascii="Calibri" w:eastAsia="Calibri" w:hAnsi="Calibri" w:cs="Calibri"/>
          <w:b/>
        </w:rPr>
        <w:t>Query Editor</w:t>
      </w:r>
      <w:r>
        <w:t xml:space="preserve"> window, on the </w:t>
      </w:r>
      <w:r>
        <w:rPr>
          <w:rFonts w:ascii="Calibri" w:eastAsia="Calibri" w:hAnsi="Calibri" w:cs="Calibri"/>
          <w:b/>
        </w:rPr>
        <w:t>Home</w:t>
      </w:r>
      <w:r>
        <w:t xml:space="preserve"> ribbon, </w:t>
      </w:r>
      <w:r w:rsidR="00F95191">
        <w:t>in</w:t>
      </w:r>
      <w:r>
        <w:t xml:space="preserve"> the </w:t>
      </w:r>
      <w:r>
        <w:rPr>
          <w:rFonts w:ascii="Calibri" w:eastAsia="Calibri" w:hAnsi="Calibri" w:cs="Calibri"/>
          <w:b/>
        </w:rPr>
        <w:t>New Query</w:t>
      </w:r>
      <w:r>
        <w:t xml:space="preserve"> group, click the </w:t>
      </w:r>
      <w:r>
        <w:rPr>
          <w:rFonts w:ascii="Calibri" w:eastAsia="Calibri" w:hAnsi="Calibri" w:cs="Calibri"/>
          <w:b/>
        </w:rPr>
        <w:t>New Source</w:t>
      </w:r>
      <w:r>
        <w:t xml:space="preserve"> drop</w:t>
      </w:r>
      <w:r w:rsidR="00F95191">
        <w:t>-</w:t>
      </w:r>
      <w:r>
        <w:t xml:space="preserve">down, and then </w:t>
      </w:r>
      <w:r w:rsidR="00B5632B">
        <w:t xml:space="preserve">click </w:t>
      </w:r>
      <w:r>
        <w:rPr>
          <w:rFonts w:ascii="Calibri" w:eastAsia="Calibri" w:hAnsi="Calibri" w:cs="Calibri"/>
          <w:b/>
        </w:rPr>
        <w:t>Blank Query</w:t>
      </w:r>
      <w:r>
        <w:t xml:space="preserve">. </w:t>
      </w:r>
    </w:p>
    <w:p w14:paraId="57AF75F5" w14:textId="77777777" w:rsidR="008E6B33" w:rsidRDefault="008E6B33" w:rsidP="008E6B33">
      <w:pPr>
        <w:spacing w:after="216" w:line="259" w:lineRule="auto"/>
        <w:ind w:left="0" w:right="3022"/>
        <w:jc w:val="center"/>
      </w:pPr>
      <w:r>
        <w:rPr>
          <w:noProof/>
          <w:lang w:val="pt-PT" w:eastAsia="pt-PT"/>
        </w:rPr>
        <w:drawing>
          <wp:inline distT="0" distB="0" distL="0" distR="0" wp14:anchorId="7F2559EE" wp14:editId="56F80B5A">
            <wp:extent cx="1503680" cy="3693160"/>
            <wp:effectExtent l="0" t="0" r="0" b="0"/>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48"/>
                    <a:stretch>
                      <a:fillRect/>
                    </a:stretch>
                  </pic:blipFill>
                  <pic:spPr>
                    <a:xfrm>
                      <a:off x="0" y="0"/>
                      <a:ext cx="1503680" cy="3693160"/>
                    </a:xfrm>
                    <a:prstGeom prst="rect">
                      <a:avLst/>
                    </a:prstGeom>
                  </pic:spPr>
                </pic:pic>
              </a:graphicData>
            </a:graphic>
          </wp:inline>
        </w:drawing>
      </w:r>
      <w:r>
        <w:t xml:space="preserve"> </w:t>
      </w:r>
    </w:p>
    <w:p w14:paraId="014D215B" w14:textId="3F090801" w:rsidR="008E6B33" w:rsidRDefault="008E6B33" w:rsidP="00AF7CD7">
      <w:pPr>
        <w:numPr>
          <w:ilvl w:val="0"/>
          <w:numId w:val="21"/>
        </w:numPr>
        <w:spacing w:after="172" w:line="264" w:lineRule="auto"/>
        <w:ind w:right="82" w:hanging="360"/>
      </w:pPr>
      <w:r>
        <w:t xml:space="preserve">In the </w:t>
      </w:r>
      <w:r>
        <w:rPr>
          <w:rFonts w:ascii="Calibri" w:eastAsia="Calibri" w:hAnsi="Calibri" w:cs="Calibri"/>
          <w:b/>
        </w:rPr>
        <w:t>Query Editor</w:t>
      </w:r>
      <w:r>
        <w:t xml:space="preserve"> window, in the </w:t>
      </w:r>
      <w:r>
        <w:rPr>
          <w:rFonts w:ascii="Calibri" w:eastAsia="Calibri" w:hAnsi="Calibri" w:cs="Calibri"/>
          <w:b/>
        </w:rPr>
        <w:t>Query Settings</w:t>
      </w:r>
      <w:r>
        <w:t xml:space="preserve"> pane, in the </w:t>
      </w:r>
      <w:r>
        <w:rPr>
          <w:rFonts w:ascii="Calibri" w:eastAsia="Calibri" w:hAnsi="Calibri" w:cs="Calibri"/>
          <w:b/>
        </w:rPr>
        <w:t>Name</w:t>
      </w:r>
      <w:r>
        <w:t xml:space="preserve"> box, replace the text with </w:t>
      </w:r>
      <w:r w:rsidR="003B5770">
        <w:rPr>
          <w:rFonts w:ascii="Calibri" w:eastAsia="Calibri" w:hAnsi="Calibri" w:cs="Calibri"/>
          <w:b/>
        </w:rPr>
        <w:t>fD</w:t>
      </w:r>
      <w:r>
        <w:rPr>
          <w:rFonts w:ascii="Calibri" w:eastAsia="Calibri" w:hAnsi="Calibri" w:cs="Calibri"/>
          <w:b/>
        </w:rPr>
        <w:t>ate</w:t>
      </w:r>
      <w:r>
        <w:t xml:space="preserve">, and then press </w:t>
      </w:r>
      <w:r w:rsidRPr="00C32A1D">
        <w:rPr>
          <w:rFonts w:ascii="Calibri" w:eastAsia="Calibri" w:hAnsi="Calibri" w:cs="Calibri"/>
        </w:rPr>
        <w:t>Enter</w:t>
      </w:r>
      <w:r>
        <w:t xml:space="preserve">. </w:t>
      </w:r>
    </w:p>
    <w:p w14:paraId="07056260" w14:textId="2C1F0511" w:rsidR="008E6B33" w:rsidRDefault="003B5770" w:rsidP="008E6B33">
      <w:pPr>
        <w:spacing w:after="197" w:line="259" w:lineRule="auto"/>
        <w:ind w:left="0" w:right="1478"/>
        <w:jc w:val="center"/>
      </w:pPr>
      <w:r>
        <w:rPr>
          <w:noProof/>
          <w:lang w:val="pt-PT" w:eastAsia="pt-PT"/>
        </w:rPr>
        <w:drawing>
          <wp:inline distT="0" distB="0" distL="0" distR="0" wp14:anchorId="4B7D4752" wp14:editId="761C05FF">
            <wp:extent cx="1630680" cy="777240"/>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0680" cy="777240"/>
                    </a:xfrm>
                    <a:prstGeom prst="rect">
                      <a:avLst/>
                    </a:prstGeom>
                    <a:noFill/>
                    <a:ln>
                      <a:noFill/>
                    </a:ln>
                  </pic:spPr>
                </pic:pic>
              </a:graphicData>
            </a:graphic>
          </wp:inline>
        </w:drawing>
      </w:r>
      <w:r w:rsidR="008E6B33">
        <w:t xml:space="preserve"> </w:t>
      </w:r>
    </w:p>
    <w:p w14:paraId="749BA6D5" w14:textId="77777777" w:rsidR="008E6B33" w:rsidRDefault="008E6B33" w:rsidP="008E6B33">
      <w:pPr>
        <w:spacing w:after="0" w:line="259" w:lineRule="auto"/>
        <w:ind w:left="0"/>
      </w:pPr>
      <w:r>
        <w:rPr>
          <w:rFonts w:ascii="Arial" w:eastAsia="Arial" w:hAnsi="Arial" w:cs="Arial"/>
        </w:rPr>
        <w:t xml:space="preserve"> </w:t>
      </w:r>
      <w:r>
        <w:rPr>
          <w:rFonts w:ascii="Arial" w:eastAsia="Arial" w:hAnsi="Arial" w:cs="Arial"/>
        </w:rPr>
        <w:tab/>
      </w:r>
      <w:r>
        <w:t xml:space="preserve"> </w:t>
      </w:r>
    </w:p>
    <w:p w14:paraId="125C3A4C" w14:textId="77777777" w:rsidR="008E6B33" w:rsidRDefault="008E6B33" w:rsidP="00AF7CD7">
      <w:pPr>
        <w:numPr>
          <w:ilvl w:val="0"/>
          <w:numId w:val="21"/>
        </w:numPr>
        <w:spacing w:after="173" w:line="264" w:lineRule="auto"/>
        <w:ind w:right="82" w:hanging="360"/>
      </w:pPr>
      <w:r>
        <w:t xml:space="preserve">To define the query, on the </w:t>
      </w:r>
      <w:r>
        <w:rPr>
          <w:rFonts w:ascii="Calibri" w:eastAsia="Calibri" w:hAnsi="Calibri" w:cs="Calibri"/>
          <w:b/>
        </w:rPr>
        <w:t>Home</w:t>
      </w:r>
      <w:r>
        <w:t xml:space="preserve"> ribbon, click </w:t>
      </w:r>
      <w:r>
        <w:rPr>
          <w:rFonts w:ascii="Calibri" w:eastAsia="Calibri" w:hAnsi="Calibri" w:cs="Calibri"/>
          <w:b/>
        </w:rPr>
        <w:t>Advanced Editor</w:t>
      </w:r>
      <w:r>
        <w:t xml:space="preserve">. </w:t>
      </w:r>
    </w:p>
    <w:p w14:paraId="773529AE" w14:textId="77777777" w:rsidR="008E6B33" w:rsidRDefault="008E6B33" w:rsidP="008E6B33">
      <w:pPr>
        <w:spacing w:after="219" w:line="259" w:lineRule="auto"/>
        <w:ind w:left="0" w:right="2782"/>
        <w:jc w:val="center"/>
      </w:pPr>
      <w:r>
        <w:rPr>
          <w:noProof/>
          <w:lang w:val="pt-PT" w:eastAsia="pt-PT"/>
        </w:rPr>
        <w:lastRenderedPageBreak/>
        <w:drawing>
          <wp:inline distT="0" distB="0" distL="0" distR="0" wp14:anchorId="6AA75371" wp14:editId="3038FC54">
            <wp:extent cx="1656080" cy="904240"/>
            <wp:effectExtent l="0" t="0" r="0" b="0"/>
            <wp:docPr id="1833" name="Picture 1833"/>
            <wp:cNvGraphicFramePr/>
            <a:graphic xmlns:a="http://schemas.openxmlformats.org/drawingml/2006/main">
              <a:graphicData uri="http://schemas.openxmlformats.org/drawingml/2006/picture">
                <pic:pic xmlns:pic="http://schemas.openxmlformats.org/drawingml/2006/picture">
                  <pic:nvPicPr>
                    <pic:cNvPr id="1833" name="Picture 1833"/>
                    <pic:cNvPicPr/>
                  </pic:nvPicPr>
                  <pic:blipFill>
                    <a:blip r:embed="rId50"/>
                    <a:stretch>
                      <a:fillRect/>
                    </a:stretch>
                  </pic:blipFill>
                  <pic:spPr>
                    <a:xfrm>
                      <a:off x="0" y="0"/>
                      <a:ext cx="1656080" cy="904240"/>
                    </a:xfrm>
                    <a:prstGeom prst="rect">
                      <a:avLst/>
                    </a:prstGeom>
                  </pic:spPr>
                </pic:pic>
              </a:graphicData>
            </a:graphic>
          </wp:inline>
        </w:drawing>
      </w:r>
      <w:r>
        <w:t xml:space="preserve"> </w:t>
      </w:r>
    </w:p>
    <w:p w14:paraId="4FDEB37C" w14:textId="77777777" w:rsidR="00FF0904" w:rsidRDefault="008E6B33" w:rsidP="00AF7CD7">
      <w:pPr>
        <w:numPr>
          <w:ilvl w:val="0"/>
          <w:numId w:val="21"/>
        </w:numPr>
        <w:spacing w:after="276" w:line="264" w:lineRule="auto"/>
        <w:ind w:right="82" w:hanging="360"/>
      </w:pPr>
      <w:r>
        <w:t xml:space="preserve">In the </w:t>
      </w:r>
      <w:r>
        <w:rPr>
          <w:rFonts w:ascii="Calibri" w:eastAsia="Calibri" w:hAnsi="Calibri" w:cs="Calibri"/>
          <w:b/>
        </w:rPr>
        <w:t>Advanced Editor</w:t>
      </w:r>
      <w:r>
        <w:t xml:space="preserve"> window, remove all text from inside the query box.</w:t>
      </w:r>
    </w:p>
    <w:p w14:paraId="11235967" w14:textId="4C4CD6D9" w:rsidR="00FF0904" w:rsidRDefault="00FF0904" w:rsidP="00FF0904">
      <w:pPr>
        <w:numPr>
          <w:ilvl w:val="0"/>
          <w:numId w:val="21"/>
        </w:numPr>
        <w:spacing w:after="276" w:line="264" w:lineRule="auto"/>
        <w:ind w:right="82" w:hanging="360"/>
      </w:pPr>
      <w:r>
        <w:t xml:space="preserve">Use </w:t>
      </w:r>
      <w:r w:rsidRPr="00C32A1D">
        <w:rPr>
          <w:b/>
        </w:rPr>
        <w:t>Notepad</w:t>
      </w:r>
      <w:r>
        <w:t xml:space="preserve"> to open the </w:t>
      </w:r>
      <w:r w:rsidRPr="00FF0904">
        <w:rPr>
          <w:rFonts w:ascii="Calibri" w:eastAsia="Calibri" w:hAnsi="Calibri" w:cs="Calibri"/>
          <w:b/>
        </w:rPr>
        <w:t>E:\Assets\Lab 1\DateGenerationFunction.txt</w:t>
      </w:r>
      <w:r>
        <w:t xml:space="preserve"> file</w:t>
      </w:r>
      <w:r w:rsidR="00F95191">
        <w:t>. Copy</w:t>
      </w:r>
      <w:r>
        <w:t xml:space="preserve"> </w:t>
      </w:r>
      <w:r w:rsidR="00F95191">
        <w:t xml:space="preserve">the entire content of the file, and then paste it </w:t>
      </w:r>
      <w:r>
        <w:t>into the query box.</w:t>
      </w:r>
    </w:p>
    <w:p w14:paraId="25964265" w14:textId="5B0CB25C" w:rsidR="008E6B33" w:rsidRDefault="008E6B33" w:rsidP="00FF0904">
      <w:pPr>
        <w:spacing w:after="276" w:line="264" w:lineRule="auto"/>
        <w:ind w:left="705" w:right="82"/>
      </w:pPr>
      <w:r>
        <w:rPr>
          <w:rFonts w:ascii="Calibri" w:eastAsia="Calibri" w:hAnsi="Calibri" w:cs="Calibri"/>
          <w:i/>
        </w:rPr>
        <w:t xml:space="preserve">Note: It is not important to understand the detail of this script. In essence, the script defines a function that accepts start and end dates, and an optional culture. When invoked, this function will produce a query result defining date data. </w:t>
      </w:r>
    </w:p>
    <w:p w14:paraId="107DDE08" w14:textId="77777777" w:rsidR="008E6B33" w:rsidRDefault="008E6B33" w:rsidP="008E6B33">
      <w:pPr>
        <w:spacing w:after="6" w:line="260" w:lineRule="auto"/>
        <w:ind w:left="715" w:right="79"/>
      </w:pPr>
      <w:r>
        <w:rPr>
          <w:rFonts w:ascii="Calibri" w:eastAsia="Calibri" w:hAnsi="Calibri" w:cs="Calibri"/>
          <w:i/>
        </w:rPr>
        <w:t xml:space="preserve">The script has been adapted from a blog post published by Matt </w:t>
      </w:r>
    </w:p>
    <w:p w14:paraId="47BB9B5E" w14:textId="72C41C04" w:rsidR="008E6B33" w:rsidRDefault="008E6B33" w:rsidP="008E6B33">
      <w:pPr>
        <w:spacing w:after="6" w:line="260" w:lineRule="auto"/>
        <w:ind w:left="715" w:right="79"/>
      </w:pPr>
      <w:r>
        <w:rPr>
          <w:rFonts w:ascii="Calibri" w:eastAsia="Calibri" w:hAnsi="Calibri" w:cs="Calibri"/>
          <w:i/>
        </w:rPr>
        <w:t xml:space="preserve">Masson titled </w:t>
      </w:r>
      <w:r w:rsidR="00F95191">
        <w:rPr>
          <w:rFonts w:ascii="Calibri" w:eastAsia="Calibri" w:hAnsi="Calibri" w:cs="Calibri"/>
          <w:i/>
        </w:rPr>
        <w:t>“</w:t>
      </w:r>
      <w:r>
        <w:rPr>
          <w:rFonts w:ascii="Calibri" w:eastAsia="Calibri" w:hAnsi="Calibri" w:cs="Calibri"/>
          <w:i/>
        </w:rPr>
        <w:t xml:space="preserve">Creating a Date Dimension with a Power Query </w:t>
      </w:r>
    </w:p>
    <w:p w14:paraId="0344436A" w14:textId="23DB58DE" w:rsidR="008E6B33" w:rsidRDefault="008E6B33" w:rsidP="008E6B33">
      <w:pPr>
        <w:spacing w:after="280" w:line="260" w:lineRule="auto"/>
        <w:ind w:left="715" w:right="79"/>
      </w:pPr>
      <w:r>
        <w:rPr>
          <w:rFonts w:ascii="Calibri" w:eastAsia="Calibri" w:hAnsi="Calibri" w:cs="Calibri"/>
          <w:i/>
        </w:rPr>
        <w:t>Script</w:t>
      </w:r>
      <w:r w:rsidR="00F95191">
        <w:rPr>
          <w:rFonts w:ascii="Calibri" w:eastAsia="Calibri" w:hAnsi="Calibri" w:cs="Calibri"/>
          <w:i/>
        </w:rPr>
        <w:t>”</w:t>
      </w:r>
      <w:r>
        <w:rPr>
          <w:rFonts w:ascii="Calibri" w:eastAsia="Calibri" w:hAnsi="Calibri" w:cs="Calibri"/>
          <w:i/>
        </w:rPr>
        <w:t xml:space="preserve">. </w:t>
      </w:r>
    </w:p>
    <w:p w14:paraId="6CDAD9F3" w14:textId="77777777" w:rsidR="008E6B33" w:rsidRDefault="008E6B33" w:rsidP="00AF7CD7">
      <w:pPr>
        <w:numPr>
          <w:ilvl w:val="0"/>
          <w:numId w:val="21"/>
        </w:numPr>
        <w:spacing w:after="174" w:line="264" w:lineRule="auto"/>
        <w:ind w:right="82" w:hanging="360"/>
      </w:pPr>
      <w:r>
        <w:t xml:space="preserve">Click </w:t>
      </w:r>
      <w:r>
        <w:rPr>
          <w:rFonts w:ascii="Calibri" w:eastAsia="Calibri" w:hAnsi="Calibri" w:cs="Calibri"/>
          <w:b/>
        </w:rPr>
        <w:t>Done</w:t>
      </w:r>
      <w:r>
        <w:t xml:space="preserve">. </w:t>
      </w:r>
    </w:p>
    <w:p w14:paraId="22E83212" w14:textId="77777777" w:rsidR="008E6B33" w:rsidRDefault="008E6B33" w:rsidP="008E6B33">
      <w:pPr>
        <w:spacing w:after="219" w:line="259" w:lineRule="auto"/>
        <w:ind w:left="0" w:right="2107"/>
        <w:jc w:val="center"/>
      </w:pPr>
      <w:r>
        <w:rPr>
          <w:noProof/>
          <w:lang w:val="pt-PT" w:eastAsia="pt-PT"/>
        </w:rPr>
        <w:drawing>
          <wp:inline distT="0" distB="0" distL="0" distR="0" wp14:anchorId="1534FA09" wp14:editId="2C68E4BE">
            <wp:extent cx="2085340" cy="800100"/>
            <wp:effectExtent l="0" t="0" r="0" b="0"/>
            <wp:docPr id="1835" name="Picture 1835"/>
            <wp:cNvGraphicFramePr/>
            <a:graphic xmlns:a="http://schemas.openxmlformats.org/drawingml/2006/main">
              <a:graphicData uri="http://schemas.openxmlformats.org/drawingml/2006/picture">
                <pic:pic xmlns:pic="http://schemas.openxmlformats.org/drawingml/2006/picture">
                  <pic:nvPicPr>
                    <pic:cNvPr id="1835" name="Picture 1835"/>
                    <pic:cNvPicPr/>
                  </pic:nvPicPr>
                  <pic:blipFill>
                    <a:blip r:embed="rId51"/>
                    <a:stretch>
                      <a:fillRect/>
                    </a:stretch>
                  </pic:blipFill>
                  <pic:spPr>
                    <a:xfrm>
                      <a:off x="0" y="0"/>
                      <a:ext cx="2085340" cy="800100"/>
                    </a:xfrm>
                    <a:prstGeom prst="rect">
                      <a:avLst/>
                    </a:prstGeom>
                  </pic:spPr>
                </pic:pic>
              </a:graphicData>
            </a:graphic>
          </wp:inline>
        </w:drawing>
      </w:r>
      <w:r>
        <w:t xml:space="preserve"> </w:t>
      </w:r>
    </w:p>
    <w:p w14:paraId="610A812F" w14:textId="78BDAB11" w:rsidR="008E6B33" w:rsidRDefault="008E6B33" w:rsidP="00AF7CD7">
      <w:pPr>
        <w:numPr>
          <w:ilvl w:val="0"/>
          <w:numId w:val="21"/>
        </w:numPr>
        <w:spacing w:after="241" w:line="264" w:lineRule="auto"/>
        <w:ind w:right="82" w:hanging="360"/>
      </w:pPr>
      <w:r>
        <w:t xml:space="preserve">In the </w:t>
      </w:r>
      <w:r>
        <w:rPr>
          <w:rFonts w:ascii="Calibri" w:eastAsia="Calibri" w:hAnsi="Calibri" w:cs="Calibri"/>
          <w:b/>
        </w:rPr>
        <w:t>Enter Parameters</w:t>
      </w:r>
      <w:r>
        <w:t xml:space="preserve"> dialog </w:t>
      </w:r>
      <w:r w:rsidR="00F95191">
        <w:t>box</w:t>
      </w:r>
      <w:r>
        <w:t xml:space="preserve">, </w:t>
      </w:r>
      <w:r w:rsidR="00F95191">
        <w:t xml:space="preserve">type </w:t>
      </w:r>
      <w:r>
        <w:t>the following values</w:t>
      </w:r>
      <w:r w:rsidR="002650D8">
        <w:t>:</w:t>
      </w:r>
      <w:r>
        <w:t xml:space="preserve"> </w:t>
      </w:r>
    </w:p>
    <w:p w14:paraId="38B76FEB" w14:textId="4A3F0425" w:rsidR="00A47EA3" w:rsidRDefault="00A47EA3" w:rsidP="00A47EA3">
      <w:pPr>
        <w:spacing w:after="241" w:line="264" w:lineRule="auto"/>
        <w:ind w:left="345" w:right="82"/>
      </w:pPr>
      <w:r>
        <w:rPr>
          <w:noProof/>
          <w:lang w:val="pt-PT" w:eastAsia="pt-PT"/>
        </w:rPr>
        <w:drawing>
          <wp:inline distT="0" distB="0" distL="0" distR="0" wp14:anchorId="6E8ECC9D" wp14:editId="774CA6AE">
            <wp:extent cx="4398010" cy="199771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8010" cy="1997710"/>
                    </a:xfrm>
                    <a:prstGeom prst="rect">
                      <a:avLst/>
                    </a:prstGeom>
                    <a:noFill/>
                    <a:ln>
                      <a:noFill/>
                    </a:ln>
                  </pic:spPr>
                </pic:pic>
              </a:graphicData>
            </a:graphic>
          </wp:inline>
        </w:drawing>
      </w:r>
    </w:p>
    <w:p w14:paraId="6B0AE307" w14:textId="3834EA9A" w:rsidR="008E6B33" w:rsidRDefault="008E6B33" w:rsidP="008E6B33">
      <w:pPr>
        <w:spacing w:after="249" w:line="260" w:lineRule="auto"/>
        <w:ind w:left="715" w:right="79"/>
      </w:pPr>
      <w:r>
        <w:rPr>
          <w:rFonts w:ascii="Calibri" w:eastAsia="Calibri" w:hAnsi="Calibri" w:cs="Calibri"/>
          <w:i/>
        </w:rPr>
        <w:t>Note: The date values must be entered in US format (mm/dd/yyyy)</w:t>
      </w:r>
      <w:r w:rsidR="00F95191">
        <w:rPr>
          <w:rFonts w:ascii="Calibri" w:eastAsia="Calibri" w:hAnsi="Calibri" w:cs="Calibri"/>
          <w:i/>
        </w:rPr>
        <w:t xml:space="preserve">, because </w:t>
      </w:r>
      <w:r>
        <w:rPr>
          <w:rFonts w:ascii="Calibri" w:eastAsia="Calibri" w:hAnsi="Calibri" w:cs="Calibri"/>
          <w:i/>
        </w:rPr>
        <w:t xml:space="preserve">the lab virtual machine regional settings are set to </w:t>
      </w:r>
      <w:r w:rsidRPr="00C32A1D">
        <w:rPr>
          <w:rFonts w:ascii="Calibri" w:eastAsia="Calibri" w:hAnsi="Calibri" w:cs="Calibri"/>
          <w:b/>
          <w:i/>
        </w:rPr>
        <w:t>United States</w:t>
      </w:r>
      <w:r>
        <w:rPr>
          <w:rFonts w:ascii="Calibri" w:eastAsia="Calibri" w:hAnsi="Calibri" w:cs="Calibri"/>
          <w:i/>
        </w:rPr>
        <w:t xml:space="preserve">. </w:t>
      </w:r>
    </w:p>
    <w:p w14:paraId="1BB48685" w14:textId="2E523356" w:rsidR="008E6B33" w:rsidRDefault="008E6B33" w:rsidP="008E6B33">
      <w:pPr>
        <w:spacing w:after="245" w:line="260" w:lineRule="auto"/>
        <w:ind w:left="715" w:right="79"/>
      </w:pPr>
      <w:r>
        <w:rPr>
          <w:rFonts w:ascii="Calibri" w:eastAsia="Calibri" w:hAnsi="Calibri" w:cs="Calibri"/>
          <w:i/>
        </w:rPr>
        <w:t>The culture value can be set to any valid culture (</w:t>
      </w:r>
      <w:r w:rsidR="00F95191">
        <w:rPr>
          <w:rFonts w:ascii="Calibri" w:eastAsia="Calibri" w:hAnsi="Calibri" w:cs="Calibri"/>
          <w:i/>
        </w:rPr>
        <w:t>such as</w:t>
      </w:r>
      <w:r>
        <w:rPr>
          <w:rFonts w:ascii="Calibri" w:eastAsia="Calibri" w:hAnsi="Calibri" w:cs="Calibri"/>
          <w:i/>
        </w:rPr>
        <w:t xml:space="preserve"> fr, fr-FR</w:t>
      </w:r>
      <w:r w:rsidR="00F95191">
        <w:rPr>
          <w:rFonts w:ascii="Calibri" w:eastAsia="Calibri" w:hAnsi="Calibri" w:cs="Calibri"/>
          <w:i/>
        </w:rPr>
        <w:t xml:space="preserve"> or </w:t>
      </w:r>
      <w:r>
        <w:rPr>
          <w:rFonts w:ascii="Calibri" w:eastAsia="Calibri" w:hAnsi="Calibri" w:cs="Calibri"/>
          <w:i/>
        </w:rPr>
        <w:t xml:space="preserve">esES) and is used to produce localized month names. You may enter the culture code for your region. </w:t>
      </w:r>
    </w:p>
    <w:p w14:paraId="77996345" w14:textId="667AD658" w:rsidR="008E6B33" w:rsidRDefault="008E6B33" w:rsidP="008E6B33">
      <w:pPr>
        <w:spacing w:after="280" w:line="260" w:lineRule="auto"/>
        <w:ind w:left="715" w:right="79"/>
      </w:pPr>
      <w:r>
        <w:rPr>
          <w:rFonts w:ascii="Calibri" w:eastAsia="Calibri" w:hAnsi="Calibri" w:cs="Calibri"/>
          <w:i/>
        </w:rPr>
        <w:lastRenderedPageBreak/>
        <w:t xml:space="preserve">Culture names are documented at MSDN within the </w:t>
      </w:r>
      <w:r w:rsidR="00A47EA3">
        <w:rPr>
          <w:rFonts w:ascii="Calibri" w:eastAsia="Calibri" w:hAnsi="Calibri" w:cs="Calibri"/>
          <w:i/>
        </w:rPr>
        <w:t>n</w:t>
      </w:r>
      <w:r>
        <w:rPr>
          <w:rFonts w:ascii="Calibri" w:eastAsia="Calibri" w:hAnsi="Calibri" w:cs="Calibri"/>
          <w:i/>
        </w:rPr>
        <w:t xml:space="preserve">ational </w:t>
      </w:r>
      <w:r w:rsidR="00A47EA3">
        <w:rPr>
          <w:rFonts w:ascii="Calibri" w:eastAsia="Calibri" w:hAnsi="Calibri" w:cs="Calibri"/>
          <w:i/>
        </w:rPr>
        <w:t>l</w:t>
      </w:r>
      <w:r>
        <w:rPr>
          <w:rFonts w:ascii="Calibri" w:eastAsia="Calibri" w:hAnsi="Calibri" w:cs="Calibri"/>
          <w:i/>
        </w:rPr>
        <w:t xml:space="preserve">anguage </w:t>
      </w:r>
      <w:r w:rsidR="00A47EA3">
        <w:rPr>
          <w:rFonts w:ascii="Calibri" w:eastAsia="Calibri" w:hAnsi="Calibri" w:cs="Calibri"/>
          <w:i/>
        </w:rPr>
        <w:t>s</w:t>
      </w:r>
      <w:r>
        <w:rPr>
          <w:rFonts w:ascii="Calibri" w:eastAsia="Calibri" w:hAnsi="Calibri" w:cs="Calibri"/>
          <w:i/>
        </w:rPr>
        <w:t xml:space="preserve">upport (NLS) API Reference. </w:t>
      </w:r>
    </w:p>
    <w:p w14:paraId="52824ECB" w14:textId="64DCC263" w:rsidR="008E6B33" w:rsidRDefault="00786981" w:rsidP="008E6B33">
      <w:pPr>
        <w:spacing w:after="214" w:line="259" w:lineRule="auto"/>
        <w:ind w:left="0" w:right="564"/>
        <w:jc w:val="right"/>
      </w:pPr>
      <w:r>
        <w:rPr>
          <w:noProof/>
          <w:lang w:eastAsia="en-US"/>
        </w:rPr>
        <w:t xml:space="preserve"> </w:t>
      </w:r>
      <w:r w:rsidR="008E6B33">
        <w:t xml:space="preserve"> </w:t>
      </w:r>
    </w:p>
    <w:p w14:paraId="75C51593" w14:textId="77777777" w:rsidR="003B5770" w:rsidRDefault="008E6B33" w:rsidP="00AF7CD7">
      <w:pPr>
        <w:numPr>
          <w:ilvl w:val="0"/>
          <w:numId w:val="21"/>
        </w:numPr>
        <w:spacing w:after="276" w:line="264" w:lineRule="auto"/>
        <w:ind w:right="82" w:hanging="360"/>
      </w:pPr>
      <w:r>
        <w:t xml:space="preserve">Click </w:t>
      </w:r>
      <w:r w:rsidR="00FF0904">
        <w:rPr>
          <w:rFonts w:ascii="Calibri" w:eastAsia="Calibri" w:hAnsi="Calibri" w:cs="Calibri"/>
          <w:b/>
        </w:rPr>
        <w:t>Invoke</w:t>
      </w:r>
      <w:r>
        <w:t>.</w:t>
      </w:r>
    </w:p>
    <w:p w14:paraId="6C159DFB" w14:textId="3DBE4B12" w:rsidR="008E6B33" w:rsidRDefault="003B5770" w:rsidP="00AF7CD7">
      <w:pPr>
        <w:numPr>
          <w:ilvl w:val="0"/>
          <w:numId w:val="21"/>
        </w:numPr>
        <w:spacing w:after="276" w:line="264" w:lineRule="auto"/>
        <w:ind w:right="82" w:hanging="360"/>
      </w:pPr>
      <w:r>
        <w:t xml:space="preserve">Change the resulting query’s name from </w:t>
      </w:r>
      <w:r w:rsidRPr="003B5770">
        <w:rPr>
          <w:rFonts w:asciiTheme="minorHAnsi" w:hAnsiTheme="minorHAnsi"/>
          <w:b/>
        </w:rPr>
        <w:t>Invoked Function</w:t>
      </w:r>
      <w:r>
        <w:t xml:space="preserve"> to </w:t>
      </w:r>
      <w:r w:rsidRPr="003B5770">
        <w:rPr>
          <w:rFonts w:asciiTheme="minorHAnsi" w:hAnsiTheme="minorHAnsi"/>
          <w:b/>
        </w:rPr>
        <w:t>Date</w:t>
      </w:r>
      <w:r>
        <w:t>.</w:t>
      </w:r>
      <w:r w:rsidR="008E6B33">
        <w:t xml:space="preserve"> </w:t>
      </w:r>
    </w:p>
    <w:p w14:paraId="145A9707" w14:textId="7C076374" w:rsidR="008E6B33" w:rsidRDefault="008E6B33" w:rsidP="00AF7CD7">
      <w:pPr>
        <w:numPr>
          <w:ilvl w:val="0"/>
          <w:numId w:val="21"/>
        </w:numPr>
        <w:spacing w:after="276" w:line="264" w:lineRule="auto"/>
        <w:ind w:right="82" w:hanging="360"/>
      </w:pPr>
      <w:r>
        <w:t xml:space="preserve">To close the </w:t>
      </w:r>
      <w:r>
        <w:rPr>
          <w:rFonts w:ascii="Calibri" w:eastAsia="Calibri" w:hAnsi="Calibri" w:cs="Calibri"/>
          <w:b/>
        </w:rPr>
        <w:t>Query Editor</w:t>
      </w:r>
      <w:r>
        <w:t xml:space="preserve"> window, on the </w:t>
      </w:r>
      <w:r>
        <w:rPr>
          <w:rFonts w:ascii="Calibri" w:eastAsia="Calibri" w:hAnsi="Calibri" w:cs="Calibri"/>
          <w:b/>
        </w:rPr>
        <w:t>File</w:t>
      </w:r>
      <w:r>
        <w:t xml:space="preserve"> ribbon tab, select </w:t>
      </w:r>
      <w:r>
        <w:rPr>
          <w:rFonts w:ascii="Calibri" w:eastAsia="Calibri" w:hAnsi="Calibri" w:cs="Calibri"/>
          <w:b/>
        </w:rPr>
        <w:t>Close</w:t>
      </w:r>
      <w:r>
        <w:t xml:space="preserve">. </w:t>
      </w:r>
    </w:p>
    <w:p w14:paraId="7260B04C" w14:textId="63AC502E" w:rsidR="008E6B33" w:rsidRDefault="008E6B33" w:rsidP="00AF7CD7">
      <w:pPr>
        <w:numPr>
          <w:ilvl w:val="0"/>
          <w:numId w:val="21"/>
        </w:numPr>
        <w:spacing w:after="173" w:line="264" w:lineRule="auto"/>
        <w:ind w:right="82" w:hanging="360"/>
      </w:pPr>
      <w:r>
        <w:t xml:space="preserve">Notice the warning </w:t>
      </w:r>
      <w:r w:rsidR="00F95191">
        <w:t xml:space="preserve">that notifies you </w:t>
      </w:r>
      <w:r>
        <w:t xml:space="preserve">that the new queries have not been </w:t>
      </w:r>
      <w:r w:rsidR="00F95191">
        <w:t>applied</w:t>
      </w:r>
      <w:r>
        <w:t xml:space="preserve">. </w:t>
      </w:r>
    </w:p>
    <w:p w14:paraId="02583BC4" w14:textId="4396618E" w:rsidR="008E6B33" w:rsidRDefault="00617520" w:rsidP="008E6B33">
      <w:pPr>
        <w:spacing w:after="214" w:line="259" w:lineRule="auto"/>
        <w:ind w:left="0" w:right="96"/>
        <w:jc w:val="right"/>
      </w:pPr>
      <w:r>
        <w:rPr>
          <w:noProof/>
          <w:lang w:val="pt-PT" w:eastAsia="pt-PT"/>
        </w:rPr>
        <w:drawing>
          <wp:inline distT="0" distB="0" distL="0" distR="0" wp14:anchorId="7B294D43" wp14:editId="7A860AE2">
            <wp:extent cx="5191125" cy="2381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1125" cy="238125"/>
                    </a:xfrm>
                    <a:prstGeom prst="rect">
                      <a:avLst/>
                    </a:prstGeom>
                  </pic:spPr>
                </pic:pic>
              </a:graphicData>
            </a:graphic>
          </wp:inline>
        </w:drawing>
      </w:r>
      <w:r w:rsidR="008E6B33">
        <w:t xml:space="preserve"> </w:t>
      </w:r>
    </w:p>
    <w:p w14:paraId="0DF96DE7" w14:textId="2EA8525F" w:rsidR="008E6B33" w:rsidRDefault="008E6B33" w:rsidP="00AF7CD7">
      <w:pPr>
        <w:numPr>
          <w:ilvl w:val="0"/>
          <w:numId w:val="21"/>
        </w:numPr>
        <w:spacing w:after="276" w:line="264" w:lineRule="auto"/>
        <w:ind w:right="82" w:hanging="360"/>
      </w:pPr>
      <w:r>
        <w:t xml:space="preserve">Click </w:t>
      </w:r>
      <w:r w:rsidR="00617520">
        <w:rPr>
          <w:rFonts w:ascii="Calibri" w:eastAsia="Calibri" w:hAnsi="Calibri" w:cs="Calibri"/>
          <w:b/>
        </w:rPr>
        <w:t>Apply Changes</w:t>
      </w:r>
      <w:r w:rsidR="0027451A">
        <w:t xml:space="preserve"> and wait for the completion of the data load</w:t>
      </w:r>
      <w:r w:rsidR="00F95191">
        <w:t>.</w:t>
      </w:r>
    </w:p>
    <w:p w14:paraId="55EE0894" w14:textId="77777777" w:rsidR="0027451A" w:rsidRDefault="0027451A" w:rsidP="0027451A">
      <w:pPr>
        <w:spacing w:after="0" w:line="240" w:lineRule="auto"/>
        <w:ind w:left="0"/>
        <w:jc w:val="center"/>
      </w:pPr>
      <w:r>
        <w:rPr>
          <w:noProof/>
          <w:lang w:val="pt-PT" w:eastAsia="pt-PT"/>
        </w:rPr>
        <w:drawing>
          <wp:inline distT="0" distB="0" distL="0" distR="0" wp14:anchorId="775A731C" wp14:editId="6701D73C">
            <wp:extent cx="3835344" cy="29870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0000" cy="2990666"/>
                    </a:xfrm>
                    <a:prstGeom prst="rect">
                      <a:avLst/>
                    </a:prstGeom>
                  </pic:spPr>
                </pic:pic>
              </a:graphicData>
            </a:graphic>
          </wp:inline>
        </w:drawing>
      </w:r>
    </w:p>
    <w:p w14:paraId="59E40EBE" w14:textId="77777777" w:rsidR="0027451A" w:rsidRDefault="0027451A">
      <w:pPr>
        <w:spacing w:after="0" w:line="240" w:lineRule="auto"/>
        <w:ind w:left="0"/>
      </w:pPr>
      <w:r>
        <w:br w:type="page"/>
      </w:r>
    </w:p>
    <w:p w14:paraId="49024130" w14:textId="6F45D6F7" w:rsidR="00C01C43" w:rsidRPr="002F5608" w:rsidRDefault="00C01C43" w:rsidP="00C01C43">
      <w:pPr>
        <w:pStyle w:val="Heading1"/>
      </w:pPr>
      <w:r>
        <w:lastRenderedPageBreak/>
        <w:t>Exercise 2: Creating the Data Model</w:t>
      </w:r>
    </w:p>
    <w:p w14:paraId="27C56C27" w14:textId="77777777" w:rsidR="00101D20" w:rsidRDefault="00101D20" w:rsidP="00101D20">
      <w:pPr>
        <w:pStyle w:val="AnswerLine"/>
      </w:pPr>
    </w:p>
    <w:p w14:paraId="768BB503" w14:textId="7EE163FA" w:rsidR="00C01C43" w:rsidRPr="002F5608" w:rsidRDefault="00C01C43" w:rsidP="008A42E6">
      <w:pPr>
        <w:pStyle w:val="Heading3"/>
      </w:pPr>
      <w:r w:rsidRPr="002F5608">
        <w:t>Introduction</w:t>
      </w:r>
    </w:p>
    <w:p w14:paraId="1C4ADF2C" w14:textId="77777777" w:rsidR="00F067AD" w:rsidRDefault="00F067AD" w:rsidP="00C01C43">
      <w:pPr>
        <w:spacing w:after="241"/>
        <w:ind w:right="82"/>
      </w:pPr>
    </w:p>
    <w:p w14:paraId="52046090" w14:textId="61FC04A3" w:rsidR="00C01C43" w:rsidRDefault="00C01C43" w:rsidP="00C01C43">
      <w:pPr>
        <w:spacing w:after="241"/>
        <w:ind w:right="82"/>
      </w:pPr>
      <w:r>
        <w:t xml:space="preserve">In this exercise, you will manage the model relationships to connect all five queries, hide tables and columns that are not appropriate to use in reports, sort columns, and create columns and measures to enable profitability analysis. </w:t>
      </w:r>
    </w:p>
    <w:p w14:paraId="2F736909" w14:textId="77777777" w:rsidR="00C01C43" w:rsidRDefault="00C01C43" w:rsidP="00C01C43"/>
    <w:p w14:paraId="79913F74" w14:textId="77777777" w:rsidR="00C01C43" w:rsidRPr="002F5608" w:rsidRDefault="00C01C43" w:rsidP="008A42E6">
      <w:pPr>
        <w:pStyle w:val="Heading3"/>
      </w:pPr>
      <w:r w:rsidRPr="002F5608">
        <w:t>Objectives</w:t>
      </w:r>
    </w:p>
    <w:p w14:paraId="1AB3D1D3" w14:textId="77777777" w:rsidR="00F067AD" w:rsidRDefault="00F067AD" w:rsidP="00C01C43"/>
    <w:p w14:paraId="543C4664" w14:textId="29637856" w:rsidR="00C01C43" w:rsidRDefault="00C01C43" w:rsidP="00C01C43">
      <w:r w:rsidRPr="002F5608">
        <w:t xml:space="preserve">After completing this </w:t>
      </w:r>
      <w:r w:rsidR="00F95191">
        <w:t>exercise</w:t>
      </w:r>
      <w:r w:rsidRPr="002F5608">
        <w:t>, you will be able to:</w:t>
      </w:r>
    </w:p>
    <w:p w14:paraId="276550E8" w14:textId="7EC7525A" w:rsidR="00C01C43" w:rsidRDefault="00C01C43" w:rsidP="00C01C43">
      <w:pPr>
        <w:pStyle w:val="Lb1"/>
      </w:pPr>
      <w:r>
        <w:t>Create a data model by properly establishing relationships between tables;</w:t>
      </w:r>
    </w:p>
    <w:p w14:paraId="74DDA14E" w14:textId="36F63854" w:rsidR="00C01C43" w:rsidRDefault="006F76FA" w:rsidP="00C01C43">
      <w:pPr>
        <w:pStyle w:val="Lb1"/>
      </w:pPr>
      <w:r>
        <w:t>Extending your model with additional metadata such as data categorization, custom attribute sorting and hierarchies;</w:t>
      </w:r>
    </w:p>
    <w:p w14:paraId="0091DBEF" w14:textId="7FCC1C5F" w:rsidR="006F76FA" w:rsidRDefault="006F76FA" w:rsidP="00C01C43">
      <w:pPr>
        <w:pStyle w:val="Lb1"/>
      </w:pPr>
      <w:r>
        <w:t>Add calculations to your model.</w:t>
      </w:r>
    </w:p>
    <w:p w14:paraId="54696DCF" w14:textId="77777777" w:rsidR="00101D20" w:rsidRDefault="00101D20" w:rsidP="00101D20">
      <w:pPr>
        <w:pStyle w:val="Lb1"/>
        <w:numPr>
          <w:ilvl w:val="0"/>
          <w:numId w:val="0"/>
        </w:numPr>
      </w:pPr>
    </w:p>
    <w:p w14:paraId="3D69034B" w14:textId="77777777" w:rsidR="006F76FA" w:rsidRDefault="006F76FA" w:rsidP="006F76FA">
      <w:pPr>
        <w:pStyle w:val="Heading3"/>
      </w:pPr>
      <w:r>
        <w:t xml:space="preserve">Managing Relationships </w:t>
      </w:r>
    </w:p>
    <w:p w14:paraId="58CD6F8A" w14:textId="77777777" w:rsidR="00F067AD" w:rsidRDefault="00F067AD" w:rsidP="006F76FA">
      <w:pPr>
        <w:ind w:right="82"/>
      </w:pPr>
    </w:p>
    <w:p w14:paraId="00B01C55" w14:textId="21125ED9" w:rsidR="006F76FA" w:rsidRDefault="006F76FA" w:rsidP="006F76FA">
      <w:pPr>
        <w:ind w:right="82"/>
      </w:pPr>
      <w:r>
        <w:t xml:space="preserve">In this task, you will manage the model relationships to connect all queries. </w:t>
      </w:r>
    </w:p>
    <w:p w14:paraId="7F3B9250" w14:textId="7845CE98" w:rsidR="006F76FA" w:rsidRDefault="006F76FA" w:rsidP="00AF7CD7">
      <w:pPr>
        <w:numPr>
          <w:ilvl w:val="0"/>
          <w:numId w:val="22"/>
        </w:numPr>
        <w:spacing w:after="174" w:line="264" w:lineRule="auto"/>
        <w:ind w:right="82" w:hanging="360"/>
      </w:pPr>
      <w:r>
        <w:t xml:space="preserve">To toggle to Data view, </w:t>
      </w:r>
      <w:r w:rsidR="00F95191">
        <w:t xml:space="preserve">on </w:t>
      </w:r>
      <w:r>
        <w:t xml:space="preserve">the left side, click </w:t>
      </w:r>
      <w:r>
        <w:rPr>
          <w:rFonts w:ascii="Calibri" w:eastAsia="Calibri" w:hAnsi="Calibri" w:cs="Calibri"/>
          <w:b/>
        </w:rPr>
        <w:t>Data</w:t>
      </w:r>
      <w:r>
        <w:t xml:space="preserve">. </w:t>
      </w:r>
    </w:p>
    <w:p w14:paraId="2B68F210" w14:textId="77777777" w:rsidR="006F76FA" w:rsidRDefault="006F76FA" w:rsidP="006F76FA">
      <w:pPr>
        <w:spacing w:after="219" w:line="259" w:lineRule="auto"/>
        <w:ind w:left="707"/>
      </w:pPr>
      <w:r>
        <w:rPr>
          <w:noProof/>
          <w:lang w:val="pt-PT" w:eastAsia="pt-PT"/>
        </w:rPr>
        <w:drawing>
          <wp:inline distT="0" distB="0" distL="0" distR="0" wp14:anchorId="5B7FCB84" wp14:editId="50AF5F4B">
            <wp:extent cx="609600" cy="1397000"/>
            <wp:effectExtent l="0" t="0" r="0" b="0"/>
            <wp:docPr id="2022" name="Picture 2022"/>
            <wp:cNvGraphicFramePr/>
            <a:graphic xmlns:a="http://schemas.openxmlformats.org/drawingml/2006/main">
              <a:graphicData uri="http://schemas.openxmlformats.org/drawingml/2006/picture">
                <pic:pic xmlns:pic="http://schemas.openxmlformats.org/drawingml/2006/picture">
                  <pic:nvPicPr>
                    <pic:cNvPr id="2022" name="Picture 2022"/>
                    <pic:cNvPicPr/>
                  </pic:nvPicPr>
                  <pic:blipFill>
                    <a:blip r:embed="rId55"/>
                    <a:stretch>
                      <a:fillRect/>
                    </a:stretch>
                  </pic:blipFill>
                  <pic:spPr>
                    <a:xfrm>
                      <a:off x="0" y="0"/>
                      <a:ext cx="609600" cy="1397000"/>
                    </a:xfrm>
                    <a:prstGeom prst="rect">
                      <a:avLst/>
                    </a:prstGeom>
                  </pic:spPr>
                </pic:pic>
              </a:graphicData>
            </a:graphic>
          </wp:inline>
        </w:drawing>
      </w:r>
      <w:r>
        <w:t xml:space="preserve"> </w:t>
      </w:r>
    </w:p>
    <w:p w14:paraId="741B1D83" w14:textId="48EA6B09" w:rsidR="006F76FA" w:rsidRDefault="006F76FA" w:rsidP="00AF7CD7">
      <w:pPr>
        <w:numPr>
          <w:ilvl w:val="0"/>
          <w:numId w:val="22"/>
        </w:numPr>
        <w:spacing w:after="276" w:line="264" w:lineRule="auto"/>
        <w:ind w:right="82" w:hanging="360"/>
      </w:pPr>
      <w:r>
        <w:t xml:space="preserve">Notice the </w:t>
      </w:r>
      <w:r>
        <w:rPr>
          <w:rFonts w:ascii="Calibri" w:eastAsia="Calibri" w:hAnsi="Calibri" w:cs="Calibri"/>
          <w:b/>
        </w:rPr>
        <w:t>Fields</w:t>
      </w:r>
      <w:r>
        <w:t xml:space="preserve"> pane (located </w:t>
      </w:r>
      <w:r w:rsidR="00D07302">
        <w:t>on</w:t>
      </w:r>
      <w:r>
        <w:t xml:space="preserve"> the right), which allows selecting a table to view its data. </w:t>
      </w:r>
    </w:p>
    <w:p w14:paraId="6599C303" w14:textId="644A47DC" w:rsidR="006F76FA" w:rsidRDefault="006F76FA" w:rsidP="00AF7CD7">
      <w:pPr>
        <w:numPr>
          <w:ilvl w:val="0"/>
          <w:numId w:val="22"/>
        </w:numPr>
        <w:spacing w:after="172" w:line="264" w:lineRule="auto"/>
        <w:ind w:right="82" w:hanging="360"/>
      </w:pPr>
      <w:r>
        <w:t xml:space="preserve">On the </w:t>
      </w:r>
      <w:r>
        <w:rPr>
          <w:rFonts w:ascii="Calibri" w:eastAsia="Calibri" w:hAnsi="Calibri" w:cs="Calibri"/>
          <w:b/>
        </w:rPr>
        <w:t>Data Tools | Modeling</w:t>
      </w:r>
      <w:r>
        <w:t xml:space="preserve"> contextual ribbon, </w:t>
      </w:r>
      <w:r w:rsidR="00F95191">
        <w:t>in</w:t>
      </w:r>
      <w:r>
        <w:t xml:space="preserve"> the </w:t>
      </w:r>
      <w:r>
        <w:rPr>
          <w:rFonts w:ascii="Calibri" w:eastAsia="Calibri" w:hAnsi="Calibri" w:cs="Calibri"/>
          <w:b/>
        </w:rPr>
        <w:t>Relationships</w:t>
      </w:r>
      <w:r>
        <w:t xml:space="preserve"> group, click </w:t>
      </w:r>
      <w:r>
        <w:rPr>
          <w:rFonts w:ascii="Calibri" w:eastAsia="Calibri" w:hAnsi="Calibri" w:cs="Calibri"/>
          <w:b/>
        </w:rPr>
        <w:t>Manage Relationships</w:t>
      </w:r>
      <w:r>
        <w:t xml:space="preserve">. </w:t>
      </w:r>
    </w:p>
    <w:p w14:paraId="56DB3742" w14:textId="77777777" w:rsidR="006F76FA" w:rsidRDefault="006F76FA" w:rsidP="006F76FA">
      <w:pPr>
        <w:spacing w:after="219" w:line="259" w:lineRule="auto"/>
        <w:ind w:left="707"/>
      </w:pPr>
      <w:r>
        <w:rPr>
          <w:noProof/>
          <w:lang w:val="pt-PT" w:eastAsia="pt-PT"/>
        </w:rPr>
        <w:lastRenderedPageBreak/>
        <w:drawing>
          <wp:inline distT="0" distB="0" distL="0" distR="0" wp14:anchorId="72E7A000" wp14:editId="3AF22573">
            <wp:extent cx="848360" cy="866140"/>
            <wp:effectExtent l="0" t="0" r="0" b="0"/>
            <wp:docPr id="2024" name="Picture 2024"/>
            <wp:cNvGraphicFramePr/>
            <a:graphic xmlns:a="http://schemas.openxmlformats.org/drawingml/2006/main">
              <a:graphicData uri="http://schemas.openxmlformats.org/drawingml/2006/picture">
                <pic:pic xmlns:pic="http://schemas.openxmlformats.org/drawingml/2006/picture">
                  <pic:nvPicPr>
                    <pic:cNvPr id="2024" name="Picture 2024"/>
                    <pic:cNvPicPr/>
                  </pic:nvPicPr>
                  <pic:blipFill>
                    <a:blip r:embed="rId56"/>
                    <a:stretch>
                      <a:fillRect/>
                    </a:stretch>
                  </pic:blipFill>
                  <pic:spPr>
                    <a:xfrm>
                      <a:off x="0" y="0"/>
                      <a:ext cx="848360" cy="866140"/>
                    </a:xfrm>
                    <a:prstGeom prst="rect">
                      <a:avLst/>
                    </a:prstGeom>
                  </pic:spPr>
                </pic:pic>
              </a:graphicData>
            </a:graphic>
          </wp:inline>
        </w:drawing>
      </w:r>
      <w:r>
        <w:t xml:space="preserve"> </w:t>
      </w:r>
    </w:p>
    <w:p w14:paraId="32E3D1C5" w14:textId="389C4E1B" w:rsidR="006F76FA" w:rsidRDefault="006F76FA" w:rsidP="00AF7CD7">
      <w:pPr>
        <w:numPr>
          <w:ilvl w:val="0"/>
          <w:numId w:val="22"/>
        </w:numPr>
        <w:spacing w:after="241" w:line="264" w:lineRule="auto"/>
        <w:ind w:right="82" w:hanging="360"/>
      </w:pPr>
      <w:r>
        <w:t xml:space="preserve">In the </w:t>
      </w:r>
      <w:r>
        <w:rPr>
          <w:rFonts w:ascii="Calibri" w:eastAsia="Calibri" w:hAnsi="Calibri" w:cs="Calibri"/>
          <w:b/>
        </w:rPr>
        <w:t>Manage Relationships</w:t>
      </w:r>
      <w:r>
        <w:t xml:space="preserve"> dialog </w:t>
      </w:r>
      <w:r w:rsidR="00F95191">
        <w:t>box</w:t>
      </w:r>
      <w:r>
        <w:t xml:space="preserve">, notice that two relationships were automatically detected and created. </w:t>
      </w:r>
    </w:p>
    <w:p w14:paraId="11EC7DB8" w14:textId="4013C521" w:rsidR="00AD431D" w:rsidRDefault="00AD431D" w:rsidP="00AD431D">
      <w:pPr>
        <w:spacing w:after="241" w:line="264" w:lineRule="auto"/>
        <w:ind w:left="705" w:right="82"/>
      </w:pPr>
      <w:r>
        <w:rPr>
          <w:noProof/>
          <w:lang w:val="pt-PT" w:eastAsia="pt-PT"/>
        </w:rPr>
        <w:drawing>
          <wp:inline distT="0" distB="0" distL="0" distR="0" wp14:anchorId="517E6631" wp14:editId="20E64CA5">
            <wp:extent cx="5486400" cy="1211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1211580"/>
                    </a:xfrm>
                    <a:prstGeom prst="rect">
                      <a:avLst/>
                    </a:prstGeom>
                  </pic:spPr>
                </pic:pic>
              </a:graphicData>
            </a:graphic>
          </wp:inline>
        </w:drawing>
      </w:r>
    </w:p>
    <w:p w14:paraId="68F33088" w14:textId="3188ED55" w:rsidR="006F76FA" w:rsidRDefault="006F76FA" w:rsidP="006F76FA">
      <w:pPr>
        <w:spacing w:after="245" w:line="260" w:lineRule="auto"/>
        <w:ind w:left="715" w:right="79"/>
      </w:pPr>
      <w:r>
        <w:rPr>
          <w:rFonts w:ascii="Calibri" w:eastAsia="Calibri" w:hAnsi="Calibri" w:cs="Calibri"/>
          <w:i/>
        </w:rPr>
        <w:t>Note: Relationships can be automatically detected when column names match and their data types</w:t>
      </w:r>
      <w:r w:rsidR="00A47EA3">
        <w:rPr>
          <w:rFonts w:ascii="Calibri" w:eastAsia="Calibri" w:hAnsi="Calibri" w:cs="Calibri"/>
          <w:i/>
        </w:rPr>
        <w:t xml:space="preserve"> are compatible</w:t>
      </w:r>
      <w:r>
        <w:rPr>
          <w:rFonts w:ascii="Calibri" w:eastAsia="Calibri" w:hAnsi="Calibri" w:cs="Calibri"/>
          <w:i/>
        </w:rPr>
        <w:t xml:space="preserve">. </w:t>
      </w:r>
    </w:p>
    <w:p w14:paraId="5499B390" w14:textId="77777777" w:rsidR="006F76FA" w:rsidRDefault="006F76FA" w:rsidP="006F76FA">
      <w:pPr>
        <w:spacing w:after="280" w:line="260" w:lineRule="auto"/>
        <w:ind w:left="715" w:right="79"/>
      </w:pPr>
      <w:r>
        <w:rPr>
          <w:rFonts w:ascii="Calibri" w:eastAsia="Calibri" w:hAnsi="Calibri" w:cs="Calibri"/>
          <w:i/>
        </w:rPr>
        <w:t xml:space="preserve">The two relationships are required to enable many-to-many analysis between sales managers and sales. </w:t>
      </w:r>
    </w:p>
    <w:p w14:paraId="278A7335" w14:textId="77777777" w:rsidR="006F76FA" w:rsidRDefault="006F76FA" w:rsidP="00AF7CD7">
      <w:pPr>
        <w:numPr>
          <w:ilvl w:val="0"/>
          <w:numId w:val="22"/>
        </w:numPr>
        <w:spacing w:after="171" w:line="264" w:lineRule="auto"/>
        <w:ind w:right="82" w:hanging="360"/>
      </w:pPr>
      <w:r>
        <w:t xml:space="preserve">Select the relationship between the </w:t>
      </w:r>
      <w:r>
        <w:rPr>
          <w:rFonts w:ascii="Calibri" w:eastAsia="Calibri" w:hAnsi="Calibri" w:cs="Calibri"/>
          <w:b/>
        </w:rPr>
        <w:t>Manager</w:t>
      </w:r>
      <w:r>
        <w:t xml:space="preserve"> and </w:t>
      </w:r>
      <w:r>
        <w:rPr>
          <w:rFonts w:ascii="Calibri" w:eastAsia="Calibri" w:hAnsi="Calibri" w:cs="Calibri"/>
          <w:b/>
        </w:rPr>
        <w:t>Region</w:t>
      </w:r>
      <w:r>
        <w:t xml:space="preserve"> tables, and then click </w:t>
      </w:r>
      <w:r>
        <w:rPr>
          <w:rFonts w:ascii="Calibri" w:eastAsia="Calibri" w:hAnsi="Calibri" w:cs="Calibri"/>
          <w:b/>
        </w:rPr>
        <w:t>Edit</w:t>
      </w:r>
      <w:r>
        <w:t xml:space="preserve">. </w:t>
      </w:r>
    </w:p>
    <w:p w14:paraId="54CCD817" w14:textId="57DC95DC" w:rsidR="006F76FA" w:rsidRDefault="006F76FA" w:rsidP="00AD431D">
      <w:pPr>
        <w:spacing w:after="215" w:line="259" w:lineRule="auto"/>
        <w:ind w:left="0" w:right="1117"/>
        <w:jc w:val="right"/>
      </w:pPr>
      <w:r>
        <w:rPr>
          <w:noProof/>
          <w:lang w:val="pt-PT" w:eastAsia="pt-PT"/>
        </w:rPr>
        <w:drawing>
          <wp:inline distT="0" distB="0" distL="0" distR="0" wp14:anchorId="76937395" wp14:editId="11C60DEC">
            <wp:extent cx="3162300" cy="487680"/>
            <wp:effectExtent l="0" t="0" r="0" b="0"/>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58"/>
                    <a:stretch>
                      <a:fillRect/>
                    </a:stretch>
                  </pic:blipFill>
                  <pic:spPr>
                    <a:xfrm>
                      <a:off x="0" y="0"/>
                      <a:ext cx="3162300" cy="487680"/>
                    </a:xfrm>
                    <a:prstGeom prst="rect">
                      <a:avLst/>
                    </a:prstGeom>
                  </pic:spPr>
                </pic:pic>
              </a:graphicData>
            </a:graphic>
          </wp:inline>
        </w:drawing>
      </w:r>
      <w:r>
        <w:t xml:space="preserve">  </w:t>
      </w:r>
    </w:p>
    <w:p w14:paraId="518AC4F1" w14:textId="1696A120" w:rsidR="006F76FA" w:rsidRDefault="006F76FA" w:rsidP="00AF7CD7">
      <w:pPr>
        <w:numPr>
          <w:ilvl w:val="0"/>
          <w:numId w:val="22"/>
        </w:numPr>
        <w:spacing w:after="173" w:line="264" w:lineRule="auto"/>
        <w:ind w:right="82" w:hanging="360"/>
      </w:pPr>
      <w:r>
        <w:t xml:space="preserve">In the </w:t>
      </w:r>
      <w:r>
        <w:rPr>
          <w:rFonts w:ascii="Calibri" w:eastAsia="Calibri" w:hAnsi="Calibri" w:cs="Calibri"/>
          <w:b/>
        </w:rPr>
        <w:t xml:space="preserve">Cross </w:t>
      </w:r>
      <w:r w:rsidR="00A47EA3">
        <w:rPr>
          <w:rFonts w:ascii="Calibri" w:eastAsia="Calibri" w:hAnsi="Calibri" w:cs="Calibri"/>
          <w:b/>
        </w:rPr>
        <w:t>f</w:t>
      </w:r>
      <w:r>
        <w:rPr>
          <w:rFonts w:ascii="Calibri" w:eastAsia="Calibri" w:hAnsi="Calibri" w:cs="Calibri"/>
          <w:b/>
        </w:rPr>
        <w:t xml:space="preserve">ilter </w:t>
      </w:r>
      <w:r w:rsidR="00A47EA3">
        <w:rPr>
          <w:rFonts w:ascii="Calibri" w:eastAsia="Calibri" w:hAnsi="Calibri" w:cs="Calibri"/>
          <w:b/>
        </w:rPr>
        <w:t>d</w:t>
      </w:r>
      <w:r>
        <w:rPr>
          <w:rFonts w:ascii="Calibri" w:eastAsia="Calibri" w:hAnsi="Calibri" w:cs="Calibri"/>
          <w:b/>
        </w:rPr>
        <w:t>irection</w:t>
      </w:r>
      <w:r>
        <w:t xml:space="preserve"> drop</w:t>
      </w:r>
      <w:r w:rsidR="00B5632B">
        <w:t>-</w:t>
      </w:r>
      <w:r>
        <w:t xml:space="preserve">down list, ensure </w:t>
      </w:r>
      <w:r w:rsidR="00B5632B">
        <w:t xml:space="preserve">that </w:t>
      </w:r>
      <w:r>
        <w:rPr>
          <w:rFonts w:ascii="Calibri" w:eastAsia="Calibri" w:hAnsi="Calibri" w:cs="Calibri"/>
          <w:b/>
        </w:rPr>
        <w:t>Both</w:t>
      </w:r>
      <w:r>
        <w:t xml:space="preserve"> is selected. </w:t>
      </w:r>
    </w:p>
    <w:p w14:paraId="53B2428B" w14:textId="77777777" w:rsidR="006F76FA" w:rsidRDefault="006F76FA" w:rsidP="006F76FA">
      <w:pPr>
        <w:spacing w:after="214" w:line="259" w:lineRule="auto"/>
        <w:ind w:left="0" w:right="744"/>
        <w:jc w:val="right"/>
      </w:pPr>
      <w:r>
        <w:rPr>
          <w:noProof/>
          <w:lang w:val="pt-PT" w:eastAsia="pt-PT"/>
        </w:rPr>
        <w:drawing>
          <wp:inline distT="0" distB="0" distL="0" distR="0" wp14:anchorId="2919181E" wp14:editId="42BEFADC">
            <wp:extent cx="3398520" cy="876300"/>
            <wp:effectExtent l="0" t="0" r="0" b="0"/>
            <wp:docPr id="2153" name="Picture 2153"/>
            <wp:cNvGraphicFramePr/>
            <a:graphic xmlns:a="http://schemas.openxmlformats.org/drawingml/2006/main">
              <a:graphicData uri="http://schemas.openxmlformats.org/drawingml/2006/picture">
                <pic:pic xmlns:pic="http://schemas.openxmlformats.org/drawingml/2006/picture">
                  <pic:nvPicPr>
                    <pic:cNvPr id="2153" name="Picture 2153"/>
                    <pic:cNvPicPr/>
                  </pic:nvPicPr>
                  <pic:blipFill>
                    <a:blip r:embed="rId59"/>
                    <a:stretch>
                      <a:fillRect/>
                    </a:stretch>
                  </pic:blipFill>
                  <pic:spPr>
                    <a:xfrm>
                      <a:off x="0" y="0"/>
                      <a:ext cx="3398520" cy="876300"/>
                    </a:xfrm>
                    <a:prstGeom prst="rect">
                      <a:avLst/>
                    </a:prstGeom>
                  </pic:spPr>
                </pic:pic>
              </a:graphicData>
            </a:graphic>
          </wp:inline>
        </w:drawing>
      </w:r>
      <w:r>
        <w:t xml:space="preserve"> </w:t>
      </w:r>
    </w:p>
    <w:p w14:paraId="78AFA509" w14:textId="77777777" w:rsidR="006F76FA" w:rsidRDefault="006F76FA" w:rsidP="00AF7CD7">
      <w:pPr>
        <w:numPr>
          <w:ilvl w:val="0"/>
          <w:numId w:val="22"/>
        </w:numPr>
        <w:spacing w:after="276" w:line="264" w:lineRule="auto"/>
        <w:ind w:right="82" w:hanging="360"/>
      </w:pPr>
      <w:r>
        <w:t xml:space="preserve">Click </w:t>
      </w:r>
      <w:r>
        <w:rPr>
          <w:rFonts w:ascii="Calibri" w:eastAsia="Calibri" w:hAnsi="Calibri" w:cs="Calibri"/>
          <w:b/>
        </w:rPr>
        <w:t>OK</w:t>
      </w:r>
      <w:r>
        <w:t xml:space="preserve">. </w:t>
      </w:r>
    </w:p>
    <w:p w14:paraId="055B429C" w14:textId="77777777" w:rsidR="006F76FA" w:rsidRDefault="006F76FA" w:rsidP="00AF7CD7">
      <w:pPr>
        <w:numPr>
          <w:ilvl w:val="0"/>
          <w:numId w:val="22"/>
        </w:numPr>
        <w:spacing w:after="276" w:line="264" w:lineRule="auto"/>
        <w:ind w:right="82" w:hanging="360"/>
      </w:pPr>
      <w:r>
        <w:t xml:space="preserve">Repeat the last steps to similarly configure the relationship between the </w:t>
      </w:r>
      <w:r>
        <w:rPr>
          <w:rFonts w:ascii="Calibri" w:eastAsia="Calibri" w:hAnsi="Calibri" w:cs="Calibri"/>
          <w:b/>
        </w:rPr>
        <w:t>Sales</w:t>
      </w:r>
      <w:r>
        <w:t xml:space="preserve"> and </w:t>
      </w:r>
      <w:r>
        <w:rPr>
          <w:rFonts w:ascii="Calibri" w:eastAsia="Calibri" w:hAnsi="Calibri" w:cs="Calibri"/>
          <w:b/>
        </w:rPr>
        <w:t>Region</w:t>
      </w:r>
      <w:r>
        <w:t xml:space="preserve"> tables. </w:t>
      </w:r>
    </w:p>
    <w:p w14:paraId="1917035C" w14:textId="77777777" w:rsidR="006F76FA" w:rsidRDefault="006F76FA" w:rsidP="00AF7CD7">
      <w:pPr>
        <w:numPr>
          <w:ilvl w:val="0"/>
          <w:numId w:val="22"/>
        </w:numPr>
        <w:spacing w:after="178" w:line="264" w:lineRule="auto"/>
        <w:ind w:right="82" w:hanging="360"/>
      </w:pPr>
      <w:r>
        <w:t xml:space="preserve">To discover any additional relationships, click </w:t>
      </w:r>
      <w:r>
        <w:rPr>
          <w:rFonts w:ascii="Calibri" w:eastAsia="Calibri" w:hAnsi="Calibri" w:cs="Calibri"/>
          <w:b/>
        </w:rPr>
        <w:t>Autodetect</w:t>
      </w:r>
      <w:r>
        <w:t xml:space="preserve">. </w:t>
      </w:r>
    </w:p>
    <w:p w14:paraId="22E8AC1A" w14:textId="77777777" w:rsidR="006F76FA" w:rsidRDefault="006F76FA" w:rsidP="006F76FA">
      <w:pPr>
        <w:spacing w:after="215" w:line="259" w:lineRule="auto"/>
        <w:ind w:left="0" w:right="1057"/>
        <w:jc w:val="right"/>
      </w:pPr>
      <w:r>
        <w:rPr>
          <w:noProof/>
          <w:lang w:val="pt-PT" w:eastAsia="pt-PT"/>
        </w:rPr>
        <w:drawing>
          <wp:inline distT="0" distB="0" distL="0" distR="0" wp14:anchorId="33AA9A19" wp14:editId="32E67232">
            <wp:extent cx="3197860" cy="579120"/>
            <wp:effectExtent l="0" t="0" r="0" b="0"/>
            <wp:docPr id="2155" name="Picture 2155"/>
            <wp:cNvGraphicFramePr/>
            <a:graphic xmlns:a="http://schemas.openxmlformats.org/drawingml/2006/main">
              <a:graphicData uri="http://schemas.openxmlformats.org/drawingml/2006/picture">
                <pic:pic xmlns:pic="http://schemas.openxmlformats.org/drawingml/2006/picture">
                  <pic:nvPicPr>
                    <pic:cNvPr id="2155" name="Picture 2155"/>
                    <pic:cNvPicPr/>
                  </pic:nvPicPr>
                  <pic:blipFill>
                    <a:blip r:embed="rId60"/>
                    <a:stretch>
                      <a:fillRect/>
                    </a:stretch>
                  </pic:blipFill>
                  <pic:spPr>
                    <a:xfrm>
                      <a:off x="0" y="0"/>
                      <a:ext cx="3197860" cy="579120"/>
                    </a:xfrm>
                    <a:prstGeom prst="rect">
                      <a:avLst/>
                    </a:prstGeom>
                  </pic:spPr>
                </pic:pic>
              </a:graphicData>
            </a:graphic>
          </wp:inline>
        </w:drawing>
      </w:r>
      <w:r>
        <w:t xml:space="preserve"> </w:t>
      </w:r>
    </w:p>
    <w:p w14:paraId="531F2674" w14:textId="69168E01" w:rsidR="006F76FA" w:rsidRDefault="006F76FA" w:rsidP="00AF7CD7">
      <w:pPr>
        <w:numPr>
          <w:ilvl w:val="0"/>
          <w:numId w:val="22"/>
        </w:numPr>
        <w:spacing w:after="276" w:line="264" w:lineRule="auto"/>
        <w:ind w:right="82" w:hanging="360"/>
      </w:pPr>
      <w:r>
        <w:lastRenderedPageBreak/>
        <w:t>When informed that a new relationship was found</w:t>
      </w:r>
      <w:r w:rsidR="001B2D03">
        <w:t xml:space="preserve"> between Sales and ProductCost</w:t>
      </w:r>
      <w:r>
        <w:t xml:space="preserve">, click </w:t>
      </w:r>
      <w:r>
        <w:rPr>
          <w:rFonts w:ascii="Calibri" w:eastAsia="Calibri" w:hAnsi="Calibri" w:cs="Calibri"/>
          <w:b/>
        </w:rPr>
        <w:t>Close</w:t>
      </w:r>
      <w:r>
        <w:t xml:space="preserve">. </w:t>
      </w:r>
    </w:p>
    <w:p w14:paraId="6D131524" w14:textId="77777777" w:rsidR="006F76FA" w:rsidRDefault="006F76FA" w:rsidP="00AF7CD7">
      <w:pPr>
        <w:numPr>
          <w:ilvl w:val="0"/>
          <w:numId w:val="22"/>
        </w:numPr>
        <w:spacing w:after="276" w:line="264" w:lineRule="auto"/>
        <w:ind w:right="82" w:hanging="360"/>
      </w:pPr>
      <w:r>
        <w:t xml:space="preserve">To create a relationship, click </w:t>
      </w:r>
      <w:r>
        <w:rPr>
          <w:rFonts w:ascii="Calibri" w:eastAsia="Calibri" w:hAnsi="Calibri" w:cs="Calibri"/>
          <w:b/>
        </w:rPr>
        <w:t>New</w:t>
      </w:r>
      <w:r>
        <w:t xml:space="preserve">. </w:t>
      </w:r>
    </w:p>
    <w:p w14:paraId="101F0097" w14:textId="4C5547B3" w:rsidR="006F76FA" w:rsidRDefault="006F76FA" w:rsidP="00AF7CD7">
      <w:pPr>
        <w:numPr>
          <w:ilvl w:val="0"/>
          <w:numId w:val="22"/>
        </w:numPr>
        <w:spacing w:after="276" w:line="264" w:lineRule="auto"/>
        <w:ind w:right="82" w:hanging="360"/>
      </w:pPr>
      <w:r>
        <w:t xml:space="preserve">In the </w:t>
      </w:r>
      <w:r>
        <w:rPr>
          <w:rFonts w:ascii="Calibri" w:eastAsia="Calibri" w:hAnsi="Calibri" w:cs="Calibri"/>
          <w:b/>
        </w:rPr>
        <w:t>Create Relationship</w:t>
      </w:r>
      <w:r>
        <w:t xml:space="preserve"> dialog </w:t>
      </w:r>
      <w:r w:rsidR="00B5632B">
        <w:t>box</w:t>
      </w:r>
      <w:r>
        <w:t>, in the first drop</w:t>
      </w:r>
      <w:r w:rsidR="00B5632B">
        <w:t>-</w:t>
      </w:r>
      <w:r>
        <w:t xml:space="preserve">down list, select the </w:t>
      </w:r>
      <w:r>
        <w:rPr>
          <w:rFonts w:ascii="Calibri" w:eastAsia="Calibri" w:hAnsi="Calibri" w:cs="Calibri"/>
          <w:b/>
        </w:rPr>
        <w:t>Sales</w:t>
      </w:r>
      <w:r>
        <w:t xml:space="preserve"> table. </w:t>
      </w:r>
    </w:p>
    <w:p w14:paraId="106653BC" w14:textId="69B84E3D" w:rsidR="006F76FA" w:rsidRDefault="006F76FA" w:rsidP="00AF7CD7">
      <w:pPr>
        <w:numPr>
          <w:ilvl w:val="0"/>
          <w:numId w:val="22"/>
        </w:numPr>
        <w:spacing w:after="276" w:line="264" w:lineRule="auto"/>
        <w:ind w:right="82" w:hanging="360"/>
      </w:pPr>
      <w:r>
        <w:t>In the second drop</w:t>
      </w:r>
      <w:r w:rsidR="00B5632B">
        <w:t>-</w:t>
      </w:r>
      <w:r>
        <w:t xml:space="preserve">down list, select the </w:t>
      </w:r>
      <w:r>
        <w:rPr>
          <w:rFonts w:ascii="Calibri" w:eastAsia="Calibri" w:hAnsi="Calibri" w:cs="Calibri"/>
          <w:b/>
        </w:rPr>
        <w:t>Date</w:t>
      </w:r>
      <w:r>
        <w:t xml:space="preserve"> table. </w:t>
      </w:r>
    </w:p>
    <w:p w14:paraId="40A71396" w14:textId="77777777" w:rsidR="006F76FA" w:rsidRDefault="006F76FA" w:rsidP="00AF7CD7">
      <w:pPr>
        <w:numPr>
          <w:ilvl w:val="0"/>
          <w:numId w:val="22"/>
        </w:numPr>
        <w:spacing w:after="276" w:line="264" w:lineRule="auto"/>
        <w:ind w:right="82" w:hanging="360"/>
      </w:pPr>
      <w:r>
        <w:t xml:space="preserve">In the </w:t>
      </w:r>
      <w:r>
        <w:rPr>
          <w:rFonts w:ascii="Calibri" w:eastAsia="Calibri" w:hAnsi="Calibri" w:cs="Calibri"/>
          <w:b/>
        </w:rPr>
        <w:t>Sales</w:t>
      </w:r>
      <w:r>
        <w:t xml:space="preserve"> table, select the </w:t>
      </w:r>
      <w:r>
        <w:rPr>
          <w:rFonts w:ascii="Calibri" w:eastAsia="Calibri" w:hAnsi="Calibri" w:cs="Calibri"/>
          <w:b/>
        </w:rPr>
        <w:t>OrderDate</w:t>
      </w:r>
      <w:r>
        <w:t xml:space="preserve"> column. </w:t>
      </w:r>
    </w:p>
    <w:p w14:paraId="64A7357C" w14:textId="77777777" w:rsidR="006F76FA" w:rsidRDefault="006F76FA" w:rsidP="006F76FA">
      <w:pPr>
        <w:spacing w:after="0" w:line="259" w:lineRule="auto"/>
        <w:ind w:left="0"/>
      </w:pPr>
      <w:r>
        <w:rPr>
          <w:rFonts w:ascii="Arial" w:eastAsia="Arial" w:hAnsi="Arial" w:cs="Arial"/>
        </w:rPr>
        <w:t xml:space="preserve"> </w:t>
      </w:r>
      <w:r>
        <w:rPr>
          <w:rFonts w:ascii="Arial" w:eastAsia="Arial" w:hAnsi="Arial" w:cs="Arial"/>
        </w:rPr>
        <w:tab/>
      </w:r>
      <w:r>
        <w:t xml:space="preserve"> </w:t>
      </w:r>
    </w:p>
    <w:p w14:paraId="7DBBC7A2" w14:textId="77777777" w:rsidR="006F76FA" w:rsidRDefault="006F76FA" w:rsidP="00AF7CD7">
      <w:pPr>
        <w:numPr>
          <w:ilvl w:val="0"/>
          <w:numId w:val="22"/>
        </w:numPr>
        <w:spacing w:after="174" w:line="264" w:lineRule="auto"/>
        <w:ind w:right="82" w:hanging="360"/>
      </w:pPr>
      <w:r>
        <w:t xml:space="preserve">In the </w:t>
      </w:r>
      <w:r>
        <w:rPr>
          <w:rFonts w:ascii="Calibri" w:eastAsia="Calibri" w:hAnsi="Calibri" w:cs="Calibri"/>
          <w:b/>
        </w:rPr>
        <w:t>Date</w:t>
      </w:r>
      <w:r>
        <w:t xml:space="preserve"> table, select the </w:t>
      </w:r>
      <w:r>
        <w:rPr>
          <w:rFonts w:ascii="Calibri" w:eastAsia="Calibri" w:hAnsi="Calibri" w:cs="Calibri"/>
          <w:b/>
        </w:rPr>
        <w:t>Date</w:t>
      </w:r>
      <w:r>
        <w:t xml:space="preserve"> column header. </w:t>
      </w:r>
    </w:p>
    <w:p w14:paraId="27E6A024" w14:textId="77777777" w:rsidR="006F76FA" w:rsidRDefault="006F76FA" w:rsidP="006F76FA">
      <w:pPr>
        <w:spacing w:after="218" w:line="259" w:lineRule="auto"/>
        <w:ind w:left="0" w:right="96"/>
        <w:jc w:val="right"/>
      </w:pPr>
      <w:r>
        <w:rPr>
          <w:noProof/>
          <w:lang w:val="pt-PT" w:eastAsia="pt-PT"/>
        </w:rPr>
        <w:drawing>
          <wp:inline distT="0" distB="0" distL="0" distR="0" wp14:anchorId="4DB7BC15" wp14:editId="1CB75C41">
            <wp:extent cx="3810000" cy="2760980"/>
            <wp:effectExtent l="0" t="0" r="0" b="0"/>
            <wp:docPr id="2207" name="Picture 2207"/>
            <wp:cNvGraphicFramePr/>
            <a:graphic xmlns:a="http://schemas.openxmlformats.org/drawingml/2006/main">
              <a:graphicData uri="http://schemas.openxmlformats.org/drawingml/2006/picture">
                <pic:pic xmlns:pic="http://schemas.openxmlformats.org/drawingml/2006/picture">
                  <pic:nvPicPr>
                    <pic:cNvPr id="2207" name="Picture 2207"/>
                    <pic:cNvPicPr/>
                  </pic:nvPicPr>
                  <pic:blipFill>
                    <a:blip r:embed="rId61"/>
                    <a:stretch>
                      <a:fillRect/>
                    </a:stretch>
                  </pic:blipFill>
                  <pic:spPr>
                    <a:xfrm>
                      <a:off x="0" y="0"/>
                      <a:ext cx="3810000" cy="2760980"/>
                    </a:xfrm>
                    <a:prstGeom prst="rect">
                      <a:avLst/>
                    </a:prstGeom>
                  </pic:spPr>
                </pic:pic>
              </a:graphicData>
            </a:graphic>
          </wp:inline>
        </w:drawing>
      </w:r>
      <w:r>
        <w:t xml:space="preserve"> </w:t>
      </w:r>
    </w:p>
    <w:p w14:paraId="559A5C85" w14:textId="77777777" w:rsidR="006F76FA" w:rsidRDefault="006F76FA" w:rsidP="00AF7CD7">
      <w:pPr>
        <w:numPr>
          <w:ilvl w:val="0"/>
          <w:numId w:val="22"/>
        </w:numPr>
        <w:spacing w:after="276" w:line="264" w:lineRule="auto"/>
        <w:ind w:right="82" w:hanging="360"/>
      </w:pPr>
      <w:r>
        <w:t xml:space="preserve">Click </w:t>
      </w:r>
      <w:r>
        <w:rPr>
          <w:rFonts w:ascii="Calibri" w:eastAsia="Calibri" w:hAnsi="Calibri" w:cs="Calibri"/>
          <w:b/>
        </w:rPr>
        <w:t>OK</w:t>
      </w:r>
      <w:r>
        <w:t xml:space="preserve">. </w:t>
      </w:r>
    </w:p>
    <w:p w14:paraId="1DDC332F" w14:textId="5E9E6827" w:rsidR="006F76FA" w:rsidRDefault="006F76FA" w:rsidP="00AF7CD7">
      <w:pPr>
        <w:numPr>
          <w:ilvl w:val="0"/>
          <w:numId w:val="22"/>
        </w:numPr>
        <w:spacing w:after="174" w:line="264" w:lineRule="auto"/>
        <w:ind w:right="82" w:hanging="360"/>
      </w:pPr>
      <w:r>
        <w:t>Verify that four relationships are defined</w:t>
      </w:r>
      <w:r w:rsidR="001B2D03">
        <w:t xml:space="preserve"> (</w:t>
      </w:r>
      <w:r w:rsidR="00B5632B">
        <w:t xml:space="preserve">the </w:t>
      </w:r>
      <w:r w:rsidR="001B2D03">
        <w:t>order might be different)</w:t>
      </w:r>
      <w:r>
        <w:t xml:space="preserve">. </w:t>
      </w:r>
    </w:p>
    <w:p w14:paraId="23A455E3" w14:textId="77777777" w:rsidR="006F76FA" w:rsidRDefault="006F76FA" w:rsidP="006F76FA">
      <w:pPr>
        <w:spacing w:after="219" w:line="259" w:lineRule="auto"/>
        <w:ind w:left="0" w:right="1045"/>
        <w:jc w:val="right"/>
      </w:pPr>
      <w:r>
        <w:rPr>
          <w:noProof/>
          <w:lang w:val="pt-PT" w:eastAsia="pt-PT"/>
        </w:rPr>
        <w:drawing>
          <wp:inline distT="0" distB="0" distL="0" distR="0" wp14:anchorId="415AEF4C" wp14:editId="589B0D9A">
            <wp:extent cx="3208020" cy="1219200"/>
            <wp:effectExtent l="0" t="0" r="0" b="0"/>
            <wp:docPr id="2209" name="Picture 2209"/>
            <wp:cNvGraphicFramePr/>
            <a:graphic xmlns:a="http://schemas.openxmlformats.org/drawingml/2006/main">
              <a:graphicData uri="http://schemas.openxmlformats.org/drawingml/2006/picture">
                <pic:pic xmlns:pic="http://schemas.openxmlformats.org/drawingml/2006/picture">
                  <pic:nvPicPr>
                    <pic:cNvPr id="2209" name="Picture 2209"/>
                    <pic:cNvPicPr/>
                  </pic:nvPicPr>
                  <pic:blipFill>
                    <a:blip r:embed="rId62"/>
                    <a:stretch>
                      <a:fillRect/>
                    </a:stretch>
                  </pic:blipFill>
                  <pic:spPr>
                    <a:xfrm>
                      <a:off x="0" y="0"/>
                      <a:ext cx="3208020" cy="1219200"/>
                    </a:xfrm>
                    <a:prstGeom prst="rect">
                      <a:avLst/>
                    </a:prstGeom>
                  </pic:spPr>
                </pic:pic>
              </a:graphicData>
            </a:graphic>
          </wp:inline>
        </w:drawing>
      </w:r>
      <w:r>
        <w:t xml:space="preserve"> </w:t>
      </w:r>
    </w:p>
    <w:p w14:paraId="727FA7B3" w14:textId="77777777" w:rsidR="006F76FA" w:rsidRDefault="006F76FA" w:rsidP="00AF7CD7">
      <w:pPr>
        <w:numPr>
          <w:ilvl w:val="0"/>
          <w:numId w:val="22"/>
        </w:numPr>
        <w:spacing w:after="276" w:line="264" w:lineRule="auto"/>
        <w:ind w:right="82" w:hanging="360"/>
      </w:pPr>
      <w:r>
        <w:t xml:space="preserve">Click </w:t>
      </w:r>
      <w:r>
        <w:rPr>
          <w:rFonts w:ascii="Calibri" w:eastAsia="Calibri" w:hAnsi="Calibri" w:cs="Calibri"/>
          <w:b/>
        </w:rPr>
        <w:t>Close</w:t>
      </w:r>
      <w:r>
        <w:t xml:space="preserve">. </w:t>
      </w:r>
    </w:p>
    <w:p w14:paraId="26516DBF" w14:textId="7E0E92E1" w:rsidR="006F76FA" w:rsidRDefault="006F76FA" w:rsidP="00AF7CD7">
      <w:pPr>
        <w:numPr>
          <w:ilvl w:val="0"/>
          <w:numId w:val="22"/>
        </w:numPr>
        <w:spacing w:after="172" w:line="264" w:lineRule="auto"/>
        <w:ind w:right="82" w:hanging="360"/>
      </w:pPr>
      <w:r>
        <w:t xml:space="preserve">To toggle to </w:t>
      </w:r>
      <w:r w:rsidR="00B5632B">
        <w:t xml:space="preserve">the </w:t>
      </w:r>
      <w:r w:rsidRPr="00C32A1D">
        <w:rPr>
          <w:b/>
        </w:rPr>
        <w:t>Relationships</w:t>
      </w:r>
      <w:r>
        <w:t xml:space="preserve"> view, at the left side, click </w:t>
      </w:r>
      <w:r>
        <w:rPr>
          <w:rFonts w:ascii="Calibri" w:eastAsia="Calibri" w:hAnsi="Calibri" w:cs="Calibri"/>
          <w:b/>
        </w:rPr>
        <w:t>Relationships</w:t>
      </w:r>
      <w:r>
        <w:t xml:space="preserve">. </w:t>
      </w:r>
    </w:p>
    <w:p w14:paraId="1CEC0BA2" w14:textId="77777777" w:rsidR="006F76FA" w:rsidRDefault="006F76FA" w:rsidP="006F76FA">
      <w:pPr>
        <w:spacing w:after="219" w:line="259" w:lineRule="auto"/>
        <w:ind w:left="707"/>
      </w:pPr>
      <w:r>
        <w:rPr>
          <w:noProof/>
          <w:lang w:val="pt-PT" w:eastAsia="pt-PT"/>
        </w:rPr>
        <w:lastRenderedPageBreak/>
        <w:drawing>
          <wp:inline distT="0" distB="0" distL="0" distR="0" wp14:anchorId="4F65A25D" wp14:editId="0912A653">
            <wp:extent cx="609600" cy="1397000"/>
            <wp:effectExtent l="0" t="0" r="0" b="0"/>
            <wp:docPr id="2211" name="Picture 2211"/>
            <wp:cNvGraphicFramePr/>
            <a:graphic xmlns:a="http://schemas.openxmlformats.org/drawingml/2006/main">
              <a:graphicData uri="http://schemas.openxmlformats.org/drawingml/2006/picture">
                <pic:pic xmlns:pic="http://schemas.openxmlformats.org/drawingml/2006/picture">
                  <pic:nvPicPr>
                    <pic:cNvPr id="2211" name="Picture 2211"/>
                    <pic:cNvPicPr/>
                  </pic:nvPicPr>
                  <pic:blipFill>
                    <a:blip r:embed="rId63"/>
                    <a:stretch>
                      <a:fillRect/>
                    </a:stretch>
                  </pic:blipFill>
                  <pic:spPr>
                    <a:xfrm>
                      <a:off x="0" y="0"/>
                      <a:ext cx="609600" cy="1397000"/>
                    </a:xfrm>
                    <a:prstGeom prst="rect">
                      <a:avLst/>
                    </a:prstGeom>
                  </pic:spPr>
                </pic:pic>
              </a:graphicData>
            </a:graphic>
          </wp:inline>
        </w:drawing>
      </w:r>
      <w:r>
        <w:t xml:space="preserve"> </w:t>
      </w:r>
    </w:p>
    <w:p w14:paraId="26871820" w14:textId="77777777" w:rsidR="006F76FA" w:rsidRDefault="006F76FA" w:rsidP="00AF7CD7">
      <w:pPr>
        <w:numPr>
          <w:ilvl w:val="0"/>
          <w:numId w:val="22"/>
        </w:numPr>
        <w:spacing w:after="276" w:line="264" w:lineRule="auto"/>
        <w:ind w:right="82" w:hanging="360"/>
      </w:pPr>
      <w:r>
        <w:t xml:space="preserve">Review the relationships in the diagram, noticing the annotations for each relationship indicating type and direction (1 and *). </w:t>
      </w:r>
    </w:p>
    <w:p w14:paraId="27B54809" w14:textId="77777777" w:rsidR="006F76FA" w:rsidRDefault="006F76FA" w:rsidP="00AF7CD7">
      <w:pPr>
        <w:numPr>
          <w:ilvl w:val="0"/>
          <w:numId w:val="22"/>
        </w:numPr>
        <w:spacing w:after="173" w:line="264" w:lineRule="auto"/>
        <w:ind w:right="82" w:hanging="360"/>
      </w:pPr>
      <w:r>
        <w:t xml:space="preserve">Resize and reposition the tables to enable a clear understanding of the data model. </w:t>
      </w:r>
    </w:p>
    <w:p w14:paraId="709954E3" w14:textId="77777777" w:rsidR="006F76FA" w:rsidRDefault="006F76FA" w:rsidP="006F76FA">
      <w:pPr>
        <w:spacing w:after="186" w:line="259" w:lineRule="auto"/>
        <w:ind w:left="0" w:right="96"/>
        <w:jc w:val="right"/>
      </w:pPr>
      <w:r>
        <w:rPr>
          <w:noProof/>
          <w:lang w:val="pt-PT" w:eastAsia="pt-PT"/>
        </w:rPr>
        <w:drawing>
          <wp:inline distT="0" distB="0" distL="0" distR="0" wp14:anchorId="2B837E25" wp14:editId="6E8B098F">
            <wp:extent cx="3810000" cy="3020060"/>
            <wp:effectExtent l="0" t="0" r="0" b="0"/>
            <wp:docPr id="2336" name="Picture 2336"/>
            <wp:cNvGraphicFramePr/>
            <a:graphic xmlns:a="http://schemas.openxmlformats.org/drawingml/2006/main">
              <a:graphicData uri="http://schemas.openxmlformats.org/drawingml/2006/picture">
                <pic:pic xmlns:pic="http://schemas.openxmlformats.org/drawingml/2006/picture">
                  <pic:nvPicPr>
                    <pic:cNvPr id="2336" name="Picture 2336"/>
                    <pic:cNvPicPr/>
                  </pic:nvPicPr>
                  <pic:blipFill>
                    <a:blip r:embed="rId64"/>
                    <a:stretch>
                      <a:fillRect/>
                    </a:stretch>
                  </pic:blipFill>
                  <pic:spPr>
                    <a:xfrm>
                      <a:off x="0" y="0"/>
                      <a:ext cx="3810000" cy="3020060"/>
                    </a:xfrm>
                    <a:prstGeom prst="rect">
                      <a:avLst/>
                    </a:prstGeom>
                  </pic:spPr>
                </pic:pic>
              </a:graphicData>
            </a:graphic>
          </wp:inline>
        </w:drawing>
      </w:r>
      <w:r>
        <w:t xml:space="preserve"> </w:t>
      </w:r>
    </w:p>
    <w:p w14:paraId="5BDFBF0B" w14:textId="77777777" w:rsidR="00F067AD" w:rsidRDefault="00F067AD" w:rsidP="00F067AD">
      <w:pPr>
        <w:pStyle w:val="AnswerLine"/>
      </w:pPr>
    </w:p>
    <w:p w14:paraId="455A7D94" w14:textId="51CDB684" w:rsidR="006F76FA" w:rsidRDefault="006F76FA" w:rsidP="006F76FA">
      <w:pPr>
        <w:pStyle w:val="Heading3"/>
      </w:pPr>
      <w:r>
        <w:t xml:space="preserve">Hiding Tables and Fields </w:t>
      </w:r>
    </w:p>
    <w:p w14:paraId="6F71866E" w14:textId="77777777" w:rsidR="00F067AD" w:rsidRDefault="00F067AD" w:rsidP="006F76FA">
      <w:pPr>
        <w:ind w:right="82"/>
      </w:pPr>
    </w:p>
    <w:p w14:paraId="3B906D02" w14:textId="6BD1ECAC" w:rsidR="006F76FA" w:rsidRDefault="006F76FA" w:rsidP="006F76FA">
      <w:pPr>
        <w:ind w:right="82"/>
      </w:pPr>
      <w:r>
        <w:t xml:space="preserve">In this task, you will hide tables and fields that are not appropriate to use in reports. </w:t>
      </w:r>
    </w:p>
    <w:p w14:paraId="2EB2C231" w14:textId="1025C577" w:rsidR="006F76FA" w:rsidRDefault="006F76FA" w:rsidP="00AF7CD7">
      <w:pPr>
        <w:numPr>
          <w:ilvl w:val="0"/>
          <w:numId w:val="23"/>
        </w:numPr>
        <w:spacing w:after="276" w:line="264" w:lineRule="auto"/>
        <w:ind w:right="82" w:hanging="360"/>
      </w:pPr>
      <w:r>
        <w:t xml:space="preserve">Toggle to </w:t>
      </w:r>
      <w:r w:rsidR="00B5632B">
        <w:t xml:space="preserve">the </w:t>
      </w:r>
      <w:r w:rsidRPr="00C32A1D">
        <w:rPr>
          <w:b/>
        </w:rPr>
        <w:t>Data</w:t>
      </w:r>
      <w:r>
        <w:t xml:space="preserve"> view. </w:t>
      </w:r>
    </w:p>
    <w:p w14:paraId="1AD08AD3" w14:textId="77777777" w:rsidR="006F76FA" w:rsidRDefault="006F76FA" w:rsidP="00AF7CD7">
      <w:pPr>
        <w:numPr>
          <w:ilvl w:val="0"/>
          <w:numId w:val="23"/>
        </w:numPr>
        <w:spacing w:after="276" w:line="264" w:lineRule="auto"/>
        <w:ind w:right="82" w:hanging="360"/>
      </w:pPr>
      <w:r>
        <w:t xml:space="preserve">In the </w:t>
      </w:r>
      <w:r>
        <w:rPr>
          <w:rFonts w:ascii="Calibri" w:eastAsia="Calibri" w:hAnsi="Calibri" w:cs="Calibri"/>
          <w:b/>
        </w:rPr>
        <w:t>Fields</w:t>
      </w:r>
      <w:r>
        <w:t xml:space="preserve"> pane (located at the right), expand the </w:t>
      </w:r>
      <w:r>
        <w:rPr>
          <w:rFonts w:ascii="Calibri" w:eastAsia="Calibri" w:hAnsi="Calibri" w:cs="Calibri"/>
          <w:b/>
        </w:rPr>
        <w:t>Date</w:t>
      </w:r>
      <w:r>
        <w:t xml:space="preserve"> table. </w:t>
      </w:r>
    </w:p>
    <w:p w14:paraId="4D6A7CE5" w14:textId="1D433DD3" w:rsidR="006F76FA" w:rsidRDefault="006F76FA" w:rsidP="00AF7CD7">
      <w:pPr>
        <w:numPr>
          <w:ilvl w:val="0"/>
          <w:numId w:val="23"/>
        </w:numPr>
        <w:spacing w:after="241" w:line="264" w:lineRule="auto"/>
        <w:ind w:right="82" w:hanging="360"/>
      </w:pPr>
      <w:r>
        <w:t xml:space="preserve">In the </w:t>
      </w:r>
      <w:r>
        <w:rPr>
          <w:rFonts w:ascii="Calibri" w:eastAsia="Calibri" w:hAnsi="Calibri" w:cs="Calibri"/>
          <w:b/>
        </w:rPr>
        <w:t>Date</w:t>
      </w:r>
      <w:r>
        <w:t xml:space="preserve"> table, notice that four fields </w:t>
      </w:r>
      <w:r w:rsidR="00A47EA3">
        <w:t xml:space="preserve">have </w:t>
      </w:r>
      <w:r>
        <w:t>the sigma symbol (</w:t>
      </w:r>
      <w:r>
        <w:rPr>
          <w:rFonts w:ascii="Calibri" w:eastAsia="Calibri" w:hAnsi="Calibri" w:cs="Calibri"/>
        </w:rPr>
        <w:t>Σ</w:t>
      </w:r>
      <w:r>
        <w:t>)</w:t>
      </w:r>
      <w:r w:rsidR="00A47EA3">
        <w:t xml:space="preserve"> next to them</w:t>
      </w:r>
      <w:r>
        <w:t xml:space="preserve">. </w:t>
      </w:r>
    </w:p>
    <w:p w14:paraId="09463888" w14:textId="06DA8BC3" w:rsidR="006F76FA" w:rsidRDefault="006F76FA" w:rsidP="006F76FA">
      <w:pPr>
        <w:spacing w:after="280" w:line="260" w:lineRule="auto"/>
        <w:ind w:left="715" w:right="79"/>
      </w:pPr>
      <w:r>
        <w:rPr>
          <w:rFonts w:ascii="Calibri" w:eastAsia="Calibri" w:hAnsi="Calibri" w:cs="Calibri"/>
          <w:i/>
        </w:rPr>
        <w:t xml:space="preserve">Note: Fields adorned with the sigma symbol can be aggregated in a report. It is not appropriate </w:t>
      </w:r>
      <w:r w:rsidR="00D07302">
        <w:rPr>
          <w:rFonts w:ascii="Calibri" w:eastAsia="Calibri" w:hAnsi="Calibri" w:cs="Calibri"/>
          <w:i/>
        </w:rPr>
        <w:t xml:space="preserve">for </w:t>
      </w:r>
      <w:r>
        <w:rPr>
          <w:rFonts w:ascii="Calibri" w:eastAsia="Calibri" w:hAnsi="Calibri" w:cs="Calibri"/>
          <w:i/>
        </w:rPr>
        <w:t xml:space="preserve">these fields </w:t>
      </w:r>
      <w:r w:rsidR="00D07302">
        <w:rPr>
          <w:rFonts w:ascii="Calibri" w:eastAsia="Calibri" w:hAnsi="Calibri" w:cs="Calibri"/>
          <w:i/>
        </w:rPr>
        <w:t>to be aggregated</w:t>
      </w:r>
      <w:r w:rsidR="00B5632B">
        <w:rPr>
          <w:rFonts w:ascii="Calibri" w:eastAsia="Calibri" w:hAnsi="Calibri" w:cs="Calibri"/>
          <w:i/>
        </w:rPr>
        <w:t>. Therefore</w:t>
      </w:r>
      <w:r w:rsidR="00D07302">
        <w:rPr>
          <w:rFonts w:ascii="Calibri" w:eastAsia="Calibri" w:hAnsi="Calibri" w:cs="Calibri"/>
          <w:i/>
        </w:rPr>
        <w:t xml:space="preserve">, </w:t>
      </w:r>
      <w:r>
        <w:rPr>
          <w:rFonts w:ascii="Calibri" w:eastAsia="Calibri" w:hAnsi="Calibri" w:cs="Calibri"/>
          <w:i/>
        </w:rPr>
        <w:t xml:space="preserve">each will be hidden. </w:t>
      </w:r>
    </w:p>
    <w:p w14:paraId="65F37CFD" w14:textId="65FBB66B" w:rsidR="006F76FA" w:rsidRDefault="006F76FA" w:rsidP="00AF7CD7">
      <w:pPr>
        <w:numPr>
          <w:ilvl w:val="0"/>
          <w:numId w:val="23"/>
        </w:numPr>
        <w:spacing w:after="276" w:line="264" w:lineRule="auto"/>
        <w:ind w:right="82" w:hanging="360"/>
      </w:pPr>
      <w:r>
        <w:lastRenderedPageBreak/>
        <w:t xml:space="preserve">From inside the </w:t>
      </w:r>
      <w:r>
        <w:rPr>
          <w:rFonts w:ascii="Calibri" w:eastAsia="Calibri" w:hAnsi="Calibri" w:cs="Calibri"/>
          <w:b/>
        </w:rPr>
        <w:t>Date</w:t>
      </w:r>
      <w:r>
        <w:t xml:space="preserve"> table, right-click the </w:t>
      </w:r>
      <w:r>
        <w:rPr>
          <w:rFonts w:ascii="Calibri" w:eastAsia="Calibri" w:hAnsi="Calibri" w:cs="Calibri"/>
          <w:b/>
        </w:rPr>
        <w:t>DateKey</w:t>
      </w:r>
      <w:r>
        <w:t xml:space="preserve"> field, and then </w:t>
      </w:r>
      <w:r w:rsidR="00B5632B">
        <w:t xml:space="preserve">click </w:t>
      </w:r>
      <w:r>
        <w:rPr>
          <w:rFonts w:ascii="Calibri" w:eastAsia="Calibri" w:hAnsi="Calibri" w:cs="Calibri"/>
          <w:b/>
        </w:rPr>
        <w:t>Hide in Report View</w:t>
      </w:r>
      <w:r>
        <w:t xml:space="preserve">. </w:t>
      </w:r>
    </w:p>
    <w:p w14:paraId="490EEFF8" w14:textId="1CD0CE37" w:rsidR="006F76FA" w:rsidRDefault="006F76FA" w:rsidP="00AF7CD7">
      <w:pPr>
        <w:numPr>
          <w:ilvl w:val="0"/>
          <w:numId w:val="23"/>
        </w:numPr>
        <w:spacing w:after="276" w:line="264" w:lineRule="auto"/>
        <w:ind w:right="82" w:hanging="360"/>
      </w:pPr>
      <w:r>
        <w:t xml:space="preserve">Repeat the </w:t>
      </w:r>
      <w:r w:rsidR="00C32A1D">
        <w:t>previous</w:t>
      </w:r>
      <w:r>
        <w:t xml:space="preserve"> step to hide the remaining three visible key fields in the </w:t>
      </w:r>
      <w:r>
        <w:rPr>
          <w:rFonts w:ascii="Calibri" w:eastAsia="Calibri" w:hAnsi="Calibri" w:cs="Calibri"/>
          <w:b/>
        </w:rPr>
        <w:t>Date</w:t>
      </w:r>
      <w:r>
        <w:t xml:space="preserve"> table. </w:t>
      </w:r>
    </w:p>
    <w:p w14:paraId="5D18D2CF" w14:textId="77777777" w:rsidR="006F76FA" w:rsidRDefault="006F76FA" w:rsidP="00AF7CD7">
      <w:pPr>
        <w:numPr>
          <w:ilvl w:val="0"/>
          <w:numId w:val="23"/>
        </w:numPr>
        <w:spacing w:after="276" w:line="264" w:lineRule="auto"/>
        <w:ind w:right="82" w:hanging="360"/>
      </w:pPr>
      <w:r>
        <w:t xml:space="preserve">In the data grid, notice that hidden columns are displayed differently. </w:t>
      </w:r>
    </w:p>
    <w:p w14:paraId="1C5C479D" w14:textId="77777777" w:rsidR="006F76FA" w:rsidRDefault="006F76FA" w:rsidP="00AF7CD7">
      <w:pPr>
        <w:numPr>
          <w:ilvl w:val="0"/>
          <w:numId w:val="23"/>
        </w:numPr>
        <w:spacing w:after="276" w:line="264" w:lineRule="auto"/>
        <w:ind w:right="82" w:hanging="360"/>
      </w:pPr>
      <w:r>
        <w:t xml:space="preserve">Expand the </w:t>
      </w:r>
      <w:r>
        <w:rPr>
          <w:rFonts w:ascii="Calibri" w:eastAsia="Calibri" w:hAnsi="Calibri" w:cs="Calibri"/>
          <w:b/>
        </w:rPr>
        <w:t>Sales</w:t>
      </w:r>
      <w:r>
        <w:t xml:space="preserve"> table, and then hide the </w:t>
      </w:r>
      <w:r>
        <w:rPr>
          <w:rFonts w:ascii="Calibri" w:eastAsia="Calibri" w:hAnsi="Calibri" w:cs="Calibri"/>
          <w:b/>
        </w:rPr>
        <w:t>OrderDate</w:t>
      </w:r>
      <w:r>
        <w:t xml:space="preserve"> and </w:t>
      </w:r>
      <w:r>
        <w:rPr>
          <w:rFonts w:ascii="Calibri" w:eastAsia="Calibri" w:hAnsi="Calibri" w:cs="Calibri"/>
          <w:b/>
        </w:rPr>
        <w:t>Region Name</w:t>
      </w:r>
      <w:r>
        <w:t xml:space="preserve"> fields. </w:t>
      </w:r>
    </w:p>
    <w:p w14:paraId="1B34018B" w14:textId="0ED05ED4" w:rsidR="006F76FA" w:rsidRDefault="006F76FA" w:rsidP="00AF7CD7">
      <w:pPr>
        <w:numPr>
          <w:ilvl w:val="0"/>
          <w:numId w:val="23"/>
        </w:numPr>
        <w:spacing w:after="276" w:line="264" w:lineRule="auto"/>
        <w:ind w:right="82" w:hanging="360"/>
      </w:pPr>
      <w:r>
        <w:t xml:space="preserve">To hide the </w:t>
      </w:r>
      <w:r>
        <w:rPr>
          <w:rFonts w:ascii="Calibri" w:eastAsia="Calibri" w:hAnsi="Calibri" w:cs="Calibri"/>
          <w:b/>
        </w:rPr>
        <w:t>ProductCost</w:t>
      </w:r>
      <w:r>
        <w:t xml:space="preserve"> table, right-click the table, and then </w:t>
      </w:r>
      <w:r w:rsidR="00FF4179">
        <w:t xml:space="preserve">click </w:t>
      </w:r>
      <w:r>
        <w:rPr>
          <w:rFonts w:ascii="Calibri" w:eastAsia="Calibri" w:hAnsi="Calibri" w:cs="Calibri"/>
          <w:b/>
        </w:rPr>
        <w:t>Hide in Report View</w:t>
      </w:r>
      <w:r>
        <w:t xml:space="preserve">. </w:t>
      </w:r>
    </w:p>
    <w:p w14:paraId="352BEB1E" w14:textId="6F33FF83" w:rsidR="006F76FA" w:rsidRDefault="006F76FA" w:rsidP="00AF7CD7">
      <w:pPr>
        <w:numPr>
          <w:ilvl w:val="0"/>
          <w:numId w:val="23"/>
        </w:numPr>
        <w:spacing w:after="276" w:line="264" w:lineRule="auto"/>
        <w:ind w:right="82" w:hanging="360"/>
      </w:pPr>
      <w:r>
        <w:t xml:space="preserve">Hide </w:t>
      </w:r>
      <w:r w:rsidR="00D07302">
        <w:t>t</w:t>
      </w:r>
      <w:r>
        <w:t xml:space="preserve">he </w:t>
      </w:r>
      <w:r>
        <w:rPr>
          <w:rFonts w:ascii="Calibri" w:eastAsia="Calibri" w:hAnsi="Calibri" w:cs="Calibri"/>
          <w:b/>
        </w:rPr>
        <w:t>Region</w:t>
      </w:r>
      <w:r>
        <w:t xml:space="preserve"> table</w:t>
      </w:r>
      <w:r w:rsidR="00D07302">
        <w:t xml:space="preserve"> </w:t>
      </w:r>
      <w:r w:rsidR="00FF4179">
        <w:t>as well</w:t>
      </w:r>
      <w:r>
        <w:t xml:space="preserve">. </w:t>
      </w:r>
    </w:p>
    <w:p w14:paraId="70E7AB86" w14:textId="4B1776DE" w:rsidR="006F76FA" w:rsidRDefault="006F76FA" w:rsidP="00AF7CD7">
      <w:pPr>
        <w:numPr>
          <w:ilvl w:val="0"/>
          <w:numId w:val="23"/>
        </w:numPr>
        <w:spacing w:after="241" w:line="264" w:lineRule="auto"/>
        <w:ind w:right="82" w:hanging="360"/>
      </w:pPr>
      <w:r>
        <w:t xml:space="preserve">Toggle to </w:t>
      </w:r>
      <w:r w:rsidR="00FF4179">
        <w:t xml:space="preserve">the </w:t>
      </w:r>
      <w:r w:rsidRPr="00C32A1D">
        <w:rPr>
          <w:b/>
        </w:rPr>
        <w:t>Relationships</w:t>
      </w:r>
      <w:r>
        <w:t xml:space="preserve"> view, and notice that hidden tables and fields are grayed out. </w:t>
      </w:r>
    </w:p>
    <w:p w14:paraId="0656158B" w14:textId="77777777" w:rsidR="0047109E" w:rsidRDefault="0047109E" w:rsidP="0047109E">
      <w:pPr>
        <w:spacing w:after="241" w:line="264" w:lineRule="auto"/>
        <w:ind w:left="705" w:right="82"/>
      </w:pPr>
    </w:p>
    <w:p w14:paraId="02AC146B" w14:textId="77777777" w:rsidR="006F76FA" w:rsidRDefault="006F76FA" w:rsidP="006F76FA">
      <w:pPr>
        <w:pStyle w:val="Heading3"/>
      </w:pPr>
      <w:r>
        <w:t xml:space="preserve">Sorting Columns </w:t>
      </w:r>
    </w:p>
    <w:p w14:paraId="627528C0" w14:textId="77777777" w:rsidR="00F067AD" w:rsidRDefault="00F067AD" w:rsidP="006F76FA">
      <w:pPr>
        <w:ind w:right="82"/>
      </w:pPr>
    </w:p>
    <w:p w14:paraId="1E97ED2B" w14:textId="1B59E364" w:rsidR="006F76FA" w:rsidRDefault="006F76FA" w:rsidP="006F76FA">
      <w:pPr>
        <w:ind w:right="82"/>
      </w:pPr>
      <w:r>
        <w:t xml:space="preserve">In this task, you will create new columns to enable reporting on profit. </w:t>
      </w:r>
    </w:p>
    <w:p w14:paraId="4572491D" w14:textId="5E37F1C5" w:rsidR="006F76FA" w:rsidRDefault="006F76FA" w:rsidP="00AF7CD7">
      <w:pPr>
        <w:numPr>
          <w:ilvl w:val="0"/>
          <w:numId w:val="24"/>
        </w:numPr>
        <w:spacing w:after="276" w:line="264" w:lineRule="auto"/>
        <w:ind w:right="82" w:hanging="360"/>
      </w:pPr>
      <w:r>
        <w:t xml:space="preserve">In </w:t>
      </w:r>
      <w:r w:rsidR="00FF4179">
        <w:t xml:space="preserve">the </w:t>
      </w:r>
      <w:r w:rsidRPr="00C32A1D">
        <w:rPr>
          <w:b/>
        </w:rPr>
        <w:t>Data</w:t>
      </w:r>
      <w:r>
        <w:t xml:space="preserve"> view, in the </w:t>
      </w:r>
      <w:r>
        <w:rPr>
          <w:rFonts w:ascii="Calibri" w:eastAsia="Calibri" w:hAnsi="Calibri" w:cs="Calibri"/>
          <w:b/>
        </w:rPr>
        <w:t>Fields</w:t>
      </w:r>
      <w:r>
        <w:t xml:space="preserve"> pane, from inside the </w:t>
      </w:r>
      <w:r>
        <w:rPr>
          <w:rFonts w:ascii="Calibri" w:eastAsia="Calibri" w:hAnsi="Calibri" w:cs="Calibri"/>
          <w:b/>
        </w:rPr>
        <w:t>Date</w:t>
      </w:r>
      <w:r>
        <w:t xml:space="preserve"> table, select the </w:t>
      </w:r>
      <w:r>
        <w:rPr>
          <w:rFonts w:ascii="Calibri" w:eastAsia="Calibri" w:hAnsi="Calibri" w:cs="Calibri"/>
          <w:b/>
        </w:rPr>
        <w:t>Day</w:t>
      </w:r>
      <w:r>
        <w:t xml:space="preserve"> field. </w:t>
      </w:r>
    </w:p>
    <w:p w14:paraId="4C6BBABF" w14:textId="3629790A" w:rsidR="006F76FA" w:rsidRDefault="006F76FA" w:rsidP="00AF7CD7">
      <w:pPr>
        <w:numPr>
          <w:ilvl w:val="0"/>
          <w:numId w:val="24"/>
        </w:numPr>
        <w:spacing w:after="172" w:line="264" w:lineRule="auto"/>
        <w:ind w:right="82" w:hanging="360"/>
      </w:pPr>
      <w:r>
        <w:t xml:space="preserve">On the </w:t>
      </w:r>
      <w:r>
        <w:rPr>
          <w:rFonts w:ascii="Calibri" w:eastAsia="Calibri" w:hAnsi="Calibri" w:cs="Calibri"/>
          <w:b/>
        </w:rPr>
        <w:t>Data Tools | Modeling</w:t>
      </w:r>
      <w:r>
        <w:t xml:space="preserve"> contextual ribbon, </w:t>
      </w:r>
      <w:r w:rsidR="00FF4179">
        <w:t>in</w:t>
      </w:r>
      <w:r>
        <w:t xml:space="preserve"> the </w:t>
      </w:r>
      <w:r>
        <w:rPr>
          <w:rFonts w:ascii="Calibri" w:eastAsia="Calibri" w:hAnsi="Calibri" w:cs="Calibri"/>
          <w:b/>
        </w:rPr>
        <w:t>Sort</w:t>
      </w:r>
      <w:r>
        <w:t xml:space="preserve"> group, click the </w:t>
      </w:r>
      <w:r>
        <w:rPr>
          <w:rFonts w:ascii="Calibri" w:eastAsia="Calibri" w:hAnsi="Calibri" w:cs="Calibri"/>
          <w:b/>
        </w:rPr>
        <w:t>Sort by Column</w:t>
      </w:r>
      <w:r>
        <w:t xml:space="preserve">, and then </w:t>
      </w:r>
      <w:r w:rsidR="00FF4179">
        <w:t xml:space="preserve">click </w:t>
      </w:r>
      <w:r>
        <w:rPr>
          <w:rFonts w:ascii="Calibri" w:eastAsia="Calibri" w:hAnsi="Calibri" w:cs="Calibri"/>
          <w:b/>
        </w:rPr>
        <w:t>DateKey</w:t>
      </w:r>
      <w:r>
        <w:t xml:space="preserve">. </w:t>
      </w:r>
    </w:p>
    <w:p w14:paraId="5BE809BA" w14:textId="77777777" w:rsidR="006F76FA" w:rsidRDefault="006F76FA" w:rsidP="006F76FA">
      <w:pPr>
        <w:spacing w:after="219" w:line="259" w:lineRule="auto"/>
        <w:ind w:left="707"/>
      </w:pPr>
      <w:r>
        <w:rPr>
          <w:noProof/>
          <w:lang w:val="pt-PT" w:eastAsia="pt-PT"/>
        </w:rPr>
        <w:drawing>
          <wp:inline distT="0" distB="0" distL="0" distR="0" wp14:anchorId="66FAB506" wp14:editId="3AFF8D9B">
            <wp:extent cx="657860" cy="866140"/>
            <wp:effectExtent l="0" t="0" r="0" b="0"/>
            <wp:docPr id="2474" name="Picture 2474"/>
            <wp:cNvGraphicFramePr/>
            <a:graphic xmlns:a="http://schemas.openxmlformats.org/drawingml/2006/main">
              <a:graphicData uri="http://schemas.openxmlformats.org/drawingml/2006/picture">
                <pic:pic xmlns:pic="http://schemas.openxmlformats.org/drawingml/2006/picture">
                  <pic:nvPicPr>
                    <pic:cNvPr id="2474" name="Picture 2474"/>
                    <pic:cNvPicPr/>
                  </pic:nvPicPr>
                  <pic:blipFill>
                    <a:blip r:embed="rId65"/>
                    <a:stretch>
                      <a:fillRect/>
                    </a:stretch>
                  </pic:blipFill>
                  <pic:spPr>
                    <a:xfrm>
                      <a:off x="0" y="0"/>
                      <a:ext cx="657860" cy="866140"/>
                    </a:xfrm>
                    <a:prstGeom prst="rect">
                      <a:avLst/>
                    </a:prstGeom>
                  </pic:spPr>
                </pic:pic>
              </a:graphicData>
            </a:graphic>
          </wp:inline>
        </w:drawing>
      </w:r>
      <w:r>
        <w:t xml:space="preserve"> </w:t>
      </w:r>
    </w:p>
    <w:p w14:paraId="6FCA0453" w14:textId="77777777" w:rsidR="006F76FA" w:rsidRDefault="006F76FA" w:rsidP="00AF7CD7">
      <w:pPr>
        <w:numPr>
          <w:ilvl w:val="0"/>
          <w:numId w:val="24"/>
        </w:numPr>
        <w:spacing w:after="240" w:line="264" w:lineRule="auto"/>
        <w:ind w:right="82" w:hanging="360"/>
      </w:pPr>
      <w:r>
        <w:t xml:space="preserve">Use the steps in this task to sort the </w:t>
      </w:r>
      <w:r>
        <w:rPr>
          <w:rFonts w:ascii="Calibri" w:eastAsia="Calibri" w:hAnsi="Calibri" w:cs="Calibri"/>
          <w:b/>
        </w:rPr>
        <w:t>Month</w:t>
      </w:r>
      <w:r>
        <w:t xml:space="preserve"> column by the </w:t>
      </w:r>
      <w:r>
        <w:rPr>
          <w:rFonts w:ascii="Calibri" w:eastAsia="Calibri" w:hAnsi="Calibri" w:cs="Calibri"/>
          <w:b/>
        </w:rPr>
        <w:t>MonthKey</w:t>
      </w:r>
      <w:r>
        <w:t xml:space="preserve"> column. </w:t>
      </w:r>
    </w:p>
    <w:p w14:paraId="3414E99A" w14:textId="7691767C" w:rsidR="006F76FA" w:rsidRDefault="006F76FA" w:rsidP="006F76FA">
      <w:pPr>
        <w:spacing w:after="246" w:line="260" w:lineRule="auto"/>
        <w:ind w:left="715" w:right="79"/>
        <w:rPr>
          <w:rFonts w:ascii="Calibri" w:eastAsia="Calibri" w:hAnsi="Calibri" w:cs="Calibri"/>
          <w:i/>
        </w:rPr>
      </w:pPr>
      <w:r>
        <w:rPr>
          <w:rFonts w:ascii="Calibri" w:eastAsia="Calibri" w:hAnsi="Calibri" w:cs="Calibri"/>
          <w:i/>
        </w:rPr>
        <w:t xml:space="preserve">Note: It is not necessary to configure the sort column for the </w:t>
      </w:r>
      <w:r>
        <w:rPr>
          <w:rFonts w:ascii="Calibri" w:eastAsia="Calibri" w:hAnsi="Calibri" w:cs="Calibri"/>
          <w:b/>
          <w:sz w:val="23"/>
        </w:rPr>
        <w:t>Quarter</w:t>
      </w:r>
      <w:r>
        <w:rPr>
          <w:rFonts w:ascii="Calibri" w:eastAsia="Calibri" w:hAnsi="Calibri" w:cs="Calibri"/>
          <w:i/>
        </w:rPr>
        <w:t xml:space="preserve"> and </w:t>
      </w:r>
      <w:r>
        <w:rPr>
          <w:rFonts w:ascii="Calibri" w:eastAsia="Calibri" w:hAnsi="Calibri" w:cs="Calibri"/>
          <w:b/>
          <w:sz w:val="23"/>
        </w:rPr>
        <w:t>Year</w:t>
      </w:r>
      <w:r>
        <w:rPr>
          <w:rFonts w:ascii="Calibri" w:eastAsia="Calibri" w:hAnsi="Calibri" w:cs="Calibri"/>
          <w:i/>
        </w:rPr>
        <w:t xml:space="preserve"> columns, </w:t>
      </w:r>
      <w:r w:rsidR="00FF4179">
        <w:rPr>
          <w:rFonts w:ascii="Calibri" w:eastAsia="Calibri" w:hAnsi="Calibri" w:cs="Calibri"/>
          <w:i/>
        </w:rPr>
        <w:t xml:space="preserve">because </w:t>
      </w:r>
      <w:r>
        <w:rPr>
          <w:rFonts w:ascii="Calibri" w:eastAsia="Calibri" w:hAnsi="Calibri" w:cs="Calibri"/>
          <w:i/>
        </w:rPr>
        <w:t xml:space="preserve">the text sort order is the same as the chronological sort order. </w:t>
      </w:r>
    </w:p>
    <w:p w14:paraId="06DF5675" w14:textId="77777777" w:rsidR="0047109E" w:rsidRDefault="0047109E" w:rsidP="006F76FA">
      <w:pPr>
        <w:spacing w:after="246" w:line="260" w:lineRule="auto"/>
        <w:ind w:left="715" w:right="79"/>
      </w:pPr>
    </w:p>
    <w:p w14:paraId="21527FC1" w14:textId="77777777" w:rsidR="006F76FA" w:rsidRDefault="006F76FA" w:rsidP="006F76FA">
      <w:pPr>
        <w:pStyle w:val="Heading3"/>
      </w:pPr>
      <w:r>
        <w:t xml:space="preserve">Categorizing a Column </w:t>
      </w:r>
    </w:p>
    <w:p w14:paraId="49ECB661" w14:textId="77777777" w:rsidR="00F067AD" w:rsidRDefault="00F067AD" w:rsidP="006F76FA">
      <w:pPr>
        <w:ind w:right="82"/>
      </w:pPr>
    </w:p>
    <w:p w14:paraId="74FBDB8A" w14:textId="14B6F549" w:rsidR="006F76FA" w:rsidRDefault="006F76FA" w:rsidP="006F76FA">
      <w:pPr>
        <w:ind w:right="82"/>
      </w:pPr>
      <w:r>
        <w:t xml:space="preserve">In this task, you will categorize the </w:t>
      </w:r>
      <w:r>
        <w:rPr>
          <w:rFonts w:ascii="Calibri" w:eastAsia="Calibri" w:hAnsi="Calibri" w:cs="Calibri"/>
          <w:b/>
        </w:rPr>
        <w:t>State Name</w:t>
      </w:r>
      <w:r>
        <w:t xml:space="preserve"> column. </w:t>
      </w:r>
    </w:p>
    <w:p w14:paraId="7D222175" w14:textId="77777777" w:rsidR="006F76FA" w:rsidRDefault="006F76FA" w:rsidP="00AF7CD7">
      <w:pPr>
        <w:numPr>
          <w:ilvl w:val="0"/>
          <w:numId w:val="25"/>
        </w:numPr>
        <w:spacing w:after="276" w:line="264" w:lineRule="auto"/>
        <w:ind w:right="147" w:hanging="360"/>
      </w:pPr>
      <w:r>
        <w:t xml:space="preserve">In the </w:t>
      </w:r>
      <w:r>
        <w:rPr>
          <w:rFonts w:ascii="Calibri" w:eastAsia="Calibri" w:hAnsi="Calibri" w:cs="Calibri"/>
          <w:b/>
        </w:rPr>
        <w:t>Fields</w:t>
      </w:r>
      <w:r>
        <w:t xml:space="preserve"> pane, from inside the </w:t>
      </w:r>
      <w:r>
        <w:rPr>
          <w:rFonts w:ascii="Calibri" w:eastAsia="Calibri" w:hAnsi="Calibri" w:cs="Calibri"/>
          <w:b/>
        </w:rPr>
        <w:t>Sales</w:t>
      </w:r>
      <w:r>
        <w:t xml:space="preserve"> table, select the </w:t>
      </w:r>
      <w:r>
        <w:rPr>
          <w:rFonts w:ascii="Calibri" w:eastAsia="Calibri" w:hAnsi="Calibri" w:cs="Calibri"/>
          <w:b/>
        </w:rPr>
        <w:t>State Name</w:t>
      </w:r>
      <w:r>
        <w:t xml:space="preserve"> field. </w:t>
      </w:r>
    </w:p>
    <w:p w14:paraId="216A8E1A" w14:textId="77777777" w:rsidR="006F76FA" w:rsidRDefault="006F76FA" w:rsidP="006F76FA">
      <w:pPr>
        <w:spacing w:after="0" w:line="259" w:lineRule="auto"/>
        <w:ind w:left="0"/>
      </w:pPr>
      <w:r>
        <w:rPr>
          <w:rFonts w:ascii="Arial" w:eastAsia="Arial" w:hAnsi="Arial" w:cs="Arial"/>
        </w:rPr>
        <w:lastRenderedPageBreak/>
        <w:t xml:space="preserve"> </w:t>
      </w:r>
      <w:r>
        <w:rPr>
          <w:rFonts w:ascii="Arial" w:eastAsia="Arial" w:hAnsi="Arial" w:cs="Arial"/>
        </w:rPr>
        <w:tab/>
      </w:r>
      <w:r>
        <w:t xml:space="preserve"> </w:t>
      </w:r>
    </w:p>
    <w:p w14:paraId="0FDA3405" w14:textId="38C93CD2" w:rsidR="006F76FA" w:rsidRDefault="006F76FA" w:rsidP="00AF7CD7">
      <w:pPr>
        <w:numPr>
          <w:ilvl w:val="0"/>
          <w:numId w:val="25"/>
        </w:numPr>
        <w:spacing w:after="174" w:line="264" w:lineRule="auto"/>
        <w:ind w:right="147" w:hanging="360"/>
      </w:pPr>
      <w:r>
        <w:t xml:space="preserve">On the </w:t>
      </w:r>
      <w:r>
        <w:rPr>
          <w:rFonts w:ascii="Calibri" w:eastAsia="Calibri" w:hAnsi="Calibri" w:cs="Calibri"/>
          <w:b/>
        </w:rPr>
        <w:t>Data Tools | Modeling</w:t>
      </w:r>
      <w:r>
        <w:t xml:space="preserve"> contextual ribbon, </w:t>
      </w:r>
      <w:r w:rsidR="00FF4179">
        <w:t>in</w:t>
      </w:r>
      <w:r>
        <w:t xml:space="preserve"> the </w:t>
      </w:r>
      <w:r>
        <w:rPr>
          <w:rFonts w:ascii="Calibri" w:eastAsia="Calibri" w:hAnsi="Calibri" w:cs="Calibri"/>
          <w:b/>
        </w:rPr>
        <w:t>Properties</w:t>
      </w:r>
      <w:r>
        <w:t xml:space="preserve"> group, in the </w:t>
      </w:r>
      <w:r>
        <w:rPr>
          <w:rFonts w:ascii="Calibri" w:eastAsia="Calibri" w:hAnsi="Calibri" w:cs="Calibri"/>
          <w:b/>
        </w:rPr>
        <w:t>Data Category</w:t>
      </w:r>
      <w:r>
        <w:t xml:space="preserve"> drop</w:t>
      </w:r>
      <w:r w:rsidR="00FF4179">
        <w:t>-</w:t>
      </w:r>
      <w:r>
        <w:t xml:space="preserve">down list, </w:t>
      </w:r>
      <w:r w:rsidR="00FF4179">
        <w:t xml:space="preserve">click </w:t>
      </w:r>
      <w:r>
        <w:rPr>
          <w:rFonts w:ascii="Calibri" w:eastAsia="Calibri" w:hAnsi="Calibri" w:cs="Calibri"/>
          <w:b/>
        </w:rPr>
        <w:t>State or Province</w:t>
      </w:r>
      <w:r>
        <w:t xml:space="preserve">. </w:t>
      </w:r>
    </w:p>
    <w:p w14:paraId="410A5C9D" w14:textId="77777777" w:rsidR="006F76FA" w:rsidRDefault="006F76FA" w:rsidP="006F76FA">
      <w:pPr>
        <w:spacing w:after="186" w:line="259" w:lineRule="auto"/>
        <w:ind w:left="0" w:right="2842"/>
        <w:jc w:val="center"/>
      </w:pPr>
      <w:r>
        <w:rPr>
          <w:noProof/>
          <w:lang w:val="pt-PT" w:eastAsia="pt-PT"/>
        </w:rPr>
        <w:drawing>
          <wp:inline distT="0" distB="0" distL="0" distR="0" wp14:anchorId="78E858C2" wp14:editId="04A2086F">
            <wp:extent cx="1617980" cy="2799080"/>
            <wp:effectExtent l="0" t="0" r="0" b="0"/>
            <wp:docPr id="2602" name="Picture 2602"/>
            <wp:cNvGraphicFramePr/>
            <a:graphic xmlns:a="http://schemas.openxmlformats.org/drawingml/2006/main">
              <a:graphicData uri="http://schemas.openxmlformats.org/drawingml/2006/picture">
                <pic:pic xmlns:pic="http://schemas.openxmlformats.org/drawingml/2006/picture">
                  <pic:nvPicPr>
                    <pic:cNvPr id="2602" name="Picture 2602"/>
                    <pic:cNvPicPr/>
                  </pic:nvPicPr>
                  <pic:blipFill>
                    <a:blip r:embed="rId66"/>
                    <a:stretch>
                      <a:fillRect/>
                    </a:stretch>
                  </pic:blipFill>
                  <pic:spPr>
                    <a:xfrm>
                      <a:off x="0" y="0"/>
                      <a:ext cx="1617980" cy="2799080"/>
                    </a:xfrm>
                    <a:prstGeom prst="rect">
                      <a:avLst/>
                    </a:prstGeom>
                  </pic:spPr>
                </pic:pic>
              </a:graphicData>
            </a:graphic>
          </wp:inline>
        </w:drawing>
      </w:r>
      <w:r>
        <w:t xml:space="preserve"> </w:t>
      </w:r>
    </w:p>
    <w:p w14:paraId="458FC0BC" w14:textId="088A5319" w:rsidR="006F76FA" w:rsidRDefault="006F76FA" w:rsidP="006F76FA">
      <w:pPr>
        <w:spacing w:after="246" w:line="260" w:lineRule="auto"/>
        <w:ind w:left="715" w:right="79"/>
        <w:rPr>
          <w:rFonts w:ascii="Calibri" w:eastAsia="Calibri" w:hAnsi="Calibri" w:cs="Calibri"/>
          <w:i/>
        </w:rPr>
      </w:pPr>
      <w:r>
        <w:rPr>
          <w:rFonts w:ascii="Calibri" w:eastAsia="Calibri" w:hAnsi="Calibri" w:cs="Calibri"/>
          <w:i/>
        </w:rPr>
        <w:t>Note: This will enable default spatial reporting by using maps.</w:t>
      </w:r>
    </w:p>
    <w:p w14:paraId="3DA288B3" w14:textId="77777777" w:rsidR="0047109E" w:rsidRDefault="0047109E" w:rsidP="006F76FA">
      <w:pPr>
        <w:spacing w:after="246" w:line="260" w:lineRule="auto"/>
        <w:ind w:left="715" w:right="79"/>
      </w:pPr>
    </w:p>
    <w:p w14:paraId="36E1D400" w14:textId="77777777" w:rsidR="006F76FA" w:rsidRDefault="006F76FA" w:rsidP="006F76FA">
      <w:pPr>
        <w:pStyle w:val="Heading3"/>
      </w:pPr>
      <w:r>
        <w:t xml:space="preserve">Creating Calculated Columns </w:t>
      </w:r>
    </w:p>
    <w:p w14:paraId="5CBB5BCC" w14:textId="77777777" w:rsidR="00F067AD" w:rsidRDefault="00F067AD" w:rsidP="006F76FA">
      <w:pPr>
        <w:ind w:right="82"/>
      </w:pPr>
    </w:p>
    <w:p w14:paraId="108EC677" w14:textId="4DDE1AEA" w:rsidR="006F76FA" w:rsidRDefault="006F76FA" w:rsidP="006F76FA">
      <w:pPr>
        <w:ind w:right="82"/>
      </w:pPr>
      <w:r>
        <w:t xml:space="preserve">In this task, you will create new columns to enable profit reporting. </w:t>
      </w:r>
    </w:p>
    <w:p w14:paraId="50607B20" w14:textId="307D0395" w:rsidR="006F76FA" w:rsidRDefault="006F76FA" w:rsidP="00AF7CD7">
      <w:pPr>
        <w:numPr>
          <w:ilvl w:val="0"/>
          <w:numId w:val="26"/>
        </w:numPr>
        <w:spacing w:after="276" w:line="264" w:lineRule="auto"/>
        <w:ind w:right="82" w:hanging="360"/>
      </w:pPr>
      <w:r>
        <w:t xml:space="preserve">In the </w:t>
      </w:r>
      <w:r>
        <w:rPr>
          <w:rFonts w:ascii="Calibri" w:eastAsia="Calibri" w:hAnsi="Calibri" w:cs="Calibri"/>
          <w:b/>
        </w:rPr>
        <w:t>Fields</w:t>
      </w:r>
      <w:r>
        <w:t xml:space="preserve"> pane, right-click the </w:t>
      </w:r>
      <w:r>
        <w:rPr>
          <w:rFonts w:ascii="Calibri" w:eastAsia="Calibri" w:hAnsi="Calibri" w:cs="Calibri"/>
          <w:b/>
        </w:rPr>
        <w:t>Sales</w:t>
      </w:r>
      <w:r>
        <w:t xml:space="preserve"> table, and then </w:t>
      </w:r>
      <w:r w:rsidR="00FF4179">
        <w:t xml:space="preserve">click </w:t>
      </w:r>
      <w:r>
        <w:rPr>
          <w:rFonts w:ascii="Calibri" w:eastAsia="Calibri" w:hAnsi="Calibri" w:cs="Calibri"/>
          <w:b/>
        </w:rPr>
        <w:t>New Column</w:t>
      </w:r>
      <w:r>
        <w:t xml:space="preserve">. </w:t>
      </w:r>
    </w:p>
    <w:p w14:paraId="206067CC" w14:textId="77777777" w:rsidR="006F76FA" w:rsidRDefault="006F76FA" w:rsidP="00AF7CD7">
      <w:pPr>
        <w:numPr>
          <w:ilvl w:val="0"/>
          <w:numId w:val="26"/>
        </w:numPr>
        <w:spacing w:after="171" w:line="264" w:lineRule="auto"/>
        <w:ind w:right="82" w:hanging="360"/>
      </w:pPr>
      <w:r>
        <w:t xml:space="preserve">Notice that the focus is set to the formula bar, and that the column name is selected. </w:t>
      </w:r>
    </w:p>
    <w:p w14:paraId="2D7AC98A" w14:textId="77777777" w:rsidR="006F76FA" w:rsidRDefault="006F76FA" w:rsidP="006F76FA">
      <w:pPr>
        <w:spacing w:after="219" w:line="259" w:lineRule="auto"/>
        <w:ind w:left="0" w:right="96"/>
        <w:jc w:val="right"/>
      </w:pPr>
      <w:r>
        <w:rPr>
          <w:noProof/>
          <w:lang w:val="pt-PT" w:eastAsia="pt-PT"/>
        </w:rPr>
        <w:drawing>
          <wp:inline distT="0" distB="0" distL="0" distR="0" wp14:anchorId="572A4AD6" wp14:editId="0C85DCA5">
            <wp:extent cx="3804920" cy="391160"/>
            <wp:effectExtent l="0" t="0" r="0" b="0"/>
            <wp:docPr id="2604" name="Picture 2604"/>
            <wp:cNvGraphicFramePr/>
            <a:graphic xmlns:a="http://schemas.openxmlformats.org/drawingml/2006/main">
              <a:graphicData uri="http://schemas.openxmlformats.org/drawingml/2006/picture">
                <pic:pic xmlns:pic="http://schemas.openxmlformats.org/drawingml/2006/picture">
                  <pic:nvPicPr>
                    <pic:cNvPr id="2604" name="Picture 2604"/>
                    <pic:cNvPicPr/>
                  </pic:nvPicPr>
                  <pic:blipFill>
                    <a:blip r:embed="rId67"/>
                    <a:stretch>
                      <a:fillRect/>
                    </a:stretch>
                  </pic:blipFill>
                  <pic:spPr>
                    <a:xfrm>
                      <a:off x="0" y="0"/>
                      <a:ext cx="3804920" cy="391160"/>
                    </a:xfrm>
                    <a:prstGeom prst="rect">
                      <a:avLst/>
                    </a:prstGeom>
                  </pic:spPr>
                </pic:pic>
              </a:graphicData>
            </a:graphic>
          </wp:inline>
        </w:drawing>
      </w:r>
      <w:r>
        <w:t xml:space="preserve"> </w:t>
      </w:r>
    </w:p>
    <w:p w14:paraId="5A927119" w14:textId="77777777" w:rsidR="006F76FA" w:rsidRDefault="006F76FA" w:rsidP="00AF7CD7">
      <w:pPr>
        <w:numPr>
          <w:ilvl w:val="0"/>
          <w:numId w:val="26"/>
        </w:numPr>
        <w:spacing w:after="276" w:line="264" w:lineRule="auto"/>
        <w:ind w:right="82" w:hanging="360"/>
      </w:pPr>
      <w:r>
        <w:t xml:space="preserve">Replace the word </w:t>
      </w:r>
      <w:r>
        <w:rPr>
          <w:rFonts w:ascii="Calibri" w:eastAsia="Calibri" w:hAnsi="Calibri" w:cs="Calibri"/>
          <w:b/>
        </w:rPr>
        <w:t>Column</w:t>
      </w:r>
      <w:r>
        <w:t xml:space="preserve"> with </w:t>
      </w:r>
      <w:r>
        <w:rPr>
          <w:rFonts w:ascii="Calibri" w:eastAsia="Calibri" w:hAnsi="Calibri" w:cs="Calibri"/>
          <w:b/>
        </w:rPr>
        <w:t>Gross Revenue</w:t>
      </w:r>
      <w:r>
        <w:t xml:space="preserve">. </w:t>
      </w:r>
    </w:p>
    <w:p w14:paraId="3F09AE3D" w14:textId="7F35994F" w:rsidR="006F76FA" w:rsidRDefault="006F76FA" w:rsidP="00AF7CD7">
      <w:pPr>
        <w:numPr>
          <w:ilvl w:val="0"/>
          <w:numId w:val="26"/>
        </w:numPr>
        <w:spacing w:after="0" w:line="264" w:lineRule="auto"/>
        <w:ind w:right="82" w:hanging="360"/>
      </w:pPr>
      <w:r>
        <w:t xml:space="preserve">On the right side of the equals sign, use IntelliSense to </w:t>
      </w:r>
      <w:r w:rsidR="002650D8">
        <w:t xml:space="preserve">type </w:t>
      </w:r>
      <w:r>
        <w:t>the following formula</w:t>
      </w:r>
      <w:r w:rsidR="002650D8">
        <w:t>:</w:t>
      </w:r>
    </w:p>
    <w:tbl>
      <w:tblPr>
        <w:tblStyle w:val="TableGrid0"/>
        <w:tblW w:w="6106" w:type="dxa"/>
        <w:tblInd w:w="692" w:type="dxa"/>
        <w:tblCellMar>
          <w:top w:w="76" w:type="dxa"/>
          <w:left w:w="28" w:type="dxa"/>
          <w:right w:w="115" w:type="dxa"/>
        </w:tblCellMar>
        <w:tblLook w:val="04A0" w:firstRow="1" w:lastRow="0" w:firstColumn="1" w:lastColumn="0" w:noHBand="0" w:noVBand="1"/>
      </w:tblPr>
      <w:tblGrid>
        <w:gridCol w:w="6106"/>
      </w:tblGrid>
      <w:tr w:rsidR="006F76FA" w14:paraId="2B82F909" w14:textId="77777777" w:rsidTr="006F76FA">
        <w:trPr>
          <w:trHeight w:val="360"/>
        </w:trPr>
        <w:tc>
          <w:tcPr>
            <w:tcW w:w="6106" w:type="dxa"/>
            <w:tcBorders>
              <w:top w:val="nil"/>
              <w:left w:val="nil"/>
              <w:bottom w:val="nil"/>
              <w:right w:val="nil"/>
            </w:tcBorders>
            <w:shd w:val="clear" w:color="auto" w:fill="EFEFF7"/>
          </w:tcPr>
          <w:p w14:paraId="716E320C" w14:textId="77777777" w:rsidR="006F76FA" w:rsidRDefault="006F76FA" w:rsidP="006F76FA">
            <w:pPr>
              <w:spacing w:after="0" w:line="259" w:lineRule="auto"/>
              <w:ind w:left="0"/>
            </w:pPr>
            <w:r>
              <w:rPr>
                <w:rFonts w:ascii="Segoe UI" w:eastAsia="Segoe UI" w:hAnsi="Segoe UI" w:cs="Segoe UI"/>
                <w:b/>
                <w:color w:val="000066"/>
              </w:rPr>
              <w:t xml:space="preserve">DAX </w:t>
            </w:r>
          </w:p>
        </w:tc>
      </w:tr>
      <w:tr w:rsidR="006F76FA" w14:paraId="2C341A54" w14:textId="77777777" w:rsidTr="006F76FA">
        <w:trPr>
          <w:trHeight w:val="308"/>
        </w:trPr>
        <w:tc>
          <w:tcPr>
            <w:tcW w:w="6106" w:type="dxa"/>
            <w:tcBorders>
              <w:top w:val="nil"/>
              <w:left w:val="nil"/>
              <w:bottom w:val="nil"/>
              <w:right w:val="nil"/>
            </w:tcBorders>
            <w:shd w:val="clear" w:color="auto" w:fill="F7F7FF"/>
          </w:tcPr>
          <w:p w14:paraId="5A989FB7" w14:textId="77777777" w:rsidR="006F76FA" w:rsidRDefault="006F76FA" w:rsidP="006F76FA">
            <w:pPr>
              <w:spacing w:after="0" w:line="259" w:lineRule="auto"/>
              <w:ind w:left="0"/>
            </w:pPr>
            <w:r>
              <w:rPr>
                <w:rFonts w:ascii="Consolas" w:eastAsia="Consolas" w:hAnsi="Consolas" w:cs="Consolas"/>
                <w:sz w:val="20"/>
              </w:rPr>
              <w:t xml:space="preserve">[Quantity] * [UnitPrice] </w:t>
            </w:r>
          </w:p>
        </w:tc>
      </w:tr>
    </w:tbl>
    <w:p w14:paraId="65E2E31A" w14:textId="77777777" w:rsidR="006F76FA" w:rsidRDefault="006F76FA" w:rsidP="006F76FA">
      <w:pPr>
        <w:spacing w:after="155" w:line="259" w:lineRule="auto"/>
      </w:pPr>
      <w:r>
        <w:rPr>
          <w:rFonts w:ascii="Segoe UI" w:eastAsia="Segoe UI" w:hAnsi="Segoe UI" w:cs="Segoe UI"/>
          <w:sz w:val="20"/>
        </w:rPr>
        <w:t xml:space="preserve"> </w:t>
      </w:r>
    </w:p>
    <w:p w14:paraId="4C2F4D70" w14:textId="18F7E0EB" w:rsidR="006F76FA" w:rsidRDefault="006F76FA" w:rsidP="006F76FA">
      <w:pPr>
        <w:spacing w:after="280" w:line="260" w:lineRule="auto"/>
        <w:ind w:left="715" w:right="79"/>
      </w:pPr>
      <w:r>
        <w:rPr>
          <w:rFonts w:ascii="Calibri" w:eastAsia="Calibri" w:hAnsi="Calibri" w:cs="Calibri"/>
          <w:i/>
        </w:rPr>
        <w:t xml:space="preserve">Note: This column could also have been implemented as a new column in a query, </w:t>
      </w:r>
      <w:r w:rsidR="00FF4179">
        <w:rPr>
          <w:rFonts w:ascii="Calibri" w:eastAsia="Calibri" w:hAnsi="Calibri" w:cs="Calibri"/>
          <w:i/>
        </w:rPr>
        <w:t xml:space="preserve">because </w:t>
      </w:r>
      <w:r>
        <w:rPr>
          <w:rFonts w:ascii="Calibri" w:eastAsia="Calibri" w:hAnsi="Calibri" w:cs="Calibri"/>
          <w:i/>
        </w:rPr>
        <w:t xml:space="preserve">either approach produces the same outcome. The appropriate approach will </w:t>
      </w:r>
      <w:r>
        <w:rPr>
          <w:rFonts w:ascii="Calibri" w:eastAsia="Calibri" w:hAnsi="Calibri" w:cs="Calibri"/>
          <w:i/>
        </w:rPr>
        <w:lastRenderedPageBreak/>
        <w:t xml:space="preserve">often be determined by whether the M language (used by queries) or DAX (used for calculated columns) best achieves the requirement. </w:t>
      </w:r>
    </w:p>
    <w:p w14:paraId="4DBA983B" w14:textId="77777777" w:rsidR="006F76FA" w:rsidRDefault="006F76FA" w:rsidP="00AF7CD7">
      <w:pPr>
        <w:numPr>
          <w:ilvl w:val="0"/>
          <w:numId w:val="26"/>
        </w:numPr>
        <w:spacing w:after="276" w:line="264" w:lineRule="auto"/>
        <w:ind w:right="82" w:hanging="360"/>
      </w:pPr>
      <w:r>
        <w:t xml:space="preserve">Press </w:t>
      </w:r>
      <w:r w:rsidRPr="00A47EA3">
        <w:rPr>
          <w:rFonts w:ascii="Calibri" w:eastAsia="Calibri" w:hAnsi="Calibri" w:cs="Calibri"/>
        </w:rPr>
        <w:t>Enter</w:t>
      </w:r>
      <w:r>
        <w:t xml:space="preserve">. </w:t>
      </w:r>
    </w:p>
    <w:p w14:paraId="0A6EE169" w14:textId="77777777" w:rsidR="006F76FA" w:rsidRDefault="006F76FA" w:rsidP="00AF7CD7">
      <w:pPr>
        <w:numPr>
          <w:ilvl w:val="0"/>
          <w:numId w:val="26"/>
        </w:numPr>
        <w:spacing w:after="175" w:line="264" w:lineRule="auto"/>
        <w:ind w:right="82" w:hanging="360"/>
      </w:pPr>
      <w:r>
        <w:t xml:space="preserve">In the </w:t>
      </w:r>
      <w:r>
        <w:rPr>
          <w:rFonts w:ascii="Calibri" w:eastAsia="Calibri" w:hAnsi="Calibri" w:cs="Calibri"/>
          <w:b/>
        </w:rPr>
        <w:t>Fields</w:t>
      </w:r>
      <w:r>
        <w:t xml:space="preserve"> pane, notice the addition of the column. </w:t>
      </w:r>
    </w:p>
    <w:p w14:paraId="5ACA21AE" w14:textId="77777777" w:rsidR="006F76FA" w:rsidRDefault="006F76FA" w:rsidP="006F76FA">
      <w:pPr>
        <w:spacing w:after="215" w:line="259" w:lineRule="auto"/>
        <w:ind w:left="0" w:right="2270"/>
        <w:jc w:val="center"/>
      </w:pPr>
      <w:r>
        <w:rPr>
          <w:noProof/>
          <w:lang w:val="pt-PT" w:eastAsia="pt-PT"/>
        </w:rPr>
        <w:drawing>
          <wp:inline distT="0" distB="0" distL="0" distR="0" wp14:anchorId="066E64CF" wp14:editId="541E1BE2">
            <wp:extent cx="1981200" cy="3370580"/>
            <wp:effectExtent l="0" t="0" r="0" b="0"/>
            <wp:docPr id="2714" name="Picture 2714"/>
            <wp:cNvGraphicFramePr/>
            <a:graphic xmlns:a="http://schemas.openxmlformats.org/drawingml/2006/main">
              <a:graphicData uri="http://schemas.openxmlformats.org/drawingml/2006/picture">
                <pic:pic xmlns:pic="http://schemas.openxmlformats.org/drawingml/2006/picture">
                  <pic:nvPicPr>
                    <pic:cNvPr id="2714" name="Picture 2714"/>
                    <pic:cNvPicPr/>
                  </pic:nvPicPr>
                  <pic:blipFill>
                    <a:blip r:embed="rId68"/>
                    <a:stretch>
                      <a:fillRect/>
                    </a:stretch>
                  </pic:blipFill>
                  <pic:spPr>
                    <a:xfrm>
                      <a:off x="0" y="0"/>
                      <a:ext cx="1981200" cy="3370580"/>
                    </a:xfrm>
                    <a:prstGeom prst="rect">
                      <a:avLst/>
                    </a:prstGeom>
                  </pic:spPr>
                </pic:pic>
              </a:graphicData>
            </a:graphic>
          </wp:inline>
        </w:drawing>
      </w:r>
      <w:r>
        <w:t xml:space="preserve"> </w:t>
      </w:r>
    </w:p>
    <w:p w14:paraId="177AF451" w14:textId="77777777" w:rsidR="006F76FA" w:rsidRDefault="006F76FA" w:rsidP="00AF7CD7">
      <w:pPr>
        <w:numPr>
          <w:ilvl w:val="0"/>
          <w:numId w:val="26"/>
        </w:numPr>
        <w:spacing w:after="276" w:line="264" w:lineRule="auto"/>
        <w:ind w:right="82" w:hanging="360"/>
      </w:pPr>
      <w:r>
        <w:t xml:space="preserve">To format the column, in the </w:t>
      </w:r>
      <w:r>
        <w:rPr>
          <w:rFonts w:ascii="Calibri" w:eastAsia="Calibri" w:hAnsi="Calibri" w:cs="Calibri"/>
          <w:b/>
        </w:rPr>
        <w:t>Fields</w:t>
      </w:r>
      <w:r>
        <w:t xml:space="preserve"> pane, select the </w:t>
      </w:r>
      <w:r>
        <w:rPr>
          <w:rFonts w:ascii="Calibri" w:eastAsia="Calibri" w:hAnsi="Calibri" w:cs="Calibri"/>
          <w:b/>
        </w:rPr>
        <w:t>Gross Revenue</w:t>
      </w:r>
      <w:r>
        <w:t xml:space="preserve"> field. </w:t>
      </w:r>
    </w:p>
    <w:p w14:paraId="62FB94AD" w14:textId="190328BF" w:rsidR="006F76FA" w:rsidRDefault="006F76FA" w:rsidP="00AF7CD7">
      <w:pPr>
        <w:numPr>
          <w:ilvl w:val="0"/>
          <w:numId w:val="26"/>
        </w:numPr>
        <w:spacing w:after="172" w:line="264" w:lineRule="auto"/>
        <w:ind w:right="82" w:hanging="360"/>
      </w:pPr>
      <w:r>
        <w:t xml:space="preserve">On the </w:t>
      </w:r>
      <w:r>
        <w:rPr>
          <w:rFonts w:ascii="Calibri" w:eastAsia="Calibri" w:hAnsi="Calibri" w:cs="Calibri"/>
          <w:b/>
        </w:rPr>
        <w:t>Data Tools | Modeling</w:t>
      </w:r>
      <w:r>
        <w:t xml:space="preserve"> contextual ribbon, </w:t>
      </w:r>
      <w:r w:rsidR="00FF4179">
        <w:t>in</w:t>
      </w:r>
      <w:r>
        <w:t xml:space="preserve"> the </w:t>
      </w:r>
      <w:r>
        <w:rPr>
          <w:rFonts w:ascii="Calibri" w:eastAsia="Calibri" w:hAnsi="Calibri" w:cs="Calibri"/>
          <w:b/>
        </w:rPr>
        <w:t>Formatting</w:t>
      </w:r>
      <w:r>
        <w:t xml:space="preserve"> group, click the </w:t>
      </w:r>
      <w:r>
        <w:rPr>
          <w:rFonts w:ascii="Calibri" w:eastAsia="Calibri" w:hAnsi="Calibri" w:cs="Calibri"/>
          <w:b/>
        </w:rPr>
        <w:t>Thousands Separator</w:t>
      </w:r>
      <w:r>
        <w:t xml:space="preserve">. </w:t>
      </w:r>
    </w:p>
    <w:p w14:paraId="68839519" w14:textId="77777777" w:rsidR="006F76FA" w:rsidRDefault="006F76FA" w:rsidP="006F76FA">
      <w:pPr>
        <w:spacing w:after="215" w:line="259" w:lineRule="auto"/>
        <w:ind w:left="0" w:right="2842"/>
        <w:jc w:val="center"/>
      </w:pPr>
      <w:r>
        <w:rPr>
          <w:noProof/>
          <w:lang w:val="pt-PT" w:eastAsia="pt-PT"/>
        </w:rPr>
        <w:drawing>
          <wp:inline distT="0" distB="0" distL="0" distR="0" wp14:anchorId="2220A045" wp14:editId="58B13182">
            <wp:extent cx="1617980" cy="855980"/>
            <wp:effectExtent l="0" t="0" r="0" b="0"/>
            <wp:docPr id="2716" name="Picture 2716"/>
            <wp:cNvGraphicFramePr/>
            <a:graphic xmlns:a="http://schemas.openxmlformats.org/drawingml/2006/main">
              <a:graphicData uri="http://schemas.openxmlformats.org/drawingml/2006/picture">
                <pic:pic xmlns:pic="http://schemas.openxmlformats.org/drawingml/2006/picture">
                  <pic:nvPicPr>
                    <pic:cNvPr id="2716" name="Picture 2716"/>
                    <pic:cNvPicPr/>
                  </pic:nvPicPr>
                  <pic:blipFill>
                    <a:blip r:embed="rId69"/>
                    <a:stretch>
                      <a:fillRect/>
                    </a:stretch>
                  </pic:blipFill>
                  <pic:spPr>
                    <a:xfrm>
                      <a:off x="0" y="0"/>
                      <a:ext cx="1617980" cy="855980"/>
                    </a:xfrm>
                    <a:prstGeom prst="rect">
                      <a:avLst/>
                    </a:prstGeom>
                  </pic:spPr>
                </pic:pic>
              </a:graphicData>
            </a:graphic>
          </wp:inline>
        </w:drawing>
      </w:r>
      <w:r>
        <w:t xml:space="preserve"> </w:t>
      </w:r>
    </w:p>
    <w:p w14:paraId="1AFBE1A3" w14:textId="7208381F" w:rsidR="006F76FA" w:rsidRDefault="006F76FA" w:rsidP="00AF7CD7">
      <w:pPr>
        <w:numPr>
          <w:ilvl w:val="0"/>
          <w:numId w:val="26"/>
        </w:numPr>
        <w:spacing w:after="0" w:line="264" w:lineRule="auto"/>
        <w:ind w:right="82" w:hanging="360"/>
      </w:pPr>
      <w:r>
        <w:t xml:space="preserve">In the </w:t>
      </w:r>
      <w:r>
        <w:rPr>
          <w:rFonts w:ascii="Calibri" w:eastAsia="Calibri" w:hAnsi="Calibri" w:cs="Calibri"/>
          <w:b/>
        </w:rPr>
        <w:t>Sales</w:t>
      </w:r>
      <w:r>
        <w:t xml:space="preserve"> table, create an additional column named </w:t>
      </w:r>
      <w:r>
        <w:rPr>
          <w:rFonts w:ascii="Calibri" w:eastAsia="Calibri" w:hAnsi="Calibri" w:cs="Calibri"/>
          <w:b/>
        </w:rPr>
        <w:t>Net Revenue</w:t>
      </w:r>
      <w:r>
        <w:t>, formatted with the thousands separator, and based on the following formula</w:t>
      </w:r>
      <w:r w:rsidR="00FF4179">
        <w:t>:</w:t>
      </w:r>
    </w:p>
    <w:tbl>
      <w:tblPr>
        <w:tblStyle w:val="TableGrid0"/>
        <w:tblW w:w="6106" w:type="dxa"/>
        <w:tblInd w:w="692" w:type="dxa"/>
        <w:tblCellMar>
          <w:top w:w="76" w:type="dxa"/>
          <w:left w:w="28" w:type="dxa"/>
          <w:right w:w="115" w:type="dxa"/>
        </w:tblCellMar>
        <w:tblLook w:val="04A0" w:firstRow="1" w:lastRow="0" w:firstColumn="1" w:lastColumn="0" w:noHBand="0" w:noVBand="1"/>
      </w:tblPr>
      <w:tblGrid>
        <w:gridCol w:w="6106"/>
      </w:tblGrid>
      <w:tr w:rsidR="006F76FA" w14:paraId="7E97FD38" w14:textId="77777777" w:rsidTr="006F76FA">
        <w:trPr>
          <w:trHeight w:val="360"/>
        </w:trPr>
        <w:tc>
          <w:tcPr>
            <w:tcW w:w="6106" w:type="dxa"/>
            <w:tcBorders>
              <w:top w:val="nil"/>
              <w:left w:val="nil"/>
              <w:bottom w:val="nil"/>
              <w:right w:val="nil"/>
            </w:tcBorders>
            <w:shd w:val="clear" w:color="auto" w:fill="EFEFF7"/>
          </w:tcPr>
          <w:p w14:paraId="4C0BDFDD" w14:textId="77777777" w:rsidR="006F76FA" w:rsidRDefault="006F76FA" w:rsidP="006F76FA">
            <w:pPr>
              <w:spacing w:after="0" w:line="259" w:lineRule="auto"/>
              <w:ind w:left="0"/>
            </w:pPr>
            <w:r>
              <w:rPr>
                <w:rFonts w:ascii="Segoe UI" w:eastAsia="Segoe UI" w:hAnsi="Segoe UI" w:cs="Segoe UI"/>
                <w:b/>
                <w:color w:val="000066"/>
              </w:rPr>
              <w:t xml:space="preserve">DAX </w:t>
            </w:r>
          </w:p>
        </w:tc>
      </w:tr>
      <w:tr w:rsidR="006F76FA" w14:paraId="7C22EE15" w14:textId="77777777" w:rsidTr="006F76FA">
        <w:trPr>
          <w:trHeight w:val="304"/>
        </w:trPr>
        <w:tc>
          <w:tcPr>
            <w:tcW w:w="6106" w:type="dxa"/>
            <w:tcBorders>
              <w:top w:val="nil"/>
              <w:left w:val="nil"/>
              <w:bottom w:val="nil"/>
              <w:right w:val="nil"/>
            </w:tcBorders>
            <w:shd w:val="clear" w:color="auto" w:fill="F7F7FF"/>
          </w:tcPr>
          <w:p w14:paraId="27DA48AD" w14:textId="77777777" w:rsidR="006F76FA" w:rsidRDefault="006F76FA" w:rsidP="006F76FA">
            <w:pPr>
              <w:spacing w:after="0" w:line="259" w:lineRule="auto"/>
              <w:ind w:left="0"/>
            </w:pPr>
            <w:r>
              <w:rPr>
                <w:rFonts w:ascii="Consolas" w:eastAsia="Consolas" w:hAnsi="Consolas" w:cs="Consolas"/>
                <w:sz w:val="20"/>
              </w:rPr>
              <w:t xml:space="preserve">[Gross Revenue] - [Discount] </w:t>
            </w:r>
          </w:p>
        </w:tc>
      </w:tr>
    </w:tbl>
    <w:p w14:paraId="6314A8A4" w14:textId="77777777" w:rsidR="006F76FA" w:rsidRDefault="006F76FA" w:rsidP="006F76FA">
      <w:pPr>
        <w:spacing w:after="192" w:line="259" w:lineRule="auto"/>
      </w:pPr>
      <w:r>
        <w:rPr>
          <w:rFonts w:ascii="Segoe UI" w:eastAsia="Segoe UI" w:hAnsi="Segoe UI" w:cs="Segoe UI"/>
          <w:sz w:val="20"/>
        </w:rPr>
        <w:t xml:space="preserve"> </w:t>
      </w:r>
    </w:p>
    <w:p w14:paraId="2A969616" w14:textId="77777777" w:rsidR="006F76FA" w:rsidRDefault="006F76FA" w:rsidP="00AF7CD7">
      <w:pPr>
        <w:numPr>
          <w:ilvl w:val="0"/>
          <w:numId w:val="26"/>
        </w:numPr>
        <w:spacing w:after="276" w:line="264" w:lineRule="auto"/>
        <w:ind w:right="82" w:hanging="360"/>
      </w:pPr>
      <w:r>
        <w:t xml:space="preserve">Format the </w:t>
      </w:r>
      <w:r>
        <w:rPr>
          <w:rFonts w:ascii="Calibri" w:eastAsia="Calibri" w:hAnsi="Calibri" w:cs="Calibri"/>
          <w:b/>
        </w:rPr>
        <w:t>Quantity</w:t>
      </w:r>
      <w:r>
        <w:t xml:space="preserve">, </w:t>
      </w:r>
      <w:r>
        <w:rPr>
          <w:rFonts w:ascii="Calibri" w:eastAsia="Calibri" w:hAnsi="Calibri" w:cs="Calibri"/>
          <w:b/>
        </w:rPr>
        <w:t>Discount</w:t>
      </w:r>
      <w:r>
        <w:t xml:space="preserve"> and </w:t>
      </w:r>
      <w:r>
        <w:rPr>
          <w:rFonts w:ascii="Calibri" w:eastAsia="Calibri" w:hAnsi="Calibri" w:cs="Calibri"/>
          <w:b/>
        </w:rPr>
        <w:t>Cost</w:t>
      </w:r>
      <w:r>
        <w:t xml:space="preserve"> columns with the thousands separator. </w:t>
      </w:r>
    </w:p>
    <w:p w14:paraId="6E08A328" w14:textId="77777777" w:rsidR="006F76FA" w:rsidRDefault="006F76FA" w:rsidP="006F76FA">
      <w:pPr>
        <w:spacing w:after="0" w:line="259" w:lineRule="auto"/>
        <w:ind w:left="0"/>
      </w:pPr>
      <w:r>
        <w:rPr>
          <w:rFonts w:ascii="Arial" w:eastAsia="Arial" w:hAnsi="Arial" w:cs="Arial"/>
        </w:rPr>
        <w:lastRenderedPageBreak/>
        <w:t xml:space="preserve"> </w:t>
      </w:r>
      <w:r>
        <w:rPr>
          <w:rFonts w:ascii="Arial" w:eastAsia="Arial" w:hAnsi="Arial" w:cs="Arial"/>
        </w:rPr>
        <w:tab/>
      </w:r>
      <w:r>
        <w:t xml:space="preserve"> </w:t>
      </w:r>
    </w:p>
    <w:p w14:paraId="5C681537" w14:textId="77777777" w:rsidR="006F76FA" w:rsidRDefault="006F76FA" w:rsidP="00AF7CD7">
      <w:pPr>
        <w:numPr>
          <w:ilvl w:val="0"/>
          <w:numId w:val="26"/>
        </w:numPr>
        <w:spacing w:after="173" w:line="264" w:lineRule="auto"/>
        <w:ind w:right="82" w:hanging="360"/>
      </w:pPr>
      <w:r>
        <w:t xml:space="preserve">Set the format for the </w:t>
      </w:r>
      <w:r>
        <w:rPr>
          <w:rFonts w:ascii="Calibri" w:eastAsia="Calibri" w:hAnsi="Calibri" w:cs="Calibri"/>
          <w:b/>
        </w:rPr>
        <w:t>Discount</w:t>
      </w:r>
      <w:r>
        <w:t xml:space="preserve"> and </w:t>
      </w:r>
      <w:r>
        <w:rPr>
          <w:rFonts w:ascii="Calibri" w:eastAsia="Calibri" w:hAnsi="Calibri" w:cs="Calibri"/>
          <w:b/>
        </w:rPr>
        <w:t>Cost</w:t>
      </w:r>
      <w:r>
        <w:t xml:space="preserve"> columns to </w:t>
      </w:r>
      <w:r>
        <w:rPr>
          <w:rFonts w:ascii="Calibri" w:eastAsia="Calibri" w:hAnsi="Calibri" w:cs="Calibri"/>
          <w:b/>
        </w:rPr>
        <w:t>Whole Number</w:t>
      </w:r>
      <w:r>
        <w:t xml:space="preserve">. </w:t>
      </w:r>
    </w:p>
    <w:p w14:paraId="2002B72C" w14:textId="19F7DF0C" w:rsidR="006F76FA" w:rsidRDefault="006F76FA" w:rsidP="006F76FA">
      <w:pPr>
        <w:spacing w:after="186" w:line="259" w:lineRule="auto"/>
        <w:ind w:left="0" w:right="3111"/>
        <w:jc w:val="center"/>
      </w:pPr>
      <w:r>
        <w:rPr>
          <w:noProof/>
          <w:lang w:val="pt-PT" w:eastAsia="pt-PT"/>
        </w:rPr>
        <w:drawing>
          <wp:inline distT="0" distB="0" distL="0" distR="0" wp14:anchorId="20C53C25" wp14:editId="49A10AD8">
            <wp:extent cx="1447800" cy="866140"/>
            <wp:effectExtent l="0" t="0" r="0" b="0"/>
            <wp:docPr id="2871" name="Picture 2871"/>
            <wp:cNvGraphicFramePr/>
            <a:graphic xmlns:a="http://schemas.openxmlformats.org/drawingml/2006/main">
              <a:graphicData uri="http://schemas.openxmlformats.org/drawingml/2006/picture">
                <pic:pic xmlns:pic="http://schemas.openxmlformats.org/drawingml/2006/picture">
                  <pic:nvPicPr>
                    <pic:cNvPr id="2871" name="Picture 2871"/>
                    <pic:cNvPicPr/>
                  </pic:nvPicPr>
                  <pic:blipFill>
                    <a:blip r:embed="rId70"/>
                    <a:stretch>
                      <a:fillRect/>
                    </a:stretch>
                  </pic:blipFill>
                  <pic:spPr>
                    <a:xfrm>
                      <a:off x="0" y="0"/>
                      <a:ext cx="1447800" cy="866140"/>
                    </a:xfrm>
                    <a:prstGeom prst="rect">
                      <a:avLst/>
                    </a:prstGeom>
                  </pic:spPr>
                </pic:pic>
              </a:graphicData>
            </a:graphic>
          </wp:inline>
        </w:drawing>
      </w:r>
      <w:r>
        <w:t xml:space="preserve"> </w:t>
      </w:r>
    </w:p>
    <w:p w14:paraId="553497D0" w14:textId="77777777" w:rsidR="0047109E" w:rsidRDefault="0047109E" w:rsidP="006F76FA">
      <w:pPr>
        <w:spacing w:after="186" w:line="259" w:lineRule="auto"/>
        <w:ind w:left="0" w:right="3111"/>
        <w:jc w:val="center"/>
      </w:pPr>
    </w:p>
    <w:p w14:paraId="2339E4CF" w14:textId="77777777" w:rsidR="006F76FA" w:rsidRDefault="006F76FA" w:rsidP="006F76FA">
      <w:pPr>
        <w:pStyle w:val="Heading3"/>
      </w:pPr>
      <w:r>
        <w:t xml:space="preserve">Creating Measures </w:t>
      </w:r>
    </w:p>
    <w:p w14:paraId="77226A8D" w14:textId="77777777" w:rsidR="00F067AD" w:rsidRDefault="00F067AD" w:rsidP="006F76FA">
      <w:pPr>
        <w:ind w:right="82"/>
      </w:pPr>
    </w:p>
    <w:p w14:paraId="7F0B9A29" w14:textId="1085C6A5" w:rsidR="006F76FA" w:rsidRDefault="006F76FA" w:rsidP="006F76FA">
      <w:pPr>
        <w:ind w:right="82"/>
      </w:pPr>
      <w:r>
        <w:t xml:space="preserve">In this task, you will create three measures to report on profitability. </w:t>
      </w:r>
    </w:p>
    <w:p w14:paraId="7B26033D" w14:textId="639DBF6C" w:rsidR="006F76FA" w:rsidRDefault="006F76FA" w:rsidP="00AF7CD7">
      <w:pPr>
        <w:numPr>
          <w:ilvl w:val="0"/>
          <w:numId w:val="27"/>
        </w:numPr>
        <w:spacing w:after="276" w:line="264" w:lineRule="auto"/>
        <w:ind w:right="82" w:hanging="360"/>
      </w:pPr>
      <w:r>
        <w:t xml:space="preserve">In the </w:t>
      </w:r>
      <w:r>
        <w:rPr>
          <w:rFonts w:ascii="Calibri" w:eastAsia="Calibri" w:hAnsi="Calibri" w:cs="Calibri"/>
          <w:b/>
        </w:rPr>
        <w:t>Fields</w:t>
      </w:r>
      <w:r>
        <w:t xml:space="preserve"> pane</w:t>
      </w:r>
      <w:r>
        <w:rPr>
          <w:rFonts w:ascii="Calibri" w:eastAsia="Calibri" w:hAnsi="Calibri" w:cs="Calibri"/>
          <w:b/>
        </w:rPr>
        <w:t xml:space="preserve">, </w:t>
      </w:r>
      <w:r>
        <w:t xml:space="preserve">right-click the </w:t>
      </w:r>
      <w:r>
        <w:rPr>
          <w:rFonts w:ascii="Calibri" w:eastAsia="Calibri" w:hAnsi="Calibri" w:cs="Calibri"/>
          <w:b/>
        </w:rPr>
        <w:t>Sales</w:t>
      </w:r>
      <w:r>
        <w:t xml:space="preserve"> table, and then </w:t>
      </w:r>
      <w:r w:rsidR="00FF4179">
        <w:t xml:space="preserve">click </w:t>
      </w:r>
      <w:r>
        <w:rPr>
          <w:rFonts w:ascii="Calibri" w:eastAsia="Calibri" w:hAnsi="Calibri" w:cs="Calibri"/>
          <w:b/>
        </w:rPr>
        <w:t>New Measure</w:t>
      </w:r>
      <w:r>
        <w:t xml:space="preserve">. </w:t>
      </w:r>
    </w:p>
    <w:p w14:paraId="7C572E2C" w14:textId="77777777" w:rsidR="006F76FA" w:rsidRDefault="006F76FA" w:rsidP="00AF7CD7">
      <w:pPr>
        <w:numPr>
          <w:ilvl w:val="0"/>
          <w:numId w:val="27"/>
        </w:numPr>
        <w:spacing w:after="276" w:line="264" w:lineRule="auto"/>
        <w:ind w:right="82" w:hanging="360"/>
      </w:pPr>
      <w:r>
        <w:t xml:space="preserve">In the formula bar, replace the word </w:t>
      </w:r>
      <w:r>
        <w:rPr>
          <w:rFonts w:ascii="Calibri" w:eastAsia="Calibri" w:hAnsi="Calibri" w:cs="Calibri"/>
          <w:b/>
        </w:rPr>
        <w:t>Measure</w:t>
      </w:r>
      <w:r>
        <w:t xml:space="preserve"> with </w:t>
      </w:r>
      <w:r>
        <w:rPr>
          <w:rFonts w:ascii="Calibri" w:eastAsia="Calibri" w:hAnsi="Calibri" w:cs="Calibri"/>
          <w:b/>
        </w:rPr>
        <w:t>Gross Profit</w:t>
      </w:r>
      <w:r>
        <w:t xml:space="preserve">. </w:t>
      </w:r>
    </w:p>
    <w:p w14:paraId="3793474B" w14:textId="4179FA6E" w:rsidR="006F76FA" w:rsidRDefault="006F76FA" w:rsidP="00AF7CD7">
      <w:pPr>
        <w:numPr>
          <w:ilvl w:val="0"/>
          <w:numId w:val="27"/>
        </w:numPr>
        <w:spacing w:after="0" w:line="264" w:lineRule="auto"/>
        <w:ind w:right="82" w:hanging="360"/>
      </w:pPr>
      <w:r>
        <w:t xml:space="preserve">On the right side of the equals sign, </w:t>
      </w:r>
      <w:r w:rsidR="002650D8">
        <w:t xml:space="preserve">type </w:t>
      </w:r>
      <w:r>
        <w:t>the following formula</w:t>
      </w:r>
      <w:r w:rsidR="002650D8">
        <w:t>:</w:t>
      </w:r>
      <w:r>
        <w:t xml:space="preserve"> </w:t>
      </w:r>
    </w:p>
    <w:tbl>
      <w:tblPr>
        <w:tblStyle w:val="TableGrid0"/>
        <w:tblW w:w="6106" w:type="dxa"/>
        <w:tblInd w:w="692" w:type="dxa"/>
        <w:tblCellMar>
          <w:top w:w="76" w:type="dxa"/>
          <w:left w:w="28" w:type="dxa"/>
          <w:right w:w="115" w:type="dxa"/>
        </w:tblCellMar>
        <w:tblLook w:val="04A0" w:firstRow="1" w:lastRow="0" w:firstColumn="1" w:lastColumn="0" w:noHBand="0" w:noVBand="1"/>
      </w:tblPr>
      <w:tblGrid>
        <w:gridCol w:w="6106"/>
      </w:tblGrid>
      <w:tr w:rsidR="006F76FA" w14:paraId="5DBB327D" w14:textId="77777777" w:rsidTr="006F76FA">
        <w:trPr>
          <w:trHeight w:val="360"/>
        </w:trPr>
        <w:tc>
          <w:tcPr>
            <w:tcW w:w="6106" w:type="dxa"/>
            <w:tcBorders>
              <w:top w:val="nil"/>
              <w:left w:val="nil"/>
              <w:bottom w:val="nil"/>
              <w:right w:val="nil"/>
            </w:tcBorders>
            <w:shd w:val="clear" w:color="auto" w:fill="EFEFF7"/>
          </w:tcPr>
          <w:p w14:paraId="2822E516" w14:textId="77777777" w:rsidR="006F76FA" w:rsidRDefault="006F76FA" w:rsidP="006F76FA">
            <w:pPr>
              <w:spacing w:after="0" w:line="259" w:lineRule="auto"/>
              <w:ind w:left="0"/>
            </w:pPr>
            <w:r>
              <w:rPr>
                <w:rFonts w:ascii="Segoe UI" w:eastAsia="Segoe UI" w:hAnsi="Segoe UI" w:cs="Segoe UI"/>
                <w:b/>
                <w:color w:val="000066"/>
              </w:rPr>
              <w:t xml:space="preserve">DAX </w:t>
            </w:r>
          </w:p>
        </w:tc>
      </w:tr>
      <w:tr w:rsidR="006F76FA" w14:paraId="438B5E24" w14:textId="77777777" w:rsidTr="006F76FA">
        <w:trPr>
          <w:trHeight w:val="308"/>
        </w:trPr>
        <w:tc>
          <w:tcPr>
            <w:tcW w:w="6106" w:type="dxa"/>
            <w:tcBorders>
              <w:top w:val="nil"/>
              <w:left w:val="nil"/>
              <w:bottom w:val="nil"/>
              <w:right w:val="nil"/>
            </w:tcBorders>
            <w:shd w:val="clear" w:color="auto" w:fill="F7F7FF"/>
          </w:tcPr>
          <w:p w14:paraId="718CD9C5" w14:textId="77777777" w:rsidR="006F76FA" w:rsidRDefault="006F76FA" w:rsidP="006F76FA">
            <w:pPr>
              <w:spacing w:after="0" w:line="259" w:lineRule="auto"/>
              <w:ind w:left="0"/>
            </w:pPr>
            <w:r>
              <w:rPr>
                <w:rFonts w:ascii="Consolas" w:eastAsia="Consolas" w:hAnsi="Consolas" w:cs="Consolas"/>
                <w:sz w:val="20"/>
              </w:rPr>
              <w:t xml:space="preserve">SUM([Gross Revenue]) - SUM([Cost]) </w:t>
            </w:r>
          </w:p>
        </w:tc>
      </w:tr>
    </w:tbl>
    <w:p w14:paraId="54A7636B" w14:textId="77777777" w:rsidR="006F76FA" w:rsidRDefault="006F76FA" w:rsidP="006F76FA">
      <w:pPr>
        <w:spacing w:after="155" w:line="259" w:lineRule="auto"/>
      </w:pPr>
      <w:r>
        <w:rPr>
          <w:rFonts w:ascii="Segoe UI" w:eastAsia="Segoe UI" w:hAnsi="Segoe UI" w:cs="Segoe UI"/>
          <w:sz w:val="20"/>
        </w:rPr>
        <w:t xml:space="preserve"> </w:t>
      </w:r>
    </w:p>
    <w:p w14:paraId="349DDFA1" w14:textId="29E9F180" w:rsidR="006F76FA" w:rsidRDefault="006F76FA" w:rsidP="006F76FA">
      <w:pPr>
        <w:spacing w:after="280" w:line="260" w:lineRule="auto"/>
        <w:ind w:left="715" w:right="79"/>
      </w:pPr>
      <w:r>
        <w:rPr>
          <w:rFonts w:ascii="Calibri" w:eastAsia="Calibri" w:hAnsi="Calibri" w:cs="Calibri"/>
          <w:i/>
        </w:rPr>
        <w:t>Note: Unlike calculated columns, measures typically involve the aggregation of values from many rows. Also</w:t>
      </w:r>
      <w:r w:rsidR="00FF4179">
        <w:rPr>
          <w:rFonts w:ascii="Calibri" w:eastAsia="Calibri" w:hAnsi="Calibri" w:cs="Calibri"/>
          <w:i/>
        </w:rPr>
        <w:t>,</w:t>
      </w:r>
      <w:r>
        <w:rPr>
          <w:rFonts w:ascii="Calibri" w:eastAsia="Calibri" w:hAnsi="Calibri" w:cs="Calibri"/>
          <w:i/>
        </w:rPr>
        <w:t xml:space="preserve"> unlike</w:t>
      </w:r>
      <w:r w:rsidR="00D07302">
        <w:rPr>
          <w:rFonts w:ascii="Calibri" w:eastAsia="Calibri" w:hAnsi="Calibri" w:cs="Calibri"/>
          <w:i/>
        </w:rPr>
        <w:t xml:space="preserve"> calculated columns, measures do</w:t>
      </w:r>
      <w:r>
        <w:rPr>
          <w:rFonts w:ascii="Calibri" w:eastAsia="Calibri" w:hAnsi="Calibri" w:cs="Calibri"/>
          <w:i/>
        </w:rPr>
        <w:t xml:space="preserve"> not store additional data. </w:t>
      </w:r>
    </w:p>
    <w:p w14:paraId="27990293" w14:textId="77777777" w:rsidR="006F76FA" w:rsidRDefault="006F76FA" w:rsidP="00AF7CD7">
      <w:pPr>
        <w:numPr>
          <w:ilvl w:val="0"/>
          <w:numId w:val="27"/>
        </w:numPr>
        <w:spacing w:after="276" w:line="264" w:lineRule="auto"/>
        <w:ind w:right="82" w:hanging="360"/>
      </w:pPr>
      <w:r>
        <w:t xml:space="preserve">Format the </w:t>
      </w:r>
      <w:r>
        <w:rPr>
          <w:rFonts w:ascii="Calibri" w:eastAsia="Calibri" w:hAnsi="Calibri" w:cs="Calibri"/>
          <w:b/>
        </w:rPr>
        <w:t>Gross Profit</w:t>
      </w:r>
      <w:r>
        <w:t xml:space="preserve"> measure as a whole number, and with the thousands separator. </w:t>
      </w:r>
    </w:p>
    <w:p w14:paraId="34048823" w14:textId="0D197E87" w:rsidR="006F76FA" w:rsidRDefault="006F76FA" w:rsidP="00AF7CD7">
      <w:pPr>
        <w:numPr>
          <w:ilvl w:val="0"/>
          <w:numId w:val="27"/>
        </w:numPr>
        <w:spacing w:after="0" w:line="264" w:lineRule="auto"/>
        <w:ind w:right="82" w:hanging="360"/>
      </w:pPr>
      <w:r>
        <w:t xml:space="preserve">Repeat the previous steps in this task to create and format an additional measure named </w:t>
      </w:r>
      <w:r>
        <w:rPr>
          <w:rFonts w:ascii="Calibri" w:eastAsia="Calibri" w:hAnsi="Calibri" w:cs="Calibri"/>
          <w:b/>
        </w:rPr>
        <w:t>Net Profit</w:t>
      </w:r>
      <w:r>
        <w:t>, by using the following formula</w:t>
      </w:r>
      <w:r w:rsidR="002650D8">
        <w:t>:</w:t>
      </w:r>
      <w:r>
        <w:t xml:space="preserve"> </w:t>
      </w:r>
    </w:p>
    <w:tbl>
      <w:tblPr>
        <w:tblStyle w:val="TableGrid0"/>
        <w:tblW w:w="6106" w:type="dxa"/>
        <w:tblInd w:w="692" w:type="dxa"/>
        <w:tblCellMar>
          <w:top w:w="76" w:type="dxa"/>
          <w:left w:w="28" w:type="dxa"/>
          <w:right w:w="115" w:type="dxa"/>
        </w:tblCellMar>
        <w:tblLook w:val="04A0" w:firstRow="1" w:lastRow="0" w:firstColumn="1" w:lastColumn="0" w:noHBand="0" w:noVBand="1"/>
      </w:tblPr>
      <w:tblGrid>
        <w:gridCol w:w="6106"/>
      </w:tblGrid>
      <w:tr w:rsidR="006F76FA" w14:paraId="452DBC6F" w14:textId="77777777" w:rsidTr="006F76FA">
        <w:trPr>
          <w:trHeight w:val="360"/>
        </w:trPr>
        <w:tc>
          <w:tcPr>
            <w:tcW w:w="6106" w:type="dxa"/>
            <w:tcBorders>
              <w:top w:val="nil"/>
              <w:left w:val="nil"/>
              <w:bottom w:val="nil"/>
              <w:right w:val="nil"/>
            </w:tcBorders>
            <w:shd w:val="clear" w:color="auto" w:fill="EFEFF7"/>
          </w:tcPr>
          <w:p w14:paraId="2CE76C2D" w14:textId="77777777" w:rsidR="006F76FA" w:rsidRDefault="006F76FA" w:rsidP="006F76FA">
            <w:pPr>
              <w:spacing w:after="0" w:line="259" w:lineRule="auto"/>
              <w:ind w:left="0"/>
            </w:pPr>
            <w:r>
              <w:rPr>
                <w:rFonts w:ascii="Segoe UI" w:eastAsia="Segoe UI" w:hAnsi="Segoe UI" w:cs="Segoe UI"/>
                <w:b/>
                <w:color w:val="000066"/>
              </w:rPr>
              <w:t xml:space="preserve">DAX </w:t>
            </w:r>
          </w:p>
        </w:tc>
      </w:tr>
      <w:tr w:rsidR="006F76FA" w14:paraId="2F167739" w14:textId="77777777" w:rsidTr="006F76FA">
        <w:trPr>
          <w:trHeight w:val="309"/>
        </w:trPr>
        <w:tc>
          <w:tcPr>
            <w:tcW w:w="6106" w:type="dxa"/>
            <w:tcBorders>
              <w:top w:val="nil"/>
              <w:left w:val="nil"/>
              <w:bottom w:val="nil"/>
              <w:right w:val="nil"/>
            </w:tcBorders>
            <w:shd w:val="clear" w:color="auto" w:fill="F7F7FF"/>
          </w:tcPr>
          <w:p w14:paraId="06A2D01C" w14:textId="77777777" w:rsidR="006F76FA" w:rsidRDefault="006F76FA" w:rsidP="006F76FA">
            <w:pPr>
              <w:spacing w:after="0" w:line="259" w:lineRule="auto"/>
              <w:ind w:left="0"/>
            </w:pPr>
            <w:r>
              <w:rPr>
                <w:rFonts w:ascii="Consolas" w:eastAsia="Consolas" w:hAnsi="Consolas" w:cs="Consolas"/>
                <w:sz w:val="20"/>
              </w:rPr>
              <w:t xml:space="preserve">SUM([Net Revenue]) - SUM([Cost]) </w:t>
            </w:r>
          </w:p>
        </w:tc>
      </w:tr>
    </w:tbl>
    <w:p w14:paraId="0BE89044" w14:textId="77777777" w:rsidR="006F76FA" w:rsidRDefault="006F76FA" w:rsidP="006F76FA">
      <w:pPr>
        <w:spacing w:after="188" w:line="259" w:lineRule="auto"/>
      </w:pPr>
      <w:r>
        <w:rPr>
          <w:rFonts w:ascii="Segoe UI" w:eastAsia="Segoe UI" w:hAnsi="Segoe UI" w:cs="Segoe UI"/>
          <w:sz w:val="20"/>
        </w:rPr>
        <w:t xml:space="preserve"> </w:t>
      </w:r>
    </w:p>
    <w:p w14:paraId="73F329E9" w14:textId="77777777" w:rsidR="006F76FA" w:rsidRDefault="006F76FA" w:rsidP="00AF7CD7">
      <w:pPr>
        <w:numPr>
          <w:ilvl w:val="0"/>
          <w:numId w:val="27"/>
        </w:numPr>
        <w:spacing w:after="276" w:line="264" w:lineRule="auto"/>
        <w:ind w:right="82" w:hanging="360"/>
      </w:pPr>
      <w:r>
        <w:t xml:space="preserve">Create a third measure named </w:t>
      </w:r>
      <w:r>
        <w:rPr>
          <w:rFonts w:ascii="Calibri" w:eastAsia="Calibri" w:hAnsi="Calibri" w:cs="Calibri"/>
          <w:b/>
        </w:rPr>
        <w:t>Profitability</w:t>
      </w:r>
      <w:r>
        <w:t xml:space="preserve">, by using the following formula. </w:t>
      </w:r>
    </w:p>
    <w:p w14:paraId="529BCC1A" w14:textId="77777777" w:rsidR="006F76FA" w:rsidRDefault="006F76FA" w:rsidP="006F76FA">
      <w:pPr>
        <w:spacing w:after="0" w:line="259" w:lineRule="auto"/>
        <w:ind w:left="0"/>
      </w:pPr>
      <w:r>
        <w:rPr>
          <w:rFonts w:ascii="Arial" w:eastAsia="Arial" w:hAnsi="Arial" w:cs="Arial"/>
        </w:rPr>
        <w:t xml:space="preserve"> </w:t>
      </w:r>
      <w:r>
        <w:rPr>
          <w:rFonts w:ascii="Arial" w:eastAsia="Arial" w:hAnsi="Arial" w:cs="Arial"/>
        </w:rPr>
        <w:tab/>
      </w:r>
      <w:r>
        <w:t xml:space="preserve"> </w:t>
      </w:r>
    </w:p>
    <w:tbl>
      <w:tblPr>
        <w:tblStyle w:val="TableGrid0"/>
        <w:tblW w:w="6106" w:type="dxa"/>
        <w:tblInd w:w="692" w:type="dxa"/>
        <w:tblCellMar>
          <w:top w:w="76" w:type="dxa"/>
          <w:left w:w="28" w:type="dxa"/>
          <w:right w:w="115" w:type="dxa"/>
        </w:tblCellMar>
        <w:tblLook w:val="04A0" w:firstRow="1" w:lastRow="0" w:firstColumn="1" w:lastColumn="0" w:noHBand="0" w:noVBand="1"/>
      </w:tblPr>
      <w:tblGrid>
        <w:gridCol w:w="6106"/>
      </w:tblGrid>
      <w:tr w:rsidR="006F76FA" w14:paraId="39AB8D9D" w14:textId="77777777" w:rsidTr="006F76FA">
        <w:trPr>
          <w:trHeight w:val="364"/>
        </w:trPr>
        <w:tc>
          <w:tcPr>
            <w:tcW w:w="6106" w:type="dxa"/>
            <w:tcBorders>
              <w:top w:val="nil"/>
              <w:left w:val="nil"/>
              <w:bottom w:val="nil"/>
              <w:right w:val="nil"/>
            </w:tcBorders>
            <w:shd w:val="clear" w:color="auto" w:fill="EFEFF7"/>
          </w:tcPr>
          <w:p w14:paraId="72D39297" w14:textId="77777777" w:rsidR="006F76FA" w:rsidRDefault="006F76FA" w:rsidP="006F76FA">
            <w:pPr>
              <w:spacing w:after="0" w:line="259" w:lineRule="auto"/>
              <w:ind w:left="0"/>
            </w:pPr>
            <w:r>
              <w:rPr>
                <w:rFonts w:ascii="Segoe UI" w:eastAsia="Segoe UI" w:hAnsi="Segoe UI" w:cs="Segoe UI"/>
                <w:b/>
                <w:color w:val="000066"/>
              </w:rPr>
              <w:t xml:space="preserve">DAX </w:t>
            </w:r>
          </w:p>
        </w:tc>
      </w:tr>
      <w:tr w:rsidR="006F76FA" w14:paraId="7DBB0BB3" w14:textId="77777777" w:rsidTr="006F76FA">
        <w:trPr>
          <w:trHeight w:val="305"/>
        </w:trPr>
        <w:tc>
          <w:tcPr>
            <w:tcW w:w="6106" w:type="dxa"/>
            <w:tcBorders>
              <w:top w:val="nil"/>
              <w:left w:val="nil"/>
              <w:bottom w:val="nil"/>
              <w:right w:val="nil"/>
            </w:tcBorders>
            <w:shd w:val="clear" w:color="auto" w:fill="F7F7FF"/>
          </w:tcPr>
          <w:p w14:paraId="05648E7D" w14:textId="77777777" w:rsidR="006F76FA" w:rsidRDefault="006F76FA" w:rsidP="006F76FA">
            <w:pPr>
              <w:spacing w:after="0" w:line="259" w:lineRule="auto"/>
              <w:ind w:left="0"/>
            </w:pPr>
            <w:r>
              <w:rPr>
                <w:rFonts w:ascii="Consolas" w:eastAsia="Consolas" w:hAnsi="Consolas" w:cs="Consolas"/>
                <w:sz w:val="20"/>
              </w:rPr>
              <w:t xml:space="preserve">DIVIDE(Sales[Net Profit], SUM(Sales[Net Revenue])) </w:t>
            </w:r>
          </w:p>
        </w:tc>
      </w:tr>
    </w:tbl>
    <w:p w14:paraId="0BBCDE5F" w14:textId="77777777" w:rsidR="006F76FA" w:rsidRDefault="006F76FA" w:rsidP="006F76FA">
      <w:pPr>
        <w:spacing w:after="159" w:line="259" w:lineRule="auto"/>
      </w:pPr>
      <w:r>
        <w:rPr>
          <w:rFonts w:ascii="Segoe UI" w:eastAsia="Segoe UI" w:hAnsi="Segoe UI" w:cs="Segoe UI"/>
          <w:sz w:val="20"/>
        </w:rPr>
        <w:t xml:space="preserve"> </w:t>
      </w:r>
    </w:p>
    <w:p w14:paraId="67AB9E3A" w14:textId="05B7A9E2" w:rsidR="006F76FA" w:rsidRDefault="006F76FA" w:rsidP="006F76FA">
      <w:pPr>
        <w:spacing w:after="280" w:line="260" w:lineRule="auto"/>
        <w:ind w:left="715" w:right="79"/>
      </w:pPr>
      <w:r>
        <w:rPr>
          <w:rFonts w:ascii="Calibri" w:eastAsia="Calibri" w:hAnsi="Calibri" w:cs="Calibri"/>
          <w:i/>
        </w:rPr>
        <w:lastRenderedPageBreak/>
        <w:t xml:space="preserve">Note: The </w:t>
      </w:r>
      <w:r>
        <w:rPr>
          <w:rFonts w:ascii="Calibri" w:eastAsia="Calibri" w:hAnsi="Calibri" w:cs="Calibri"/>
          <w:b/>
          <w:sz w:val="23"/>
        </w:rPr>
        <w:t>DIVIDE</w:t>
      </w:r>
      <w:r>
        <w:rPr>
          <w:rFonts w:ascii="Calibri" w:eastAsia="Calibri" w:hAnsi="Calibri" w:cs="Calibri"/>
          <w:i/>
        </w:rPr>
        <w:t xml:space="preserve"> function divides two sum expressions, </w:t>
      </w:r>
      <w:r w:rsidR="002650D8">
        <w:rPr>
          <w:rFonts w:ascii="Calibri" w:eastAsia="Calibri" w:hAnsi="Calibri" w:cs="Calibri"/>
          <w:i/>
        </w:rPr>
        <w:t xml:space="preserve">provided </w:t>
      </w:r>
      <w:r>
        <w:rPr>
          <w:rFonts w:ascii="Calibri" w:eastAsia="Calibri" w:hAnsi="Calibri" w:cs="Calibri"/>
          <w:i/>
        </w:rPr>
        <w:t xml:space="preserve">the second argument results in a non-zero number. If the second argument results in zero or blank (missing), then the function will return </w:t>
      </w:r>
      <w:r w:rsidR="002650D8">
        <w:rPr>
          <w:rFonts w:ascii="Calibri" w:eastAsia="Calibri" w:hAnsi="Calibri" w:cs="Calibri"/>
          <w:i/>
        </w:rPr>
        <w:t xml:space="preserve">a </w:t>
      </w:r>
      <w:r>
        <w:rPr>
          <w:rFonts w:ascii="Calibri" w:eastAsia="Calibri" w:hAnsi="Calibri" w:cs="Calibri"/>
          <w:i/>
        </w:rPr>
        <w:t xml:space="preserve">blank. </w:t>
      </w:r>
    </w:p>
    <w:p w14:paraId="3DE20E5B" w14:textId="77777777" w:rsidR="006F76FA" w:rsidRDefault="006F76FA" w:rsidP="00AF7CD7">
      <w:pPr>
        <w:numPr>
          <w:ilvl w:val="0"/>
          <w:numId w:val="27"/>
        </w:numPr>
        <w:spacing w:after="174" w:line="264" w:lineRule="auto"/>
        <w:ind w:right="82" w:hanging="360"/>
      </w:pPr>
      <w:r>
        <w:t xml:space="preserve">Format the measure as </w:t>
      </w:r>
      <w:r>
        <w:rPr>
          <w:rFonts w:ascii="Calibri" w:eastAsia="Calibri" w:hAnsi="Calibri" w:cs="Calibri"/>
          <w:b/>
        </w:rPr>
        <w:t>Percentage</w:t>
      </w:r>
      <w:r>
        <w:t xml:space="preserve">. </w:t>
      </w:r>
    </w:p>
    <w:p w14:paraId="244D997E" w14:textId="77777777" w:rsidR="006F76FA" w:rsidRDefault="006F76FA" w:rsidP="006F76FA">
      <w:pPr>
        <w:spacing w:after="201" w:line="259" w:lineRule="auto"/>
        <w:ind w:left="0" w:right="2946"/>
        <w:jc w:val="center"/>
      </w:pPr>
      <w:r>
        <w:rPr>
          <w:noProof/>
          <w:lang w:val="pt-PT" w:eastAsia="pt-PT"/>
        </w:rPr>
        <w:drawing>
          <wp:inline distT="0" distB="0" distL="0" distR="0" wp14:anchorId="4229CB2C" wp14:editId="5864347E">
            <wp:extent cx="1551940" cy="2674620"/>
            <wp:effectExtent l="0" t="0" r="0" b="0"/>
            <wp:docPr id="2937" name="Picture 2937"/>
            <wp:cNvGraphicFramePr/>
            <a:graphic xmlns:a="http://schemas.openxmlformats.org/drawingml/2006/main">
              <a:graphicData uri="http://schemas.openxmlformats.org/drawingml/2006/picture">
                <pic:pic xmlns:pic="http://schemas.openxmlformats.org/drawingml/2006/picture">
                  <pic:nvPicPr>
                    <pic:cNvPr id="2937" name="Picture 2937"/>
                    <pic:cNvPicPr/>
                  </pic:nvPicPr>
                  <pic:blipFill>
                    <a:blip r:embed="rId71"/>
                    <a:stretch>
                      <a:fillRect/>
                    </a:stretch>
                  </pic:blipFill>
                  <pic:spPr>
                    <a:xfrm>
                      <a:off x="0" y="0"/>
                      <a:ext cx="1551940" cy="2674620"/>
                    </a:xfrm>
                    <a:prstGeom prst="rect">
                      <a:avLst/>
                    </a:prstGeom>
                  </pic:spPr>
                </pic:pic>
              </a:graphicData>
            </a:graphic>
          </wp:inline>
        </w:drawing>
      </w:r>
      <w:r>
        <w:t xml:space="preserve"> </w:t>
      </w:r>
    </w:p>
    <w:p w14:paraId="500647D8" w14:textId="77777777" w:rsidR="006F76FA" w:rsidRDefault="006F76FA" w:rsidP="006F76FA">
      <w:pPr>
        <w:spacing w:after="0" w:line="259" w:lineRule="auto"/>
        <w:ind w:left="0"/>
      </w:pPr>
      <w:r>
        <w:rPr>
          <w:rFonts w:ascii="Arial" w:eastAsia="Arial" w:hAnsi="Arial" w:cs="Arial"/>
        </w:rPr>
        <w:t xml:space="preserve"> </w:t>
      </w:r>
      <w:r>
        <w:rPr>
          <w:rFonts w:ascii="Arial" w:eastAsia="Arial" w:hAnsi="Arial" w:cs="Arial"/>
        </w:rPr>
        <w:tab/>
      </w:r>
      <w:r>
        <w:t xml:space="preserve"> </w:t>
      </w:r>
    </w:p>
    <w:p w14:paraId="1BFF17D7" w14:textId="76F6672D" w:rsidR="006F76FA" w:rsidRDefault="006F76FA" w:rsidP="00AF7CD7">
      <w:pPr>
        <w:numPr>
          <w:ilvl w:val="0"/>
          <w:numId w:val="27"/>
        </w:numPr>
        <w:spacing w:after="173" w:line="264" w:lineRule="auto"/>
        <w:ind w:right="82" w:hanging="360"/>
      </w:pPr>
      <w:r>
        <w:t xml:space="preserve">Toggle to </w:t>
      </w:r>
      <w:r w:rsidR="002650D8">
        <w:t xml:space="preserve">the </w:t>
      </w:r>
      <w:r w:rsidRPr="00C32A1D">
        <w:rPr>
          <w:b/>
        </w:rPr>
        <w:t>Relationships</w:t>
      </w:r>
      <w:r>
        <w:t xml:space="preserve"> view, and in the </w:t>
      </w:r>
      <w:r>
        <w:rPr>
          <w:rFonts w:ascii="Calibri" w:eastAsia="Calibri" w:hAnsi="Calibri" w:cs="Calibri"/>
          <w:b/>
        </w:rPr>
        <w:t>Sales</w:t>
      </w:r>
      <w:r>
        <w:t xml:space="preserve"> table, notice that the three measures are adorned with a different icon. </w:t>
      </w:r>
    </w:p>
    <w:p w14:paraId="7E847AAC" w14:textId="77777777" w:rsidR="00CE4CC6" w:rsidRDefault="00CE4CC6" w:rsidP="006F76FA">
      <w:pPr>
        <w:spacing w:after="201" w:line="259" w:lineRule="auto"/>
        <w:ind w:left="0" w:right="2571"/>
        <w:jc w:val="center"/>
      </w:pPr>
    </w:p>
    <w:p w14:paraId="1F6B69E1" w14:textId="48C3E1F4" w:rsidR="00FE6BBA" w:rsidRDefault="006F76FA" w:rsidP="006F76FA">
      <w:pPr>
        <w:spacing w:after="201" w:line="259" w:lineRule="auto"/>
        <w:ind w:left="0" w:right="2571"/>
        <w:jc w:val="center"/>
      </w:pPr>
      <w:r>
        <w:rPr>
          <w:noProof/>
          <w:lang w:val="pt-PT" w:eastAsia="pt-PT"/>
        </w:rPr>
        <w:lastRenderedPageBreak/>
        <w:drawing>
          <wp:inline distT="0" distB="0" distL="0" distR="0" wp14:anchorId="173EB9FD" wp14:editId="5C71EE2F">
            <wp:extent cx="1790700" cy="4191000"/>
            <wp:effectExtent l="0" t="0" r="0" b="0"/>
            <wp:docPr id="2960" name="Picture 2960"/>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72"/>
                    <a:stretch>
                      <a:fillRect/>
                    </a:stretch>
                  </pic:blipFill>
                  <pic:spPr>
                    <a:xfrm>
                      <a:off x="0" y="0"/>
                      <a:ext cx="1790700" cy="4191000"/>
                    </a:xfrm>
                    <a:prstGeom prst="rect">
                      <a:avLst/>
                    </a:prstGeom>
                  </pic:spPr>
                </pic:pic>
              </a:graphicData>
            </a:graphic>
          </wp:inline>
        </w:drawing>
      </w:r>
    </w:p>
    <w:p w14:paraId="17647BFD" w14:textId="347A5821" w:rsidR="00CE4CC6" w:rsidRDefault="00CE4CC6" w:rsidP="00CE4CC6">
      <w:pPr>
        <w:spacing w:after="201" w:line="259" w:lineRule="auto"/>
        <w:ind w:left="0" w:right="2571"/>
      </w:pPr>
    </w:p>
    <w:p w14:paraId="49AEA593" w14:textId="4677BA87" w:rsidR="00CE4CC6" w:rsidRDefault="00CE4CC6" w:rsidP="00CE4CC6">
      <w:pPr>
        <w:pStyle w:val="Heading3"/>
      </w:pPr>
      <w:r>
        <w:t>Creating Hierarchies</w:t>
      </w:r>
    </w:p>
    <w:p w14:paraId="4C12CB6C" w14:textId="77777777" w:rsidR="00CE4CC6" w:rsidRDefault="00CE4CC6" w:rsidP="00CE4CC6">
      <w:pPr>
        <w:ind w:right="82"/>
      </w:pPr>
    </w:p>
    <w:p w14:paraId="0812D1F8" w14:textId="2873BBA4" w:rsidR="00CE4CC6" w:rsidRDefault="00232BC5" w:rsidP="00CE4CC6">
      <w:pPr>
        <w:ind w:right="82"/>
      </w:pPr>
      <w:r>
        <w:t xml:space="preserve">In this task, you will create some hierarchies </w:t>
      </w:r>
      <w:r w:rsidR="002650D8">
        <w:t xml:space="preserve">that </w:t>
      </w:r>
      <w:r>
        <w:t>will be used later, for reporting</w:t>
      </w:r>
      <w:r w:rsidR="00CE4CC6">
        <w:t xml:space="preserve">. </w:t>
      </w:r>
    </w:p>
    <w:p w14:paraId="5EE9CBA7" w14:textId="77777777" w:rsidR="00232BC5" w:rsidRDefault="00232BC5" w:rsidP="00CE4CC6">
      <w:pPr>
        <w:spacing w:after="201" w:line="259" w:lineRule="auto"/>
        <w:ind w:left="0" w:right="2571"/>
      </w:pPr>
    </w:p>
    <w:p w14:paraId="5493C420" w14:textId="12F78B0F" w:rsidR="00CE4CC6" w:rsidRPr="00232BC5" w:rsidRDefault="00232BC5" w:rsidP="007D689F">
      <w:pPr>
        <w:pStyle w:val="ListParagraph"/>
        <w:numPr>
          <w:ilvl w:val="0"/>
          <w:numId w:val="28"/>
        </w:numPr>
        <w:spacing w:after="201" w:line="259" w:lineRule="auto"/>
        <w:ind w:right="90"/>
      </w:pPr>
      <w:r>
        <w:t xml:space="preserve">In the </w:t>
      </w:r>
      <w:r w:rsidRPr="00232BC5">
        <w:rPr>
          <w:rFonts w:ascii="Calibri" w:eastAsia="Calibri" w:hAnsi="Calibri" w:cs="Calibri"/>
          <w:b/>
        </w:rPr>
        <w:t>Fields</w:t>
      </w:r>
      <w:r>
        <w:t xml:space="preserve"> pane</w:t>
      </w:r>
      <w:r w:rsidR="00D41127">
        <w:t xml:space="preserve">, in </w:t>
      </w:r>
      <w:r w:rsidR="002650D8">
        <w:t xml:space="preserve">the </w:t>
      </w:r>
      <w:r w:rsidR="00D41127">
        <w:rPr>
          <w:b/>
        </w:rPr>
        <w:t>Reporting View</w:t>
      </w:r>
      <w:r w:rsidRPr="00232BC5">
        <w:rPr>
          <w:rFonts w:ascii="Calibri" w:eastAsia="Calibri" w:hAnsi="Calibri" w:cs="Calibri"/>
          <w:b/>
        </w:rPr>
        <w:t xml:space="preserve">, </w:t>
      </w:r>
      <w:r>
        <w:t xml:space="preserve">expand the </w:t>
      </w:r>
      <w:r>
        <w:rPr>
          <w:rFonts w:ascii="Calibri" w:eastAsia="Calibri" w:hAnsi="Calibri" w:cs="Calibri"/>
          <w:b/>
        </w:rPr>
        <w:t xml:space="preserve">Date </w:t>
      </w:r>
      <w:r>
        <w:t xml:space="preserve">table, right-click </w:t>
      </w:r>
      <w:r>
        <w:rPr>
          <w:b/>
        </w:rPr>
        <w:t>Year</w:t>
      </w:r>
      <w:r w:rsidR="002650D8">
        <w:t xml:space="preserve">, and then </w:t>
      </w:r>
      <w:r>
        <w:t xml:space="preserve">select </w:t>
      </w:r>
      <w:r>
        <w:rPr>
          <w:b/>
        </w:rPr>
        <w:t>New Hierarchy</w:t>
      </w:r>
    </w:p>
    <w:p w14:paraId="0746829C" w14:textId="77777777" w:rsidR="00232BC5" w:rsidRPr="00232BC5" w:rsidRDefault="00232BC5" w:rsidP="00232BC5">
      <w:pPr>
        <w:pStyle w:val="ListParagraph"/>
        <w:spacing w:after="201" w:line="259" w:lineRule="auto"/>
        <w:ind w:right="2571"/>
      </w:pPr>
    </w:p>
    <w:p w14:paraId="35DF7AC1" w14:textId="2E9B6933" w:rsidR="00232BC5" w:rsidRDefault="00232BC5" w:rsidP="007D689F">
      <w:pPr>
        <w:pStyle w:val="ListParagraph"/>
        <w:numPr>
          <w:ilvl w:val="0"/>
          <w:numId w:val="28"/>
        </w:numPr>
        <w:spacing w:after="201" w:line="259" w:lineRule="auto"/>
        <w:ind w:right="90"/>
      </w:pPr>
      <w:r>
        <w:t xml:space="preserve">Right-click the new hierarchy called </w:t>
      </w:r>
      <w:r>
        <w:rPr>
          <w:b/>
        </w:rPr>
        <w:t>Year Hierarchy</w:t>
      </w:r>
      <w:r>
        <w:t xml:space="preserve"> and select </w:t>
      </w:r>
      <w:r>
        <w:rPr>
          <w:b/>
        </w:rPr>
        <w:t>Rename</w:t>
      </w:r>
      <w:r>
        <w:t xml:space="preserve">. Rename </w:t>
      </w:r>
      <w:r w:rsidR="002650D8">
        <w:rPr>
          <w:b/>
        </w:rPr>
        <w:t>Year Hierarchy</w:t>
      </w:r>
      <w:r w:rsidR="002650D8">
        <w:t xml:space="preserve"> </w:t>
      </w:r>
      <w:r>
        <w:t xml:space="preserve">to </w:t>
      </w:r>
      <w:r w:rsidRPr="00A47EA3">
        <w:rPr>
          <w:b/>
        </w:rPr>
        <w:t>Calendar</w:t>
      </w:r>
      <w:r>
        <w:t>.</w:t>
      </w:r>
    </w:p>
    <w:p w14:paraId="1A5F6D81" w14:textId="77777777" w:rsidR="00232BC5" w:rsidRDefault="00232BC5" w:rsidP="00232BC5">
      <w:pPr>
        <w:pStyle w:val="ListParagraph"/>
      </w:pPr>
    </w:p>
    <w:p w14:paraId="11BD758C" w14:textId="225B1678" w:rsidR="00232BC5" w:rsidRDefault="00232BC5" w:rsidP="007D689F">
      <w:pPr>
        <w:pStyle w:val="ListParagraph"/>
        <w:numPr>
          <w:ilvl w:val="0"/>
          <w:numId w:val="28"/>
        </w:numPr>
        <w:spacing w:after="201" w:line="259" w:lineRule="auto"/>
        <w:ind w:right="90"/>
      </w:pPr>
      <w:r>
        <w:t xml:space="preserve">Right-click the </w:t>
      </w:r>
      <w:r>
        <w:rPr>
          <w:b/>
        </w:rPr>
        <w:t>Month</w:t>
      </w:r>
      <w:r>
        <w:t xml:space="preserve"> attribute in the </w:t>
      </w:r>
      <w:r>
        <w:rPr>
          <w:b/>
        </w:rPr>
        <w:t>Date</w:t>
      </w:r>
      <w:r>
        <w:t xml:space="preserve"> table</w:t>
      </w:r>
      <w:r w:rsidR="002650D8">
        <w:t>,</w:t>
      </w:r>
      <w:r>
        <w:t xml:space="preserve"> and </w:t>
      </w:r>
      <w:r w:rsidR="002650D8">
        <w:t xml:space="preserve">then click </w:t>
      </w:r>
      <w:r>
        <w:rPr>
          <w:b/>
        </w:rPr>
        <w:t>Add to Calendar</w:t>
      </w:r>
      <w:r>
        <w:t>.</w:t>
      </w:r>
    </w:p>
    <w:p w14:paraId="7D997C70" w14:textId="77777777" w:rsidR="00232BC5" w:rsidRDefault="00232BC5" w:rsidP="00232BC5">
      <w:pPr>
        <w:pStyle w:val="ListParagraph"/>
      </w:pPr>
    </w:p>
    <w:p w14:paraId="5C041864" w14:textId="57050AF1" w:rsidR="00232BC5" w:rsidRPr="00232BC5" w:rsidRDefault="00232BC5" w:rsidP="00232BC5">
      <w:pPr>
        <w:pStyle w:val="ListParagraph"/>
        <w:numPr>
          <w:ilvl w:val="0"/>
          <w:numId w:val="28"/>
        </w:numPr>
        <w:spacing w:after="201" w:line="259" w:lineRule="auto"/>
        <w:ind w:right="2571"/>
      </w:pPr>
      <w:r>
        <w:t xml:space="preserve">Do the same for the </w:t>
      </w:r>
      <w:r>
        <w:rPr>
          <w:b/>
        </w:rPr>
        <w:t>Day</w:t>
      </w:r>
      <w:r>
        <w:t xml:space="preserve"> </w:t>
      </w:r>
      <w:r w:rsidRPr="00232BC5">
        <w:t>attribute</w:t>
      </w:r>
      <w:r w:rsidR="00E67147">
        <w:t xml:space="preserve"> or drag it to the hierarchy</w:t>
      </w:r>
      <w:r>
        <w:rPr>
          <w:b/>
        </w:rPr>
        <w:t>.</w:t>
      </w:r>
    </w:p>
    <w:p w14:paraId="62F35C25" w14:textId="77777777" w:rsidR="00232BC5" w:rsidRDefault="00232BC5" w:rsidP="00232BC5">
      <w:pPr>
        <w:pStyle w:val="ListParagraph"/>
      </w:pPr>
    </w:p>
    <w:p w14:paraId="5AF971A9" w14:textId="3B564FF1" w:rsidR="00232BC5" w:rsidRDefault="00232BC5" w:rsidP="007D689F">
      <w:pPr>
        <w:pStyle w:val="ListParagraph"/>
        <w:numPr>
          <w:ilvl w:val="0"/>
          <w:numId w:val="28"/>
        </w:numPr>
        <w:spacing w:after="201" w:line="259" w:lineRule="auto"/>
        <w:ind w:right="90"/>
      </w:pPr>
      <w:r>
        <w:t>Expand the hierarchy and inspect its content</w:t>
      </w:r>
      <w:r w:rsidR="002650D8">
        <w:t>s</w:t>
      </w:r>
      <w:r>
        <w:t xml:space="preserve">. It should look like </w:t>
      </w:r>
      <w:r w:rsidR="002650D8">
        <w:t>the following screenshot</w:t>
      </w:r>
      <w:r>
        <w:t>:</w:t>
      </w:r>
    </w:p>
    <w:p w14:paraId="5233E351" w14:textId="77777777" w:rsidR="00232BC5" w:rsidRDefault="00232BC5" w:rsidP="00232BC5">
      <w:pPr>
        <w:pStyle w:val="ListParagraph"/>
      </w:pPr>
    </w:p>
    <w:p w14:paraId="4293AC14" w14:textId="7192D956" w:rsidR="00232BC5" w:rsidRDefault="00232BC5" w:rsidP="00232BC5">
      <w:pPr>
        <w:pStyle w:val="ListParagraph"/>
        <w:spacing w:after="201" w:line="259" w:lineRule="auto"/>
        <w:ind w:right="2571"/>
      </w:pPr>
      <w:r>
        <w:rPr>
          <w:noProof/>
          <w:lang w:val="pt-PT" w:eastAsia="pt-PT"/>
        </w:rPr>
        <w:lastRenderedPageBreak/>
        <w:drawing>
          <wp:inline distT="0" distB="0" distL="0" distR="0" wp14:anchorId="2FC106DE" wp14:editId="1B312D9F">
            <wp:extent cx="1685925" cy="2152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85925" cy="2152650"/>
                    </a:xfrm>
                    <a:prstGeom prst="rect">
                      <a:avLst/>
                    </a:prstGeom>
                  </pic:spPr>
                </pic:pic>
              </a:graphicData>
            </a:graphic>
          </wp:inline>
        </w:drawing>
      </w:r>
    </w:p>
    <w:p w14:paraId="7D6C5B29" w14:textId="77777777" w:rsidR="00232BC5" w:rsidRDefault="00232BC5" w:rsidP="00232BC5">
      <w:pPr>
        <w:pStyle w:val="ListParagraph"/>
      </w:pPr>
    </w:p>
    <w:p w14:paraId="29A89C20" w14:textId="683E438F" w:rsidR="00232BC5" w:rsidRDefault="00232BC5" w:rsidP="007D689F">
      <w:pPr>
        <w:pStyle w:val="ListParagraph"/>
        <w:numPr>
          <w:ilvl w:val="0"/>
          <w:numId w:val="28"/>
        </w:numPr>
        <w:spacing w:after="201" w:line="259" w:lineRule="auto"/>
        <w:ind w:right="90"/>
      </w:pPr>
      <w:r>
        <w:t xml:space="preserve">Notice that if you right-click a </w:t>
      </w:r>
      <w:r>
        <w:rPr>
          <w:b/>
        </w:rPr>
        <w:t>Level</w:t>
      </w:r>
      <w:r>
        <w:t xml:space="preserve"> in the hierarchy</w:t>
      </w:r>
      <w:r w:rsidR="002650D8">
        <w:t>,</w:t>
      </w:r>
      <w:r>
        <w:t xml:space="preserve"> you can control its placement</w:t>
      </w:r>
      <w:r w:rsidR="002650D8">
        <w:t>. Y</w:t>
      </w:r>
      <w:r>
        <w:t xml:space="preserve">ou can </w:t>
      </w:r>
      <w:r w:rsidR="002650D8">
        <w:t xml:space="preserve">move </w:t>
      </w:r>
      <w:r>
        <w:t>an attribute up or down in the hierarchy</w:t>
      </w:r>
      <w:r w:rsidR="002650D8">
        <w:t>.</w:t>
      </w:r>
    </w:p>
    <w:p w14:paraId="01267142" w14:textId="77777777" w:rsidR="00232BC5" w:rsidRDefault="00232BC5" w:rsidP="00232BC5">
      <w:pPr>
        <w:pStyle w:val="ListParagraph"/>
        <w:spacing w:after="201" w:line="259" w:lineRule="auto"/>
        <w:ind w:right="2571"/>
      </w:pPr>
    </w:p>
    <w:p w14:paraId="6055494F" w14:textId="5FD5DE12" w:rsidR="00232BC5" w:rsidRDefault="00D71E7C" w:rsidP="007D689F">
      <w:pPr>
        <w:pStyle w:val="ListParagraph"/>
        <w:numPr>
          <w:ilvl w:val="0"/>
          <w:numId w:val="28"/>
        </w:numPr>
        <w:spacing w:after="201" w:line="259" w:lineRule="auto"/>
        <w:ind w:right="90"/>
      </w:pPr>
      <w:r>
        <w:t xml:space="preserve">Create a new hierarchy in the </w:t>
      </w:r>
      <w:r w:rsidRPr="00F13A4A">
        <w:rPr>
          <w:b/>
        </w:rPr>
        <w:t>Sales</w:t>
      </w:r>
      <w:r>
        <w:t xml:space="preserve"> table with </w:t>
      </w:r>
      <w:r>
        <w:rPr>
          <w:b/>
        </w:rPr>
        <w:t xml:space="preserve">Product Category </w:t>
      </w:r>
      <w:r w:rsidRPr="00A47EA3">
        <w:t>and</w:t>
      </w:r>
      <w:r>
        <w:rPr>
          <w:b/>
        </w:rPr>
        <w:t xml:space="preserve"> Product Name</w:t>
      </w:r>
      <w:r>
        <w:t xml:space="preserve">. Name it </w:t>
      </w:r>
      <w:r w:rsidRPr="00F13A4A">
        <w:rPr>
          <w:b/>
        </w:rPr>
        <w:t>Product</w:t>
      </w:r>
      <w:r>
        <w:t xml:space="preserve"> </w:t>
      </w:r>
      <w:r w:rsidRPr="00F13A4A">
        <w:rPr>
          <w:b/>
        </w:rPr>
        <w:t>Categories</w:t>
      </w:r>
      <w:r>
        <w:t>.</w:t>
      </w:r>
    </w:p>
    <w:p w14:paraId="5C7B9562" w14:textId="77777777" w:rsidR="00D71E7C" w:rsidRDefault="00D71E7C" w:rsidP="00D71E7C">
      <w:pPr>
        <w:pStyle w:val="ListParagraph"/>
      </w:pPr>
    </w:p>
    <w:p w14:paraId="76397576" w14:textId="0D4D39AF" w:rsidR="00F13A4A" w:rsidRDefault="00D71E7C" w:rsidP="00650BB3">
      <w:pPr>
        <w:pStyle w:val="ListParagraph"/>
        <w:numPr>
          <w:ilvl w:val="0"/>
          <w:numId w:val="28"/>
        </w:numPr>
        <w:spacing w:after="201" w:line="259" w:lineRule="auto"/>
        <w:ind w:right="90"/>
      </w:pPr>
      <w:r>
        <w:t xml:space="preserve">Create a second new hierarchy in the </w:t>
      </w:r>
      <w:r w:rsidR="00F13A4A" w:rsidRPr="00C32A1D">
        <w:rPr>
          <w:b/>
        </w:rPr>
        <w:t>Sales</w:t>
      </w:r>
      <w:r w:rsidR="00F13A4A">
        <w:t xml:space="preserve"> table with </w:t>
      </w:r>
      <w:r w:rsidR="00F13A4A" w:rsidRPr="00C32A1D">
        <w:rPr>
          <w:b/>
        </w:rPr>
        <w:t>Product Item Group</w:t>
      </w:r>
      <w:r w:rsidR="00F13A4A">
        <w:t xml:space="preserve"> and </w:t>
      </w:r>
      <w:r w:rsidR="00F13A4A" w:rsidRPr="00C32A1D">
        <w:rPr>
          <w:b/>
        </w:rPr>
        <w:t>Product Demographic</w:t>
      </w:r>
      <w:r w:rsidR="00F13A4A">
        <w:t xml:space="preserve">. Name it </w:t>
      </w:r>
      <w:r w:rsidR="00F13A4A" w:rsidRPr="00C32A1D">
        <w:rPr>
          <w:b/>
        </w:rPr>
        <w:t>Marketing Hierarchy</w:t>
      </w:r>
      <w:r w:rsidR="00F13A4A">
        <w:t xml:space="preserve">. It should look like </w:t>
      </w:r>
      <w:r w:rsidR="002650D8">
        <w:t>the following screenshot</w:t>
      </w:r>
      <w:r w:rsidR="00F13A4A">
        <w:t>:</w:t>
      </w:r>
    </w:p>
    <w:p w14:paraId="736CD2CC" w14:textId="77777777" w:rsidR="00F13A4A" w:rsidRDefault="00F13A4A" w:rsidP="00F13A4A">
      <w:pPr>
        <w:pStyle w:val="ListParagraph"/>
      </w:pPr>
    </w:p>
    <w:p w14:paraId="74893AB7" w14:textId="50F78CCB" w:rsidR="001666A9" w:rsidRDefault="00F13A4A" w:rsidP="00F13A4A">
      <w:pPr>
        <w:pStyle w:val="ListParagraph"/>
        <w:spacing w:after="201" w:line="259" w:lineRule="auto"/>
        <w:ind w:right="2571"/>
      </w:pPr>
      <w:r>
        <w:rPr>
          <w:noProof/>
          <w:lang w:val="pt-PT" w:eastAsia="pt-PT"/>
        </w:rPr>
        <w:drawing>
          <wp:inline distT="0" distB="0" distL="0" distR="0" wp14:anchorId="3446CE9E" wp14:editId="246D7EA4">
            <wp:extent cx="214312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43125" cy="1962150"/>
                    </a:xfrm>
                    <a:prstGeom prst="rect">
                      <a:avLst/>
                    </a:prstGeom>
                    <a:noFill/>
                    <a:ln>
                      <a:noFill/>
                    </a:ln>
                  </pic:spPr>
                </pic:pic>
              </a:graphicData>
            </a:graphic>
          </wp:inline>
        </w:drawing>
      </w:r>
    </w:p>
    <w:p w14:paraId="43E134D7" w14:textId="77777777" w:rsidR="001666A9" w:rsidRDefault="001666A9">
      <w:pPr>
        <w:spacing w:after="0" w:line="240" w:lineRule="auto"/>
        <w:ind w:left="0"/>
      </w:pPr>
      <w:r>
        <w:br w:type="page"/>
      </w:r>
    </w:p>
    <w:p w14:paraId="3DC57908" w14:textId="7D11629E" w:rsidR="001666A9" w:rsidRPr="002F5608" w:rsidRDefault="001666A9" w:rsidP="001666A9">
      <w:pPr>
        <w:pStyle w:val="Heading1"/>
      </w:pPr>
      <w:r>
        <w:lastRenderedPageBreak/>
        <w:t>Exercise 3: Extending the Data Model</w:t>
      </w:r>
    </w:p>
    <w:p w14:paraId="5BC103C4" w14:textId="77777777" w:rsidR="001666A9" w:rsidRDefault="001666A9" w:rsidP="001666A9">
      <w:pPr>
        <w:pStyle w:val="AnswerLine"/>
      </w:pPr>
    </w:p>
    <w:p w14:paraId="16BA6A92" w14:textId="77777777" w:rsidR="001666A9" w:rsidRPr="002F5608" w:rsidRDefault="001666A9" w:rsidP="008A42E6">
      <w:pPr>
        <w:pStyle w:val="Heading3"/>
      </w:pPr>
      <w:r w:rsidRPr="002F5608">
        <w:t>Introduction</w:t>
      </w:r>
    </w:p>
    <w:p w14:paraId="089719E4" w14:textId="77777777" w:rsidR="001666A9" w:rsidRDefault="001666A9" w:rsidP="001666A9">
      <w:pPr>
        <w:spacing w:after="241"/>
        <w:ind w:right="82"/>
      </w:pPr>
    </w:p>
    <w:p w14:paraId="27C8F1CF" w14:textId="29D24F60" w:rsidR="001666A9" w:rsidRDefault="001666A9" w:rsidP="001666A9">
      <w:pPr>
        <w:spacing w:after="241"/>
        <w:ind w:right="82"/>
      </w:pPr>
      <w:r>
        <w:t xml:space="preserve">In this exercise, you will </w:t>
      </w:r>
      <w:r w:rsidR="00F570DC">
        <w:t xml:space="preserve">practice what </w:t>
      </w:r>
      <w:r w:rsidR="002650D8">
        <w:t xml:space="preserve">you have </w:t>
      </w:r>
      <w:r w:rsidR="00F570DC">
        <w:t xml:space="preserve">learned </w:t>
      </w:r>
      <w:r w:rsidR="002650D8">
        <w:t>about</w:t>
      </w:r>
      <w:r w:rsidR="00F570DC">
        <w:t xml:space="preserve"> DAX calculations.</w:t>
      </w:r>
    </w:p>
    <w:p w14:paraId="62F14B98" w14:textId="77777777" w:rsidR="001666A9" w:rsidRDefault="001666A9" w:rsidP="001666A9"/>
    <w:p w14:paraId="5DEDE54D" w14:textId="77777777" w:rsidR="001666A9" w:rsidRPr="002F5608" w:rsidRDefault="001666A9" w:rsidP="008A42E6">
      <w:pPr>
        <w:pStyle w:val="Heading3"/>
      </w:pPr>
      <w:r w:rsidRPr="002F5608">
        <w:t>Objectives</w:t>
      </w:r>
    </w:p>
    <w:p w14:paraId="0A82A812" w14:textId="77777777" w:rsidR="001666A9" w:rsidRDefault="001666A9" w:rsidP="001666A9"/>
    <w:p w14:paraId="51767FFF" w14:textId="791E1659" w:rsidR="001666A9" w:rsidRDefault="001666A9" w:rsidP="001666A9">
      <w:r w:rsidRPr="002F5608">
        <w:t xml:space="preserve">After completing this </w:t>
      </w:r>
      <w:r w:rsidR="002650D8">
        <w:t>exercise</w:t>
      </w:r>
      <w:r w:rsidRPr="002F5608">
        <w:t>, you will be able to:</w:t>
      </w:r>
    </w:p>
    <w:p w14:paraId="6847B257" w14:textId="05454BDE" w:rsidR="001666A9" w:rsidRDefault="001666A9" w:rsidP="001666A9">
      <w:pPr>
        <w:pStyle w:val="Lb1"/>
      </w:pPr>
      <w:r>
        <w:t>Create</w:t>
      </w:r>
      <w:r w:rsidR="00D07302">
        <w:t xml:space="preserve"> a Data Table</w:t>
      </w:r>
      <w:r w:rsidR="002650D8">
        <w:t>.</w:t>
      </w:r>
    </w:p>
    <w:p w14:paraId="4241E457" w14:textId="1FD1187E" w:rsidR="00F570DC" w:rsidRDefault="00F570DC" w:rsidP="001666A9">
      <w:pPr>
        <w:pStyle w:val="Lb1"/>
      </w:pPr>
      <w:r>
        <w:t>Create DAX Advanced Calculations</w:t>
      </w:r>
      <w:r w:rsidR="002650D8">
        <w:t>.</w:t>
      </w:r>
    </w:p>
    <w:p w14:paraId="33A558A4" w14:textId="602FBA91" w:rsidR="00ED6356" w:rsidRDefault="00ED6356" w:rsidP="001666A9">
      <w:pPr>
        <w:pStyle w:val="Lb1"/>
      </w:pPr>
      <w:r>
        <w:rPr>
          <w:rFonts w:hint="eastAsia"/>
        </w:rPr>
        <w:t>U</w:t>
      </w:r>
      <w:r>
        <w:t>se</w:t>
      </w:r>
      <w:r w:rsidR="0026794F">
        <w:t xml:space="preserve"> Quick Measure</w:t>
      </w:r>
      <w:r w:rsidR="009D1795">
        <w:t>s</w:t>
      </w:r>
      <w:r w:rsidR="0026794F">
        <w:t xml:space="preserve"> feature.</w:t>
      </w:r>
    </w:p>
    <w:p w14:paraId="6F8523BE" w14:textId="5B1B6882" w:rsidR="00F570DC" w:rsidRDefault="00F570DC" w:rsidP="001666A9">
      <w:pPr>
        <w:pStyle w:val="Lb1"/>
      </w:pPr>
      <w:r>
        <w:t>Use Disconnect</w:t>
      </w:r>
      <w:r w:rsidR="008170B2">
        <w:t>ed</w:t>
      </w:r>
      <w:r>
        <w:t xml:space="preserve"> Tables</w:t>
      </w:r>
      <w:r w:rsidR="002650D8">
        <w:t>.</w:t>
      </w:r>
    </w:p>
    <w:p w14:paraId="458523E2" w14:textId="2C274BA1" w:rsidR="0026794F" w:rsidRDefault="0026794F" w:rsidP="001666A9">
      <w:pPr>
        <w:pStyle w:val="Lb1"/>
      </w:pPr>
      <w:r>
        <w:rPr>
          <w:rFonts w:hint="eastAsia"/>
        </w:rPr>
        <w:t>U</w:t>
      </w:r>
      <w:r>
        <w:t>se What If parameter.</w:t>
      </w:r>
    </w:p>
    <w:p w14:paraId="2191A486" w14:textId="77777777" w:rsidR="001666A9" w:rsidRDefault="001666A9" w:rsidP="001666A9">
      <w:pPr>
        <w:pStyle w:val="Lb1"/>
        <w:numPr>
          <w:ilvl w:val="0"/>
          <w:numId w:val="0"/>
        </w:numPr>
      </w:pPr>
    </w:p>
    <w:p w14:paraId="6B617840" w14:textId="27C2F7B1" w:rsidR="001666A9" w:rsidRDefault="00F34BFC" w:rsidP="001666A9">
      <w:pPr>
        <w:pStyle w:val="Heading3"/>
      </w:pPr>
      <w:r>
        <w:t>Creating a Data Table</w:t>
      </w:r>
    </w:p>
    <w:p w14:paraId="154F2BB5" w14:textId="77777777" w:rsidR="001666A9" w:rsidRDefault="001666A9" w:rsidP="001666A9">
      <w:pPr>
        <w:ind w:right="82"/>
      </w:pPr>
    </w:p>
    <w:p w14:paraId="194C8D5B" w14:textId="4D14C355" w:rsidR="001666A9" w:rsidRDefault="001666A9" w:rsidP="001666A9">
      <w:pPr>
        <w:ind w:right="82"/>
      </w:pPr>
      <w:r>
        <w:t xml:space="preserve">In this task, you will </w:t>
      </w:r>
      <w:r w:rsidR="00F34BFC">
        <w:t xml:space="preserve">create a data table in DAX, </w:t>
      </w:r>
      <w:r w:rsidR="002650D8">
        <w:t xml:space="preserve">which </w:t>
      </w:r>
      <w:r w:rsidR="00F34BFC">
        <w:t>will be a subset of an existing table.</w:t>
      </w:r>
      <w:r w:rsidR="00C41D2F">
        <w:t xml:space="preserve"> This will generate a new lookup table for </w:t>
      </w:r>
      <w:r w:rsidR="00C41D2F" w:rsidRPr="00C32A1D">
        <w:rPr>
          <w:b/>
        </w:rPr>
        <w:t>Products</w:t>
      </w:r>
      <w:r w:rsidR="00C41D2F">
        <w:t>.</w:t>
      </w:r>
    </w:p>
    <w:p w14:paraId="6CD12987" w14:textId="4CCF7748" w:rsidR="00F34BFC" w:rsidRDefault="00F34BFC" w:rsidP="001666A9">
      <w:pPr>
        <w:ind w:right="82"/>
      </w:pPr>
    </w:p>
    <w:p w14:paraId="313ECFA4" w14:textId="2798A90D" w:rsidR="00F34BFC" w:rsidRDefault="00F34BFC" w:rsidP="006B47B3">
      <w:pPr>
        <w:pStyle w:val="ListParagraph"/>
        <w:numPr>
          <w:ilvl w:val="0"/>
          <w:numId w:val="29"/>
        </w:numPr>
        <w:ind w:right="82"/>
      </w:pPr>
      <w:r>
        <w:t xml:space="preserve">In the </w:t>
      </w:r>
      <w:r w:rsidRPr="00A47EA3">
        <w:rPr>
          <w:b/>
        </w:rPr>
        <w:t xml:space="preserve">Modeling </w:t>
      </w:r>
      <w:r>
        <w:t xml:space="preserve">tab, select the option </w:t>
      </w:r>
      <w:r w:rsidRPr="00A47EA3">
        <w:rPr>
          <w:b/>
        </w:rPr>
        <w:t>New Table</w:t>
      </w:r>
      <w:r w:rsidR="002650D8">
        <w:t>.</w:t>
      </w:r>
      <w:r w:rsidR="00A47EA3">
        <w:t xml:space="preserve"> </w:t>
      </w:r>
      <w:r>
        <w:t xml:space="preserve">This table will be used to generate a new lookup table for </w:t>
      </w:r>
      <w:r w:rsidRPr="00A47EA3">
        <w:rPr>
          <w:b/>
        </w:rPr>
        <w:t>Products</w:t>
      </w:r>
      <w:r w:rsidR="0085635B">
        <w:t>.</w:t>
      </w:r>
    </w:p>
    <w:p w14:paraId="50231C16" w14:textId="77777777" w:rsidR="00F34BFC" w:rsidRDefault="00F34BFC" w:rsidP="00F34BFC">
      <w:pPr>
        <w:pStyle w:val="ListParagraph"/>
      </w:pPr>
    </w:p>
    <w:p w14:paraId="74558B0F" w14:textId="75AD727B" w:rsidR="00F34BFC" w:rsidRDefault="00F34BFC" w:rsidP="00F34BFC">
      <w:pPr>
        <w:pStyle w:val="ListParagraph"/>
        <w:numPr>
          <w:ilvl w:val="0"/>
          <w:numId w:val="29"/>
        </w:numPr>
        <w:ind w:right="82"/>
      </w:pPr>
      <w:r>
        <w:t xml:space="preserve">In the </w:t>
      </w:r>
      <w:r>
        <w:rPr>
          <w:b/>
        </w:rPr>
        <w:t>Formula bar</w:t>
      </w:r>
      <w:r w:rsidR="0085635B">
        <w:t>,</w:t>
      </w:r>
      <w:r>
        <w:t xml:space="preserve"> </w:t>
      </w:r>
      <w:r w:rsidR="0085635B">
        <w:t xml:space="preserve">type </w:t>
      </w:r>
      <w:r>
        <w:t>the following expression:</w:t>
      </w:r>
    </w:p>
    <w:p w14:paraId="273E0BFF" w14:textId="77777777" w:rsidR="00F34BFC" w:rsidRDefault="00F34BFC" w:rsidP="00F34BFC">
      <w:pPr>
        <w:pStyle w:val="ListParagraph"/>
      </w:pPr>
    </w:p>
    <w:tbl>
      <w:tblPr>
        <w:tblStyle w:val="TableGrid0"/>
        <w:tblW w:w="6106" w:type="dxa"/>
        <w:tblInd w:w="692" w:type="dxa"/>
        <w:tblCellMar>
          <w:top w:w="76" w:type="dxa"/>
          <w:left w:w="28" w:type="dxa"/>
          <w:right w:w="115" w:type="dxa"/>
        </w:tblCellMar>
        <w:tblLook w:val="04A0" w:firstRow="1" w:lastRow="0" w:firstColumn="1" w:lastColumn="0" w:noHBand="0" w:noVBand="1"/>
      </w:tblPr>
      <w:tblGrid>
        <w:gridCol w:w="6106"/>
      </w:tblGrid>
      <w:tr w:rsidR="00F34BFC" w14:paraId="45D33940" w14:textId="77777777" w:rsidTr="00FC77E6">
        <w:trPr>
          <w:trHeight w:val="360"/>
        </w:trPr>
        <w:tc>
          <w:tcPr>
            <w:tcW w:w="6106" w:type="dxa"/>
            <w:tcBorders>
              <w:top w:val="nil"/>
              <w:left w:val="nil"/>
              <w:bottom w:val="nil"/>
              <w:right w:val="nil"/>
            </w:tcBorders>
            <w:shd w:val="clear" w:color="auto" w:fill="EFEFF7"/>
          </w:tcPr>
          <w:p w14:paraId="6A90888B" w14:textId="77777777" w:rsidR="00F34BFC" w:rsidRDefault="00F34BFC" w:rsidP="00FC77E6">
            <w:pPr>
              <w:spacing w:after="0" w:line="259" w:lineRule="auto"/>
              <w:ind w:left="0"/>
            </w:pPr>
            <w:r>
              <w:rPr>
                <w:rFonts w:ascii="Segoe UI" w:eastAsia="Segoe UI" w:hAnsi="Segoe UI" w:cs="Segoe UI"/>
                <w:b/>
                <w:color w:val="000066"/>
              </w:rPr>
              <w:t xml:space="preserve">DAX </w:t>
            </w:r>
          </w:p>
        </w:tc>
      </w:tr>
      <w:tr w:rsidR="00F34BFC" w14:paraId="14655573" w14:textId="77777777" w:rsidTr="00FC77E6">
        <w:trPr>
          <w:trHeight w:val="308"/>
        </w:trPr>
        <w:tc>
          <w:tcPr>
            <w:tcW w:w="6106" w:type="dxa"/>
            <w:tcBorders>
              <w:top w:val="nil"/>
              <w:left w:val="nil"/>
              <w:bottom w:val="nil"/>
              <w:right w:val="nil"/>
            </w:tcBorders>
            <w:shd w:val="clear" w:color="auto" w:fill="F7F7FF"/>
          </w:tcPr>
          <w:p w14:paraId="38ABC039" w14:textId="4CDE0D72" w:rsidR="00F34BFC" w:rsidRDefault="00F34BFC" w:rsidP="00F34BFC">
            <w:r>
              <w:t>Product</w:t>
            </w:r>
            <w:r w:rsidRPr="00CD35C7">
              <w:t xml:space="preserve"> = </w:t>
            </w:r>
          </w:p>
          <w:p w14:paraId="45FF8800" w14:textId="437176B4" w:rsidR="00F34BFC" w:rsidRDefault="00F34BFC" w:rsidP="00F34BFC">
            <w:r w:rsidRPr="00CD35C7">
              <w:t>DISTINCT(SELECTCOLUMNS(</w:t>
            </w:r>
          </w:p>
          <w:p w14:paraId="12486A0B" w14:textId="77777777" w:rsidR="00F34BFC" w:rsidRDefault="00F34BFC" w:rsidP="00F34BFC">
            <w:r w:rsidRPr="00CD35C7">
              <w:t>Sales,"Product SKU",Sales[Product SKU],</w:t>
            </w:r>
          </w:p>
          <w:p w14:paraId="44A88379" w14:textId="77777777" w:rsidR="00F34BFC" w:rsidRDefault="00F34BFC" w:rsidP="00F34BFC">
            <w:r w:rsidRPr="00CD35C7">
              <w:t>"Product Name",Sales[Product Name],</w:t>
            </w:r>
          </w:p>
          <w:p w14:paraId="0062559A" w14:textId="4C2D69B8" w:rsidR="00F34BFC" w:rsidRDefault="00F34BFC" w:rsidP="00F34BFC">
            <w:r w:rsidRPr="00CD35C7">
              <w:t>"Product Category",Sales[Product Category],</w:t>
            </w:r>
          </w:p>
          <w:p w14:paraId="76F9B5E8" w14:textId="5B368C96" w:rsidR="00F34BFC" w:rsidRDefault="00F34BFC" w:rsidP="00F34BFC">
            <w:r w:rsidRPr="00CD35C7">
              <w:lastRenderedPageBreak/>
              <w:t>"Product Item Group",Sales[Product Item Group],</w:t>
            </w:r>
          </w:p>
          <w:p w14:paraId="18867E54" w14:textId="45375662" w:rsidR="00F34BFC" w:rsidRDefault="00F34BFC" w:rsidP="00F34BFC">
            <w:r w:rsidRPr="00CD35C7">
              <w:t>"Product Demographic",Sales[Product Demographic]))</w:t>
            </w:r>
          </w:p>
          <w:p w14:paraId="534836A6" w14:textId="05E40AFF" w:rsidR="00F34BFC" w:rsidRDefault="00F34BFC" w:rsidP="00FC77E6">
            <w:pPr>
              <w:spacing w:after="0" w:line="259" w:lineRule="auto"/>
              <w:ind w:left="0"/>
            </w:pPr>
          </w:p>
        </w:tc>
      </w:tr>
    </w:tbl>
    <w:p w14:paraId="7AB96460" w14:textId="62643A7F" w:rsidR="00F34BFC" w:rsidRDefault="00F34BFC" w:rsidP="00F34BFC">
      <w:pPr>
        <w:pStyle w:val="ListParagraph"/>
        <w:ind w:left="1080" w:right="82"/>
      </w:pPr>
    </w:p>
    <w:p w14:paraId="2DA83DBC" w14:textId="025C20C8" w:rsidR="00F34BFC" w:rsidRDefault="00F34BFC" w:rsidP="00F34BFC">
      <w:pPr>
        <w:pStyle w:val="ListParagraph"/>
        <w:numPr>
          <w:ilvl w:val="0"/>
          <w:numId w:val="29"/>
        </w:numPr>
        <w:ind w:right="82"/>
      </w:pPr>
      <w:r>
        <w:t xml:space="preserve">Notice that </w:t>
      </w:r>
      <w:r w:rsidR="00A47EA3">
        <w:t xml:space="preserve">a </w:t>
      </w:r>
      <w:r>
        <w:t xml:space="preserve">new table called </w:t>
      </w:r>
      <w:r w:rsidRPr="00A47EA3">
        <w:rPr>
          <w:b/>
        </w:rPr>
        <w:t>Product</w:t>
      </w:r>
      <w:r w:rsidR="00A47EA3">
        <w:rPr>
          <w:b/>
        </w:rPr>
        <w:t xml:space="preserve"> </w:t>
      </w:r>
      <w:r w:rsidR="00A47EA3">
        <w:t>is being generated</w:t>
      </w:r>
      <w:r>
        <w:t xml:space="preserve">, by selecting all of the distinct combinations of </w:t>
      </w:r>
      <w:r w:rsidRPr="00A47EA3">
        <w:rPr>
          <w:b/>
        </w:rPr>
        <w:t>Product</w:t>
      </w:r>
      <w:r>
        <w:t xml:space="preserve"> attributes that exist in the </w:t>
      </w:r>
      <w:r w:rsidRPr="00A47EA3">
        <w:rPr>
          <w:b/>
        </w:rPr>
        <w:t>Sales</w:t>
      </w:r>
      <w:r>
        <w:t xml:space="preserve"> table.</w:t>
      </w:r>
    </w:p>
    <w:p w14:paraId="5B00EF79" w14:textId="77777777" w:rsidR="00747CBC" w:rsidRDefault="00747CBC" w:rsidP="00747CBC">
      <w:pPr>
        <w:pStyle w:val="ListParagraph"/>
        <w:ind w:left="1080" w:right="82"/>
      </w:pPr>
    </w:p>
    <w:p w14:paraId="0F080A39" w14:textId="03B0BAF0" w:rsidR="00747CBC" w:rsidRDefault="00747CBC" w:rsidP="00F34BFC">
      <w:pPr>
        <w:pStyle w:val="ListParagraph"/>
        <w:numPr>
          <w:ilvl w:val="0"/>
          <w:numId w:val="29"/>
        </w:numPr>
        <w:ind w:right="82"/>
      </w:pPr>
      <w:r>
        <w:t xml:space="preserve">Recreate the hierarchies you previously created for product attributes in the </w:t>
      </w:r>
      <w:r>
        <w:rPr>
          <w:b/>
        </w:rPr>
        <w:t>Sales</w:t>
      </w:r>
      <w:r>
        <w:t xml:space="preserve"> table, but this time</w:t>
      </w:r>
      <w:r w:rsidR="0085635B">
        <w:t>,</w:t>
      </w:r>
      <w:r>
        <w:t xml:space="preserve"> do it in the </w:t>
      </w:r>
      <w:r w:rsidRPr="00A47EA3">
        <w:rPr>
          <w:b/>
        </w:rPr>
        <w:t>Product</w:t>
      </w:r>
      <w:r>
        <w:t xml:space="preserve"> table.</w:t>
      </w:r>
    </w:p>
    <w:p w14:paraId="35F7F053" w14:textId="11D263ED" w:rsidR="00F34BFC" w:rsidRDefault="00F34BFC" w:rsidP="00F34BFC">
      <w:pPr>
        <w:pStyle w:val="ListParagraph"/>
        <w:ind w:left="1080" w:right="82"/>
      </w:pPr>
    </w:p>
    <w:p w14:paraId="60845D2E" w14:textId="2B7E78E9" w:rsidR="00F13A4A" w:rsidRDefault="00747CBC" w:rsidP="00747CBC">
      <w:pPr>
        <w:pStyle w:val="ListParagraph"/>
        <w:numPr>
          <w:ilvl w:val="0"/>
          <w:numId w:val="29"/>
        </w:numPr>
        <w:spacing w:after="201" w:line="259" w:lineRule="auto"/>
        <w:ind w:right="2571"/>
      </w:pPr>
      <w:r>
        <w:t>In the end</w:t>
      </w:r>
      <w:r w:rsidR="0085635B">
        <w:t>,</w:t>
      </w:r>
      <w:r>
        <w:t xml:space="preserve"> you should have </w:t>
      </w:r>
      <w:r w:rsidR="0085635B">
        <w:t xml:space="preserve">the following </w:t>
      </w:r>
      <w:r>
        <w:t>in the Product table</w:t>
      </w:r>
      <w:r w:rsidR="0085635B">
        <w:t>:</w:t>
      </w:r>
    </w:p>
    <w:p w14:paraId="7E2DA2A0" w14:textId="77777777" w:rsidR="00747CBC" w:rsidRDefault="00747CBC" w:rsidP="00747CBC">
      <w:pPr>
        <w:pStyle w:val="ListParagraph"/>
      </w:pPr>
    </w:p>
    <w:p w14:paraId="792B33DF" w14:textId="707E8997" w:rsidR="00747CBC" w:rsidRDefault="00975810" w:rsidP="00747CBC">
      <w:pPr>
        <w:pStyle w:val="ListParagraph"/>
        <w:spacing w:after="201" w:line="259" w:lineRule="auto"/>
        <w:ind w:left="1080" w:right="2571"/>
      </w:pPr>
      <w:r>
        <w:rPr>
          <w:noProof/>
          <w:lang w:val="pt-PT" w:eastAsia="pt-PT"/>
        </w:rPr>
        <w:drawing>
          <wp:inline distT="0" distB="0" distL="0" distR="0" wp14:anchorId="3ACF1511" wp14:editId="2A21DF41">
            <wp:extent cx="1583690" cy="15944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83690" cy="1594485"/>
                    </a:xfrm>
                    <a:prstGeom prst="rect">
                      <a:avLst/>
                    </a:prstGeom>
                    <a:noFill/>
                    <a:ln>
                      <a:noFill/>
                    </a:ln>
                  </pic:spPr>
                </pic:pic>
              </a:graphicData>
            </a:graphic>
          </wp:inline>
        </w:drawing>
      </w:r>
    </w:p>
    <w:p w14:paraId="5A86DC46" w14:textId="77777777" w:rsidR="00747CBC" w:rsidRDefault="00747CBC" w:rsidP="00747CBC">
      <w:pPr>
        <w:pStyle w:val="ListParagraph"/>
      </w:pPr>
    </w:p>
    <w:p w14:paraId="66C0B451" w14:textId="29345518" w:rsidR="00747CBC" w:rsidRPr="00414F87" w:rsidRDefault="00414F87" w:rsidP="00414F87">
      <w:pPr>
        <w:pStyle w:val="ListParagraph"/>
        <w:numPr>
          <w:ilvl w:val="0"/>
          <w:numId w:val="29"/>
        </w:numPr>
        <w:spacing w:after="201" w:line="259" w:lineRule="auto"/>
        <w:ind w:right="90"/>
      </w:pPr>
      <w:r>
        <w:t xml:space="preserve">Delete the previous </w:t>
      </w:r>
      <w:r>
        <w:rPr>
          <w:b/>
        </w:rPr>
        <w:t xml:space="preserve">Product </w:t>
      </w:r>
      <w:r w:rsidRPr="00414F87">
        <w:t>related hierarchies in the</w:t>
      </w:r>
      <w:r>
        <w:rPr>
          <w:b/>
        </w:rPr>
        <w:t xml:space="preserve"> Sales </w:t>
      </w:r>
      <w:r w:rsidRPr="00414F87">
        <w:t>table</w:t>
      </w:r>
      <w:r>
        <w:t xml:space="preserve"> by right-clicking each one and </w:t>
      </w:r>
      <w:r w:rsidR="0085635B">
        <w:t xml:space="preserve">then clicking </w:t>
      </w:r>
      <w:r w:rsidRPr="00414F87">
        <w:rPr>
          <w:b/>
        </w:rPr>
        <w:t>Delete</w:t>
      </w:r>
      <w:r w:rsidR="0085635B">
        <w:t>.</w:t>
      </w:r>
    </w:p>
    <w:p w14:paraId="1D1DFE80" w14:textId="6D3A7FEC" w:rsidR="00414F87" w:rsidRDefault="00414F87" w:rsidP="00414F87">
      <w:pPr>
        <w:pStyle w:val="ListParagraph"/>
        <w:spacing w:after="201" w:line="259" w:lineRule="auto"/>
        <w:ind w:left="1080" w:right="90"/>
      </w:pPr>
    </w:p>
    <w:p w14:paraId="784A63DD" w14:textId="45AAEFC1" w:rsidR="00414F87" w:rsidRDefault="00975810" w:rsidP="00414F87">
      <w:pPr>
        <w:pStyle w:val="ListParagraph"/>
        <w:spacing w:after="201" w:line="259" w:lineRule="auto"/>
        <w:ind w:left="1080" w:right="90"/>
      </w:pPr>
      <w:r>
        <w:rPr>
          <w:noProof/>
          <w:lang w:val="pt-PT" w:eastAsia="pt-PT"/>
        </w:rPr>
        <w:lastRenderedPageBreak/>
        <w:drawing>
          <wp:inline distT="0" distB="0" distL="0" distR="0" wp14:anchorId="49BC9654" wp14:editId="62DFFED6">
            <wp:extent cx="2457450" cy="3648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57450" cy="3648075"/>
                    </a:xfrm>
                    <a:prstGeom prst="rect">
                      <a:avLst/>
                    </a:prstGeom>
                  </pic:spPr>
                </pic:pic>
              </a:graphicData>
            </a:graphic>
          </wp:inline>
        </w:drawing>
      </w:r>
    </w:p>
    <w:p w14:paraId="4DB39D7B" w14:textId="77777777" w:rsidR="00414F87" w:rsidRDefault="00414F87" w:rsidP="00414F87">
      <w:pPr>
        <w:pStyle w:val="ListParagraph"/>
        <w:spacing w:after="201" w:line="259" w:lineRule="auto"/>
        <w:ind w:left="1080" w:right="90"/>
      </w:pPr>
    </w:p>
    <w:p w14:paraId="08E2B657" w14:textId="29B24B65" w:rsidR="00414F87" w:rsidRDefault="00414F87" w:rsidP="00414F87">
      <w:pPr>
        <w:pStyle w:val="ListParagraph"/>
        <w:spacing w:after="201" w:line="259" w:lineRule="auto"/>
        <w:ind w:left="1080" w:right="90"/>
      </w:pPr>
      <w:r>
        <w:t>You will receive a warning before the deletion. It is OK to remove hierarchies</w:t>
      </w:r>
      <w:r w:rsidR="0085635B">
        <w:t>, because they do not result in removal of the</w:t>
      </w:r>
      <w:r>
        <w:t xml:space="preserve"> underlying attributes.</w:t>
      </w:r>
    </w:p>
    <w:p w14:paraId="5BEAE6C5" w14:textId="75A3FFB5" w:rsidR="00414F87" w:rsidRDefault="00414F87" w:rsidP="00414F87">
      <w:pPr>
        <w:pStyle w:val="ListParagraph"/>
        <w:spacing w:after="201" w:line="259" w:lineRule="auto"/>
        <w:ind w:left="1080" w:right="90"/>
      </w:pPr>
    </w:p>
    <w:p w14:paraId="2F95BFA9" w14:textId="207CE8A1" w:rsidR="00414F87" w:rsidRDefault="00414F87" w:rsidP="00414F87">
      <w:pPr>
        <w:pStyle w:val="ListParagraph"/>
        <w:spacing w:after="201" w:line="259" w:lineRule="auto"/>
        <w:ind w:left="1080" w:right="90"/>
      </w:pPr>
      <w:r>
        <w:rPr>
          <w:noProof/>
          <w:lang w:val="pt-PT" w:eastAsia="pt-PT"/>
        </w:rPr>
        <w:drawing>
          <wp:inline distT="0" distB="0" distL="0" distR="0" wp14:anchorId="49F27778" wp14:editId="48C3F438">
            <wp:extent cx="4486275" cy="1581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86275" cy="1581150"/>
                    </a:xfrm>
                    <a:prstGeom prst="rect">
                      <a:avLst/>
                    </a:prstGeom>
                    <a:noFill/>
                    <a:ln>
                      <a:noFill/>
                    </a:ln>
                  </pic:spPr>
                </pic:pic>
              </a:graphicData>
            </a:graphic>
          </wp:inline>
        </w:drawing>
      </w:r>
    </w:p>
    <w:p w14:paraId="01C4BF54" w14:textId="77777777" w:rsidR="00414F87" w:rsidRDefault="00414F87" w:rsidP="00414F87">
      <w:pPr>
        <w:pStyle w:val="ListParagraph"/>
        <w:spacing w:after="201" w:line="259" w:lineRule="auto"/>
        <w:ind w:left="1080" w:right="90"/>
      </w:pPr>
    </w:p>
    <w:p w14:paraId="4D7DAC41" w14:textId="046538E9" w:rsidR="00414F87" w:rsidRDefault="00414F87" w:rsidP="00414F87">
      <w:pPr>
        <w:pStyle w:val="ListParagraph"/>
        <w:numPr>
          <w:ilvl w:val="0"/>
          <w:numId w:val="29"/>
        </w:numPr>
        <w:spacing w:after="201" w:line="259" w:lineRule="auto"/>
        <w:ind w:right="90"/>
      </w:pPr>
      <w:r>
        <w:t xml:space="preserve">In the </w:t>
      </w:r>
      <w:r>
        <w:rPr>
          <w:b/>
        </w:rPr>
        <w:t>Sales</w:t>
      </w:r>
      <w:r>
        <w:t xml:space="preserve"> table</w:t>
      </w:r>
      <w:r w:rsidR="0085635B">
        <w:t>,</w:t>
      </w:r>
      <w:r>
        <w:t xml:space="preserve"> make sure to also hide all of the </w:t>
      </w:r>
      <w:r>
        <w:rPr>
          <w:b/>
        </w:rPr>
        <w:t>Product</w:t>
      </w:r>
      <w:r w:rsidR="0085635B">
        <w:noBreakHyphen/>
      </w:r>
      <w:r>
        <w:t>related attributes, namely:</w:t>
      </w:r>
    </w:p>
    <w:p w14:paraId="73A47B46" w14:textId="082F25EC" w:rsidR="00414F87" w:rsidRDefault="00414F87" w:rsidP="00C32A1D">
      <w:pPr>
        <w:pStyle w:val="ListParagraph"/>
        <w:numPr>
          <w:ilvl w:val="1"/>
          <w:numId w:val="42"/>
        </w:numPr>
        <w:spacing w:after="201" w:line="259" w:lineRule="auto"/>
        <w:ind w:right="90"/>
      </w:pPr>
      <w:r>
        <w:t>Product SKU</w:t>
      </w:r>
    </w:p>
    <w:p w14:paraId="13CE758D" w14:textId="3BA8FD7E" w:rsidR="00414F87" w:rsidRDefault="00414F87" w:rsidP="00C32A1D">
      <w:pPr>
        <w:pStyle w:val="ListParagraph"/>
        <w:numPr>
          <w:ilvl w:val="1"/>
          <w:numId w:val="42"/>
        </w:numPr>
        <w:spacing w:after="201" w:line="259" w:lineRule="auto"/>
        <w:ind w:right="90"/>
      </w:pPr>
      <w:r>
        <w:t>Product Name</w:t>
      </w:r>
    </w:p>
    <w:p w14:paraId="5D11A2D0" w14:textId="7C27DB95" w:rsidR="00414F87" w:rsidRDefault="00414F87" w:rsidP="00C32A1D">
      <w:pPr>
        <w:pStyle w:val="ListParagraph"/>
        <w:numPr>
          <w:ilvl w:val="1"/>
          <w:numId w:val="42"/>
        </w:numPr>
        <w:spacing w:after="201" w:line="259" w:lineRule="auto"/>
        <w:ind w:right="90"/>
      </w:pPr>
      <w:r>
        <w:t>Product Category</w:t>
      </w:r>
    </w:p>
    <w:p w14:paraId="3D2BE619" w14:textId="4AC8A70B" w:rsidR="00414F87" w:rsidRDefault="00414F87" w:rsidP="00C32A1D">
      <w:pPr>
        <w:pStyle w:val="ListParagraph"/>
        <w:numPr>
          <w:ilvl w:val="1"/>
          <w:numId w:val="42"/>
        </w:numPr>
        <w:spacing w:after="201" w:line="259" w:lineRule="auto"/>
        <w:ind w:right="90"/>
      </w:pPr>
      <w:r>
        <w:t>Product Item Group</w:t>
      </w:r>
    </w:p>
    <w:p w14:paraId="0EBD1CD4" w14:textId="448C156D" w:rsidR="00414F87" w:rsidRDefault="00414F87" w:rsidP="00C32A1D">
      <w:pPr>
        <w:pStyle w:val="ListParagraph"/>
        <w:numPr>
          <w:ilvl w:val="1"/>
          <w:numId w:val="42"/>
        </w:numPr>
        <w:spacing w:after="201" w:line="259" w:lineRule="auto"/>
        <w:ind w:right="90"/>
      </w:pPr>
      <w:r>
        <w:t>Product Demographic</w:t>
      </w:r>
    </w:p>
    <w:p w14:paraId="4D1ED5C2" w14:textId="77777777" w:rsidR="00414F87" w:rsidRDefault="00414F87" w:rsidP="00414F87">
      <w:pPr>
        <w:pStyle w:val="ListParagraph"/>
        <w:spacing w:after="201" w:line="259" w:lineRule="auto"/>
        <w:ind w:left="1080" w:right="90"/>
      </w:pPr>
    </w:p>
    <w:p w14:paraId="7609B1AC" w14:textId="6B8DA9AC" w:rsidR="00414F87" w:rsidRDefault="0085635B" w:rsidP="00414F87">
      <w:pPr>
        <w:pStyle w:val="ListParagraph"/>
        <w:numPr>
          <w:ilvl w:val="0"/>
          <w:numId w:val="29"/>
        </w:numPr>
        <w:spacing w:after="201" w:line="259" w:lineRule="auto"/>
        <w:ind w:right="90"/>
      </w:pPr>
      <w:r>
        <w:t>To hide</w:t>
      </w:r>
      <w:r w:rsidR="00414F87">
        <w:t xml:space="preserve"> an attribute, you can right-click it in the </w:t>
      </w:r>
      <w:r w:rsidR="00414F87" w:rsidRPr="00414F87">
        <w:rPr>
          <w:b/>
        </w:rPr>
        <w:t>Report View</w:t>
      </w:r>
      <w:r>
        <w:t>,</w:t>
      </w:r>
      <w:r w:rsidR="00414F87">
        <w:t xml:space="preserve"> and </w:t>
      </w:r>
      <w:r>
        <w:t xml:space="preserve">then click </w:t>
      </w:r>
      <w:r w:rsidR="00414F87">
        <w:rPr>
          <w:b/>
        </w:rPr>
        <w:t>Hide</w:t>
      </w:r>
      <w:r>
        <w:t xml:space="preserve">. Alternatively, </w:t>
      </w:r>
      <w:r w:rsidR="00414F87">
        <w:t xml:space="preserve">in </w:t>
      </w:r>
      <w:r w:rsidR="00414F87">
        <w:rPr>
          <w:b/>
        </w:rPr>
        <w:t>Data View</w:t>
      </w:r>
      <w:r>
        <w:t>, you can</w:t>
      </w:r>
      <w:r w:rsidR="00414F87">
        <w:t xml:space="preserve"> select </w:t>
      </w:r>
      <w:r w:rsidR="00414F87">
        <w:rPr>
          <w:b/>
        </w:rPr>
        <w:t>Hide in Report View</w:t>
      </w:r>
      <w:r w:rsidR="00414F87">
        <w:t>.</w:t>
      </w:r>
    </w:p>
    <w:p w14:paraId="6C50D625" w14:textId="1984D852" w:rsidR="00414F87" w:rsidRDefault="00414F87" w:rsidP="00414F87">
      <w:pPr>
        <w:pStyle w:val="ListParagraph"/>
        <w:spacing w:after="201" w:line="259" w:lineRule="auto"/>
        <w:ind w:left="1080" w:right="90"/>
      </w:pPr>
    </w:p>
    <w:p w14:paraId="411F7546" w14:textId="5F8007EC" w:rsidR="00414F87" w:rsidRDefault="00414F87" w:rsidP="00414F87">
      <w:pPr>
        <w:pStyle w:val="ListParagraph"/>
        <w:numPr>
          <w:ilvl w:val="0"/>
          <w:numId w:val="29"/>
        </w:numPr>
        <w:spacing w:after="201" w:line="259" w:lineRule="auto"/>
        <w:ind w:right="90"/>
      </w:pPr>
      <w:r>
        <w:lastRenderedPageBreak/>
        <w:t xml:space="preserve">Finally, we are going to relate the new </w:t>
      </w:r>
      <w:r w:rsidRPr="00414F87">
        <w:rPr>
          <w:b/>
        </w:rPr>
        <w:t>Product</w:t>
      </w:r>
      <w:r>
        <w:t xml:space="preserve"> table with the </w:t>
      </w:r>
      <w:r w:rsidRPr="00414F87">
        <w:rPr>
          <w:b/>
        </w:rPr>
        <w:t>Sales</w:t>
      </w:r>
      <w:r>
        <w:t xml:space="preserve"> table, but we will let Power BI do the hard</w:t>
      </w:r>
      <w:r w:rsidR="0085635B">
        <w:t xml:space="preserve"> </w:t>
      </w:r>
      <w:r>
        <w:t>work.</w:t>
      </w:r>
    </w:p>
    <w:p w14:paraId="4088B14E" w14:textId="77777777" w:rsidR="00414F87" w:rsidRDefault="00414F87" w:rsidP="00414F87">
      <w:pPr>
        <w:pStyle w:val="ListParagraph"/>
      </w:pPr>
    </w:p>
    <w:p w14:paraId="068711CF" w14:textId="5C56C22D" w:rsidR="00414F87" w:rsidRPr="00414F87" w:rsidRDefault="00414F87" w:rsidP="00414F87">
      <w:pPr>
        <w:pStyle w:val="ListParagraph"/>
        <w:numPr>
          <w:ilvl w:val="0"/>
          <w:numId w:val="29"/>
        </w:numPr>
        <w:spacing w:after="201" w:line="259" w:lineRule="auto"/>
        <w:ind w:right="90"/>
      </w:pPr>
      <w:r>
        <w:t xml:space="preserve">Click </w:t>
      </w:r>
      <w:r>
        <w:rPr>
          <w:b/>
        </w:rPr>
        <w:t xml:space="preserve">Manage Relationships </w:t>
      </w:r>
      <w:r>
        <w:t xml:space="preserve">in the </w:t>
      </w:r>
      <w:r>
        <w:rPr>
          <w:b/>
        </w:rPr>
        <w:t xml:space="preserve">Modeling </w:t>
      </w:r>
      <w:r>
        <w:t>tab</w:t>
      </w:r>
      <w:r w:rsidR="0085635B">
        <w:t>,</w:t>
      </w:r>
      <w:r>
        <w:t xml:space="preserve"> and </w:t>
      </w:r>
      <w:r w:rsidR="0085635B">
        <w:t xml:space="preserve">then </w:t>
      </w:r>
      <w:r>
        <w:t xml:space="preserve">click </w:t>
      </w:r>
      <w:r>
        <w:rPr>
          <w:b/>
        </w:rPr>
        <w:t>Autodetect</w:t>
      </w:r>
      <w:r w:rsidR="0085635B">
        <w:t>.</w:t>
      </w:r>
      <w:r>
        <w:t xml:space="preserve"> </w:t>
      </w:r>
      <w:r w:rsidR="00A47EA3">
        <w:t>PBI Desktop</w:t>
      </w:r>
      <w:r>
        <w:t xml:space="preserve"> will find a new relationship </w:t>
      </w:r>
      <w:r w:rsidR="0085635B">
        <w:t xml:space="preserve">that </w:t>
      </w:r>
      <w:r>
        <w:t xml:space="preserve">will connect </w:t>
      </w:r>
      <w:r w:rsidRPr="00414F87">
        <w:rPr>
          <w:b/>
        </w:rPr>
        <w:t>Sales</w:t>
      </w:r>
      <w:r>
        <w:t xml:space="preserve"> to </w:t>
      </w:r>
      <w:r w:rsidRPr="00414F87">
        <w:rPr>
          <w:b/>
        </w:rPr>
        <w:t>Product</w:t>
      </w:r>
      <w:r>
        <w:t>, via</w:t>
      </w:r>
      <w:r w:rsidR="0085635B">
        <w:t xml:space="preserve"> the</w:t>
      </w:r>
      <w:r>
        <w:t xml:space="preserve"> </w:t>
      </w:r>
      <w:r w:rsidRPr="00414F87">
        <w:rPr>
          <w:b/>
        </w:rPr>
        <w:t>Product SKU</w:t>
      </w:r>
      <w:r w:rsidR="0085635B">
        <w:t>.</w:t>
      </w:r>
    </w:p>
    <w:p w14:paraId="43202F9E" w14:textId="77777777" w:rsidR="00414F87" w:rsidRDefault="00414F87" w:rsidP="00414F87">
      <w:pPr>
        <w:pStyle w:val="ListParagraph"/>
      </w:pPr>
    </w:p>
    <w:p w14:paraId="5545B07C" w14:textId="662CACC8" w:rsidR="00414F87" w:rsidRDefault="00414F87" w:rsidP="00414F87">
      <w:pPr>
        <w:pStyle w:val="ListParagraph"/>
        <w:spacing w:after="201" w:line="259" w:lineRule="auto"/>
        <w:ind w:left="1080" w:right="90"/>
      </w:pPr>
      <w:r>
        <w:rPr>
          <w:noProof/>
          <w:lang w:val="pt-PT" w:eastAsia="pt-PT"/>
        </w:rPr>
        <w:drawing>
          <wp:inline distT="0" distB="0" distL="0" distR="0" wp14:anchorId="39833C41" wp14:editId="15F69645">
            <wp:extent cx="5486400" cy="267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267335"/>
                    </a:xfrm>
                    <a:prstGeom prst="rect">
                      <a:avLst/>
                    </a:prstGeom>
                  </pic:spPr>
                </pic:pic>
              </a:graphicData>
            </a:graphic>
          </wp:inline>
        </w:drawing>
      </w:r>
    </w:p>
    <w:p w14:paraId="5AED4F18" w14:textId="0419D492" w:rsidR="00EC53C6" w:rsidRDefault="00EC53C6" w:rsidP="00414F87">
      <w:pPr>
        <w:pStyle w:val="ListParagraph"/>
        <w:spacing w:after="201" w:line="259" w:lineRule="auto"/>
        <w:ind w:left="1080" w:right="90"/>
      </w:pPr>
    </w:p>
    <w:p w14:paraId="6DFCAACB" w14:textId="664B0CFF" w:rsidR="00EC53C6" w:rsidRDefault="00EC53C6" w:rsidP="00EC53C6">
      <w:pPr>
        <w:pStyle w:val="ListParagraph"/>
        <w:numPr>
          <w:ilvl w:val="0"/>
          <w:numId w:val="29"/>
        </w:numPr>
        <w:spacing w:after="201" w:line="259" w:lineRule="auto"/>
        <w:ind w:right="90"/>
      </w:pPr>
      <w:r>
        <w:t xml:space="preserve">The data model should now look </w:t>
      </w:r>
      <w:r w:rsidR="00975810">
        <w:t>similar to</w:t>
      </w:r>
      <w:r>
        <w:t xml:space="preserve"> </w:t>
      </w:r>
      <w:r w:rsidR="0085635B">
        <w:t>the following screenshot</w:t>
      </w:r>
      <w:r>
        <w:t>:</w:t>
      </w:r>
    </w:p>
    <w:p w14:paraId="4B7AF576" w14:textId="64F7A6D0" w:rsidR="00EC53C6" w:rsidRDefault="00EC53C6" w:rsidP="00EC53C6">
      <w:pPr>
        <w:spacing w:after="201" w:line="259" w:lineRule="auto"/>
        <w:ind w:right="90"/>
      </w:pPr>
    </w:p>
    <w:p w14:paraId="0BC753DB" w14:textId="1249B9CC" w:rsidR="00EC53C6" w:rsidRDefault="00EC53C6" w:rsidP="00EC53C6">
      <w:pPr>
        <w:spacing w:after="201" w:line="259" w:lineRule="auto"/>
        <w:ind w:right="90"/>
      </w:pPr>
      <w:r>
        <w:rPr>
          <w:noProof/>
          <w:lang w:val="pt-PT" w:eastAsia="pt-PT"/>
        </w:rPr>
        <w:drawing>
          <wp:inline distT="0" distB="0" distL="0" distR="0" wp14:anchorId="7D93B8D4" wp14:editId="305922D3">
            <wp:extent cx="4591050" cy="258459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8089" cy="2599813"/>
                    </a:xfrm>
                    <a:prstGeom prst="rect">
                      <a:avLst/>
                    </a:prstGeom>
                  </pic:spPr>
                </pic:pic>
              </a:graphicData>
            </a:graphic>
          </wp:inline>
        </w:drawing>
      </w:r>
    </w:p>
    <w:p w14:paraId="316988D3" w14:textId="1B541610" w:rsidR="00EC53C6" w:rsidRDefault="00EC53C6" w:rsidP="00EC53C6">
      <w:pPr>
        <w:spacing w:after="201" w:line="259" w:lineRule="auto"/>
        <w:ind w:right="90"/>
      </w:pPr>
    </w:p>
    <w:p w14:paraId="0589526E" w14:textId="15F3FD83" w:rsidR="00C41D2F" w:rsidRDefault="00C41D2F" w:rsidP="00C41D2F">
      <w:pPr>
        <w:pStyle w:val="Heading3"/>
      </w:pPr>
      <w:r>
        <w:t xml:space="preserve">Creating </w:t>
      </w:r>
      <w:r w:rsidR="002C264A">
        <w:t xml:space="preserve">Advanced </w:t>
      </w:r>
      <w:r>
        <w:t>Calculations</w:t>
      </w:r>
    </w:p>
    <w:p w14:paraId="002BFB04" w14:textId="77777777" w:rsidR="00C41D2F" w:rsidRDefault="00C41D2F" w:rsidP="00C41D2F">
      <w:pPr>
        <w:ind w:right="82"/>
      </w:pPr>
    </w:p>
    <w:p w14:paraId="32496CA5" w14:textId="7354FBCE" w:rsidR="00C41D2F" w:rsidRDefault="00C41D2F" w:rsidP="00C41D2F">
      <w:pPr>
        <w:ind w:right="82"/>
      </w:pPr>
      <w:r>
        <w:t xml:space="preserve">In this task, you will create some more calculations in the model, with DAX, </w:t>
      </w:r>
      <w:r w:rsidR="0085635B">
        <w:t xml:space="preserve">using </w:t>
      </w:r>
      <w:r>
        <w:t xml:space="preserve">what </w:t>
      </w:r>
      <w:r w:rsidR="0085635B">
        <w:t xml:space="preserve">you have </w:t>
      </w:r>
      <w:r>
        <w:t>learned so far.</w:t>
      </w:r>
      <w:r w:rsidR="006F5AD8">
        <w:t xml:space="preserve"> Although you </w:t>
      </w:r>
      <w:r w:rsidR="0085635B">
        <w:t xml:space="preserve">have not </w:t>
      </w:r>
      <w:r w:rsidR="006F5AD8">
        <w:t>learned how to create reports</w:t>
      </w:r>
      <w:r w:rsidR="0085635B">
        <w:t xml:space="preserve"> </w:t>
      </w:r>
      <w:r w:rsidR="006F5AD8">
        <w:t>yet, we advise you to try out your formulas, with simple tables, as you progress.</w:t>
      </w:r>
    </w:p>
    <w:p w14:paraId="45D9C584" w14:textId="77777777" w:rsidR="00C41D2F" w:rsidRDefault="00C41D2F" w:rsidP="00C41D2F">
      <w:pPr>
        <w:ind w:right="82"/>
      </w:pPr>
    </w:p>
    <w:p w14:paraId="2537A376" w14:textId="7C9885D4" w:rsidR="00EC53C6" w:rsidRDefault="001D586A" w:rsidP="001D586A">
      <w:pPr>
        <w:pStyle w:val="ListParagraph"/>
        <w:numPr>
          <w:ilvl w:val="0"/>
          <w:numId w:val="30"/>
        </w:numPr>
        <w:spacing w:after="201" w:line="259" w:lineRule="auto"/>
        <w:ind w:right="90"/>
      </w:pPr>
      <w:r>
        <w:t>In</w:t>
      </w:r>
      <w:r w:rsidR="0085635B">
        <w:t xml:space="preserve"> the</w:t>
      </w:r>
      <w:r>
        <w:t xml:space="preserve"> </w:t>
      </w:r>
      <w:r w:rsidRPr="001D586A">
        <w:rPr>
          <w:b/>
        </w:rPr>
        <w:t>Report View</w:t>
      </w:r>
      <w:r>
        <w:t xml:space="preserve">, expand the </w:t>
      </w:r>
      <w:r w:rsidRPr="001D586A">
        <w:rPr>
          <w:b/>
        </w:rPr>
        <w:t>Sales</w:t>
      </w:r>
      <w:r>
        <w:t xml:space="preserve"> table. We are going to create a new calculation for the sum of Net Revenue for Sales that had a discount.</w:t>
      </w:r>
    </w:p>
    <w:p w14:paraId="4BAE9D9E" w14:textId="1C848667" w:rsidR="001D586A" w:rsidRDefault="001D586A" w:rsidP="001D586A">
      <w:pPr>
        <w:pStyle w:val="ListParagraph"/>
        <w:spacing w:after="201" w:line="259" w:lineRule="auto"/>
        <w:ind w:left="1080" w:right="90"/>
      </w:pPr>
    </w:p>
    <w:p w14:paraId="44CABF4E" w14:textId="2D36AEA2" w:rsidR="001D586A" w:rsidRDefault="00AB130E" w:rsidP="00AB130E">
      <w:pPr>
        <w:pStyle w:val="ListParagraph"/>
        <w:spacing w:after="201" w:line="259" w:lineRule="auto"/>
        <w:ind w:left="1080" w:right="90"/>
      </w:pPr>
      <w:r w:rsidRPr="00AB130E">
        <w:rPr>
          <w:b/>
        </w:rPr>
        <w:t>CHALLENGE</w:t>
      </w:r>
      <w:r>
        <w:t xml:space="preserve">: </w:t>
      </w:r>
      <w:r w:rsidR="001D586A">
        <w:t>Do you think that this should be a Measure or a Column? Why?</w:t>
      </w:r>
    </w:p>
    <w:p w14:paraId="71E3E02C" w14:textId="77777777" w:rsidR="001D586A" w:rsidRDefault="001D586A" w:rsidP="001D586A">
      <w:pPr>
        <w:pStyle w:val="ListParagraph"/>
      </w:pPr>
    </w:p>
    <w:p w14:paraId="60FFC9E4" w14:textId="6C96C971" w:rsidR="001D586A" w:rsidRDefault="001D586A" w:rsidP="001D586A">
      <w:pPr>
        <w:spacing w:after="201" w:line="259" w:lineRule="auto"/>
        <w:ind w:right="90"/>
      </w:pPr>
      <w:r>
        <w:t>A:_____________________________________________________________________</w:t>
      </w:r>
    </w:p>
    <w:p w14:paraId="06B193E0" w14:textId="734CF4A9" w:rsidR="001D586A" w:rsidRDefault="001D586A" w:rsidP="001D586A">
      <w:pPr>
        <w:pStyle w:val="ListParagraph"/>
      </w:pPr>
      <w:r>
        <w:lastRenderedPageBreak/>
        <w:t>_______________________________________________________________________</w:t>
      </w:r>
    </w:p>
    <w:p w14:paraId="6A52E96F" w14:textId="22B46D91" w:rsidR="001D586A" w:rsidRDefault="001D586A" w:rsidP="001D586A">
      <w:pPr>
        <w:pStyle w:val="ListParagraph"/>
      </w:pPr>
    </w:p>
    <w:p w14:paraId="7EDC2711" w14:textId="1AE48A41" w:rsidR="001D586A" w:rsidRDefault="001D586A" w:rsidP="001D586A">
      <w:pPr>
        <w:pStyle w:val="ListParagraph"/>
      </w:pPr>
      <w:r>
        <w:t>_______________________________________________________________________</w:t>
      </w:r>
    </w:p>
    <w:p w14:paraId="4C989629" w14:textId="77777777" w:rsidR="001D586A" w:rsidRDefault="001D586A" w:rsidP="001D586A">
      <w:pPr>
        <w:pStyle w:val="ListParagraph"/>
      </w:pPr>
    </w:p>
    <w:p w14:paraId="49C4882D" w14:textId="16FA9681" w:rsidR="00786057" w:rsidRDefault="00786057" w:rsidP="00786057">
      <w:pPr>
        <w:pStyle w:val="ListParagraph"/>
        <w:numPr>
          <w:ilvl w:val="0"/>
          <w:numId w:val="30"/>
        </w:numPr>
        <w:spacing w:after="201" w:line="259" w:lineRule="auto"/>
        <w:ind w:right="90"/>
      </w:pPr>
      <w:r>
        <w:t>We are going to create a new measure for the new requirement. The expression you should use is:</w:t>
      </w:r>
    </w:p>
    <w:p w14:paraId="266C9E8B" w14:textId="46912004" w:rsidR="00786057" w:rsidRDefault="00786057" w:rsidP="00786057">
      <w:pPr>
        <w:pStyle w:val="ListParagraph"/>
        <w:spacing w:after="201" w:line="259" w:lineRule="auto"/>
        <w:ind w:left="1080" w:right="90"/>
      </w:pPr>
    </w:p>
    <w:tbl>
      <w:tblPr>
        <w:tblStyle w:val="TableGrid0"/>
        <w:tblW w:w="7624" w:type="dxa"/>
        <w:tblInd w:w="692" w:type="dxa"/>
        <w:tblCellMar>
          <w:top w:w="76" w:type="dxa"/>
          <w:left w:w="28" w:type="dxa"/>
          <w:right w:w="115" w:type="dxa"/>
        </w:tblCellMar>
        <w:tblLook w:val="04A0" w:firstRow="1" w:lastRow="0" w:firstColumn="1" w:lastColumn="0" w:noHBand="0" w:noVBand="1"/>
      </w:tblPr>
      <w:tblGrid>
        <w:gridCol w:w="7624"/>
      </w:tblGrid>
      <w:tr w:rsidR="00786057" w14:paraId="2CD458B3" w14:textId="77777777" w:rsidTr="005E39E0">
        <w:trPr>
          <w:trHeight w:val="384"/>
        </w:trPr>
        <w:tc>
          <w:tcPr>
            <w:tcW w:w="7624" w:type="dxa"/>
            <w:tcBorders>
              <w:top w:val="nil"/>
              <w:left w:val="nil"/>
              <w:bottom w:val="nil"/>
              <w:right w:val="nil"/>
            </w:tcBorders>
            <w:shd w:val="clear" w:color="auto" w:fill="EFEFF7"/>
          </w:tcPr>
          <w:p w14:paraId="2D5B90F2" w14:textId="77777777" w:rsidR="00786057" w:rsidRDefault="00786057" w:rsidP="00FC77E6">
            <w:pPr>
              <w:spacing w:after="0" w:line="259" w:lineRule="auto"/>
              <w:ind w:left="0"/>
            </w:pPr>
            <w:r>
              <w:rPr>
                <w:rFonts w:ascii="Segoe UI" w:eastAsia="Segoe UI" w:hAnsi="Segoe UI" w:cs="Segoe UI"/>
                <w:b/>
                <w:color w:val="000066"/>
              </w:rPr>
              <w:t xml:space="preserve">DAX </w:t>
            </w:r>
          </w:p>
        </w:tc>
      </w:tr>
      <w:tr w:rsidR="00786057" w14:paraId="21E82172" w14:textId="77777777" w:rsidTr="005E39E0">
        <w:trPr>
          <w:trHeight w:val="329"/>
        </w:trPr>
        <w:tc>
          <w:tcPr>
            <w:tcW w:w="7624" w:type="dxa"/>
            <w:tcBorders>
              <w:top w:val="nil"/>
              <w:left w:val="nil"/>
              <w:bottom w:val="nil"/>
              <w:right w:val="nil"/>
            </w:tcBorders>
            <w:shd w:val="clear" w:color="auto" w:fill="F7F7FF"/>
          </w:tcPr>
          <w:p w14:paraId="2C004873" w14:textId="21CDA178" w:rsidR="00786057" w:rsidRDefault="005E39E0" w:rsidP="00FC77E6">
            <w:pPr>
              <w:spacing w:after="0" w:line="259" w:lineRule="auto"/>
              <w:ind w:left="0"/>
            </w:pPr>
            <w:r w:rsidRPr="005E39E0">
              <w:t>Net Revenue Discount = CALCULATE(SUM(Sales[Net Revenue]),Sales[Discount]&gt;0)</w:t>
            </w:r>
          </w:p>
        </w:tc>
      </w:tr>
    </w:tbl>
    <w:p w14:paraId="488611B8" w14:textId="30D801B1" w:rsidR="00786057" w:rsidRDefault="00786057" w:rsidP="00786057">
      <w:pPr>
        <w:pStyle w:val="ListParagraph"/>
        <w:spacing w:after="201" w:line="259" w:lineRule="auto"/>
        <w:ind w:left="1080" w:right="90"/>
      </w:pPr>
    </w:p>
    <w:p w14:paraId="69C5B605" w14:textId="77777777" w:rsidR="00AB130E" w:rsidRDefault="00AB130E" w:rsidP="00786057">
      <w:pPr>
        <w:pStyle w:val="ListParagraph"/>
        <w:spacing w:after="201" w:line="259" w:lineRule="auto"/>
        <w:ind w:left="1080" w:right="90"/>
      </w:pPr>
    </w:p>
    <w:p w14:paraId="4BAA7882" w14:textId="485B130B" w:rsidR="00786057" w:rsidRPr="00E355CB" w:rsidRDefault="00786057" w:rsidP="00A47EA3">
      <w:pPr>
        <w:pStyle w:val="ListParagraph"/>
        <w:spacing w:after="201" w:line="259" w:lineRule="auto"/>
        <w:ind w:left="1080" w:right="90"/>
      </w:pPr>
      <w:r>
        <w:t xml:space="preserve">If you </w:t>
      </w:r>
      <w:r w:rsidR="0085635B">
        <w:t xml:space="preserve">do not </w:t>
      </w:r>
      <w:r>
        <w:t xml:space="preserve">remember how to create a calculation, please go to section </w:t>
      </w:r>
      <w:r>
        <w:rPr>
          <w:b/>
        </w:rPr>
        <w:t>Creating Measures</w:t>
      </w:r>
      <w:r>
        <w:t xml:space="preserve"> on </w:t>
      </w:r>
      <w:r>
        <w:rPr>
          <w:b/>
        </w:rPr>
        <w:t>Exercise 2.</w:t>
      </w:r>
    </w:p>
    <w:p w14:paraId="2CDD92E4" w14:textId="72EC01C2" w:rsidR="00E355CB" w:rsidRPr="00E355CB" w:rsidRDefault="00E355CB" w:rsidP="00E355CB">
      <w:pPr>
        <w:pStyle w:val="ListParagraph"/>
        <w:spacing w:after="201" w:line="259" w:lineRule="auto"/>
        <w:ind w:left="1080" w:right="90"/>
      </w:pPr>
    </w:p>
    <w:p w14:paraId="02D7E63B" w14:textId="2E1F8D23" w:rsidR="00AB130E" w:rsidRDefault="00634DE0" w:rsidP="00786057">
      <w:pPr>
        <w:pStyle w:val="ListParagraph"/>
        <w:numPr>
          <w:ilvl w:val="0"/>
          <w:numId w:val="30"/>
        </w:numPr>
        <w:spacing w:after="201" w:line="259" w:lineRule="auto"/>
        <w:ind w:right="90"/>
      </w:pPr>
      <w:r>
        <w:t xml:space="preserve">We now have a new requirement from our </w:t>
      </w:r>
      <w:r>
        <w:rPr>
          <w:b/>
        </w:rPr>
        <w:t xml:space="preserve">Midwest </w:t>
      </w:r>
      <w:r>
        <w:t>users</w:t>
      </w:r>
      <w:r w:rsidR="0085635B">
        <w:t>. T</w:t>
      </w:r>
      <w:r>
        <w:t xml:space="preserve">hey want a measure that will </w:t>
      </w:r>
      <w:r w:rsidR="00D82225">
        <w:t>give them their</w:t>
      </w:r>
      <w:r>
        <w:t xml:space="preserve"> </w:t>
      </w:r>
      <w:r w:rsidR="00D82225" w:rsidRPr="00D82225">
        <w:rPr>
          <w:b/>
        </w:rPr>
        <w:t>Net</w:t>
      </w:r>
      <w:r w:rsidR="00D82225">
        <w:t xml:space="preserve"> </w:t>
      </w:r>
      <w:r w:rsidR="00D82225" w:rsidRPr="00D82225">
        <w:rPr>
          <w:b/>
        </w:rPr>
        <w:t>R</w:t>
      </w:r>
      <w:r w:rsidRPr="00D82225">
        <w:rPr>
          <w:b/>
        </w:rPr>
        <w:t>evenue</w:t>
      </w:r>
      <w:r>
        <w:t xml:space="preserve"> immediately, </w:t>
      </w:r>
      <w:r w:rsidRPr="00D82225">
        <w:rPr>
          <w:u w:val="single"/>
        </w:rPr>
        <w:t>without having to filter</w:t>
      </w:r>
      <w:r>
        <w:t xml:space="preserve"> anything. </w:t>
      </w:r>
    </w:p>
    <w:p w14:paraId="5DF88DCC" w14:textId="77777777" w:rsidR="00AB130E" w:rsidRPr="00AB130E" w:rsidRDefault="00AB130E" w:rsidP="00AB130E">
      <w:pPr>
        <w:pStyle w:val="ListParagraph"/>
        <w:rPr>
          <w:b/>
        </w:rPr>
      </w:pPr>
    </w:p>
    <w:p w14:paraId="5508D4B0" w14:textId="2652DBC5" w:rsidR="007E360B" w:rsidRDefault="00AB130E" w:rsidP="00AB130E">
      <w:pPr>
        <w:pStyle w:val="ListParagraph"/>
        <w:spacing w:after="201" w:line="259" w:lineRule="auto"/>
        <w:ind w:left="1080" w:right="90"/>
      </w:pPr>
      <w:r w:rsidRPr="00AB130E">
        <w:rPr>
          <w:b/>
        </w:rPr>
        <w:t>CHALLENGE</w:t>
      </w:r>
      <w:r>
        <w:t xml:space="preserve">: </w:t>
      </w:r>
      <w:r w:rsidR="00634DE0">
        <w:t xml:space="preserve">Can you come up with a solution? </w:t>
      </w:r>
    </w:p>
    <w:p w14:paraId="6EA11AD9" w14:textId="77777777" w:rsidR="007E360B" w:rsidRDefault="007E360B" w:rsidP="007E360B">
      <w:pPr>
        <w:pStyle w:val="ListParagraph"/>
      </w:pPr>
    </w:p>
    <w:p w14:paraId="7AE12AF7" w14:textId="06969B6B" w:rsidR="00E355CB" w:rsidRDefault="0085635B" w:rsidP="007E360B">
      <w:pPr>
        <w:pStyle w:val="ListParagraph"/>
        <w:spacing w:after="201" w:line="259" w:lineRule="auto"/>
        <w:ind w:left="1080" w:right="90"/>
      </w:pPr>
      <w:r>
        <w:t xml:space="preserve">Note: </w:t>
      </w:r>
      <w:r w:rsidR="00634DE0">
        <w:t xml:space="preserve">Please, do not call the instructor until </w:t>
      </w:r>
      <w:r>
        <w:t xml:space="preserve">you have </w:t>
      </w:r>
      <w:r w:rsidR="00634DE0">
        <w:t xml:space="preserve">given it some serious thought. He </w:t>
      </w:r>
      <w:r>
        <w:t xml:space="preserve">or she </w:t>
      </w:r>
      <w:r w:rsidR="00634DE0">
        <w:t>will ask you some questions too.</w:t>
      </w:r>
    </w:p>
    <w:p w14:paraId="38D0B253" w14:textId="3265BDF3" w:rsidR="0007504A" w:rsidRDefault="0007504A" w:rsidP="007E360B">
      <w:pPr>
        <w:pStyle w:val="ListParagraph"/>
        <w:spacing w:after="201" w:line="259" w:lineRule="auto"/>
        <w:ind w:left="1080" w:right="90"/>
      </w:pPr>
    </w:p>
    <w:p w14:paraId="0434DAFD" w14:textId="4AA0137B" w:rsidR="0007504A" w:rsidRDefault="0007504A" w:rsidP="007E360B">
      <w:pPr>
        <w:pStyle w:val="ListParagraph"/>
        <w:spacing w:after="201" w:line="259" w:lineRule="auto"/>
        <w:ind w:left="1080" w:right="90"/>
      </w:pPr>
      <w:r>
        <w:t xml:space="preserve">Here is </w:t>
      </w:r>
      <w:r w:rsidR="003A4069">
        <w:t xml:space="preserve">a possible </w:t>
      </w:r>
      <w:r>
        <w:t>result:</w:t>
      </w:r>
    </w:p>
    <w:p w14:paraId="665CA6A2" w14:textId="71B7D06D" w:rsidR="0007504A" w:rsidRDefault="0007504A" w:rsidP="007E360B">
      <w:pPr>
        <w:pStyle w:val="ListParagraph"/>
        <w:spacing w:after="201" w:line="259" w:lineRule="auto"/>
        <w:ind w:left="1080" w:right="90"/>
      </w:pPr>
    </w:p>
    <w:p w14:paraId="33C3C9ED" w14:textId="7E35D37C" w:rsidR="0007504A" w:rsidRDefault="003A4069" w:rsidP="007E360B">
      <w:pPr>
        <w:pStyle w:val="ListParagraph"/>
        <w:spacing w:after="201" w:line="259" w:lineRule="auto"/>
        <w:ind w:left="1080" w:right="90"/>
      </w:pPr>
      <w:r>
        <w:rPr>
          <w:noProof/>
          <w:lang w:val="pt-PT" w:eastAsia="pt-PT"/>
        </w:rPr>
        <w:drawing>
          <wp:inline distT="0" distB="0" distL="0" distR="0" wp14:anchorId="2A5959B2" wp14:editId="78C6D066">
            <wp:extent cx="2345690" cy="12134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45690" cy="1213485"/>
                    </a:xfrm>
                    <a:prstGeom prst="rect">
                      <a:avLst/>
                    </a:prstGeom>
                    <a:noFill/>
                    <a:ln>
                      <a:noFill/>
                    </a:ln>
                  </pic:spPr>
                </pic:pic>
              </a:graphicData>
            </a:graphic>
          </wp:inline>
        </w:drawing>
      </w:r>
    </w:p>
    <w:p w14:paraId="093DD94A" w14:textId="77777777" w:rsidR="00D82225" w:rsidRDefault="00D82225" w:rsidP="00D82225">
      <w:pPr>
        <w:pStyle w:val="ListParagraph"/>
      </w:pPr>
    </w:p>
    <w:p w14:paraId="1B5E0E90" w14:textId="48C39E9A" w:rsidR="00D82225" w:rsidRDefault="005A5040" w:rsidP="00786057">
      <w:pPr>
        <w:pStyle w:val="ListParagraph"/>
        <w:numPr>
          <w:ilvl w:val="0"/>
          <w:numId w:val="30"/>
        </w:numPr>
        <w:spacing w:after="201" w:line="259" w:lineRule="auto"/>
        <w:ind w:right="90"/>
      </w:pPr>
      <w:r>
        <w:t xml:space="preserve">These users are really enjoying exploring their data, and now they want a measure that will allow them to see the contribution of each </w:t>
      </w:r>
      <w:r>
        <w:rPr>
          <w:b/>
        </w:rPr>
        <w:t>Product Name</w:t>
      </w:r>
      <w:r>
        <w:t xml:space="preserve"> to the total of </w:t>
      </w:r>
      <w:r w:rsidR="00D7235C">
        <w:t xml:space="preserve">what </w:t>
      </w:r>
      <w:r w:rsidR="0085635B">
        <w:t xml:space="preserve">they are </w:t>
      </w:r>
      <w:r>
        <w:t>se</w:t>
      </w:r>
      <w:r w:rsidR="00D7235C">
        <w:t>lecting</w:t>
      </w:r>
      <w:r w:rsidR="0085635B">
        <w:t>;</w:t>
      </w:r>
      <w:r>
        <w:t xml:space="preserve"> for instance, Category, but it can be used with anything, really</w:t>
      </w:r>
      <w:r w:rsidR="0085635B">
        <w:t>.</w:t>
      </w:r>
    </w:p>
    <w:p w14:paraId="73718F0F" w14:textId="6A14E5D5" w:rsidR="005A5040" w:rsidRDefault="005A5040" w:rsidP="005A5040">
      <w:pPr>
        <w:pStyle w:val="ListParagraph"/>
        <w:spacing w:after="201" w:line="259" w:lineRule="auto"/>
        <w:ind w:left="1080" w:right="90"/>
      </w:pPr>
    </w:p>
    <w:p w14:paraId="55CFF87A" w14:textId="59D0663B" w:rsidR="005A5040" w:rsidRDefault="0085635B" w:rsidP="005A5040">
      <w:pPr>
        <w:pStyle w:val="ListParagraph"/>
        <w:spacing w:after="201" w:line="259" w:lineRule="auto"/>
        <w:ind w:left="1080" w:right="90"/>
      </w:pPr>
      <w:r>
        <w:t xml:space="preserve">Here is </w:t>
      </w:r>
      <w:r w:rsidR="005A5040">
        <w:t>a glimpse:</w:t>
      </w:r>
    </w:p>
    <w:p w14:paraId="48E78082" w14:textId="4E60549D" w:rsidR="005A5040" w:rsidRDefault="005A5040" w:rsidP="005A5040">
      <w:pPr>
        <w:pStyle w:val="ListParagraph"/>
        <w:spacing w:after="201" w:line="259" w:lineRule="auto"/>
        <w:ind w:left="1080" w:right="90"/>
      </w:pPr>
    </w:p>
    <w:p w14:paraId="609AFCC6" w14:textId="38A02FC3" w:rsidR="005A5040" w:rsidRDefault="005A5040" w:rsidP="005A5040">
      <w:pPr>
        <w:pStyle w:val="ListParagraph"/>
        <w:spacing w:after="201" w:line="259" w:lineRule="auto"/>
        <w:ind w:left="1080" w:right="90"/>
      </w:pPr>
      <w:r>
        <w:rPr>
          <w:noProof/>
          <w:lang w:val="pt-PT" w:eastAsia="pt-PT"/>
        </w:rPr>
        <w:lastRenderedPageBreak/>
        <w:drawing>
          <wp:inline distT="0" distB="0" distL="0" distR="0" wp14:anchorId="1C2EBA95" wp14:editId="3E978452">
            <wp:extent cx="3267075" cy="2917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72016" cy="2921655"/>
                    </a:xfrm>
                    <a:prstGeom prst="rect">
                      <a:avLst/>
                    </a:prstGeom>
                  </pic:spPr>
                </pic:pic>
              </a:graphicData>
            </a:graphic>
          </wp:inline>
        </w:drawing>
      </w:r>
    </w:p>
    <w:p w14:paraId="74551F75" w14:textId="72FF9F29" w:rsidR="005A5040" w:rsidRDefault="005A5040" w:rsidP="005A5040">
      <w:pPr>
        <w:pStyle w:val="ListParagraph"/>
        <w:spacing w:after="201" w:line="259" w:lineRule="auto"/>
        <w:ind w:left="1080" w:right="90"/>
      </w:pPr>
    </w:p>
    <w:p w14:paraId="5389E88C" w14:textId="63527775" w:rsidR="005A5040" w:rsidRDefault="0085635B" w:rsidP="005A5040">
      <w:pPr>
        <w:pStyle w:val="ListParagraph"/>
        <w:spacing w:after="201" w:line="259" w:lineRule="auto"/>
        <w:ind w:left="1080" w:right="90"/>
      </w:pPr>
      <w:r>
        <w:t xml:space="preserve">The following screenshot shows </w:t>
      </w:r>
      <w:r w:rsidR="005A5040">
        <w:t xml:space="preserve">another one, using an attribute </w:t>
      </w:r>
      <w:r>
        <w:t>that is not</w:t>
      </w:r>
      <w:r w:rsidR="005A5040">
        <w:t xml:space="preserve"> even from the </w:t>
      </w:r>
      <w:r w:rsidR="005A5040" w:rsidRPr="00C32A1D">
        <w:rPr>
          <w:b/>
        </w:rPr>
        <w:t>Product</w:t>
      </w:r>
      <w:r w:rsidR="005A5040">
        <w:t xml:space="preserve"> table:</w:t>
      </w:r>
    </w:p>
    <w:p w14:paraId="293E65A4" w14:textId="43B942CA" w:rsidR="005A5040" w:rsidRDefault="005A5040" w:rsidP="005A5040">
      <w:pPr>
        <w:pStyle w:val="ListParagraph"/>
        <w:spacing w:after="201" w:line="259" w:lineRule="auto"/>
        <w:ind w:left="1080" w:right="90"/>
      </w:pPr>
    </w:p>
    <w:p w14:paraId="354407B1" w14:textId="224A1993" w:rsidR="005A5040" w:rsidRDefault="005A5040" w:rsidP="005A5040">
      <w:pPr>
        <w:pStyle w:val="ListParagraph"/>
        <w:spacing w:after="201" w:line="259" w:lineRule="auto"/>
        <w:ind w:left="1080" w:right="90"/>
      </w:pPr>
      <w:r>
        <w:rPr>
          <w:noProof/>
          <w:lang w:val="pt-PT" w:eastAsia="pt-PT"/>
        </w:rPr>
        <w:drawing>
          <wp:inline distT="0" distB="0" distL="0" distR="0" wp14:anchorId="0FC3CEFB" wp14:editId="47E2430E">
            <wp:extent cx="4095750" cy="3276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98144" cy="3278515"/>
                    </a:xfrm>
                    <a:prstGeom prst="rect">
                      <a:avLst/>
                    </a:prstGeom>
                  </pic:spPr>
                </pic:pic>
              </a:graphicData>
            </a:graphic>
          </wp:inline>
        </w:drawing>
      </w:r>
    </w:p>
    <w:p w14:paraId="551448FE" w14:textId="3570CA83" w:rsidR="005A5040" w:rsidRDefault="005A5040" w:rsidP="005A5040">
      <w:pPr>
        <w:pStyle w:val="ListParagraph"/>
        <w:spacing w:after="201" w:line="259" w:lineRule="auto"/>
        <w:ind w:left="1080" w:right="90"/>
      </w:pPr>
    </w:p>
    <w:p w14:paraId="4315D0EA" w14:textId="5023232C" w:rsidR="005A5040" w:rsidRPr="005A5040" w:rsidRDefault="00AB130E" w:rsidP="005A5040">
      <w:pPr>
        <w:pStyle w:val="ListParagraph"/>
        <w:spacing w:after="201" w:line="259" w:lineRule="auto"/>
        <w:ind w:left="1080" w:right="90"/>
      </w:pPr>
      <w:r w:rsidRPr="00AB130E">
        <w:rPr>
          <w:b/>
        </w:rPr>
        <w:t>CHALLENGE</w:t>
      </w:r>
      <w:r>
        <w:t xml:space="preserve">: </w:t>
      </w:r>
      <w:r w:rsidR="005A5040">
        <w:t xml:space="preserve">Give it some thought. It is not that </w:t>
      </w:r>
      <w:r w:rsidR="00D533F9">
        <w:t>difficult</w:t>
      </w:r>
      <w:r w:rsidR="005A5040">
        <w:t xml:space="preserve">. A hint: Take a second look at the </w:t>
      </w:r>
      <w:r w:rsidR="005A5040">
        <w:rPr>
          <w:b/>
        </w:rPr>
        <w:t>ALL function</w:t>
      </w:r>
      <w:r w:rsidR="005A5040">
        <w:t>.</w:t>
      </w:r>
    </w:p>
    <w:p w14:paraId="663A88AC" w14:textId="77777777" w:rsidR="005A5040" w:rsidRDefault="005A5040" w:rsidP="005A5040">
      <w:pPr>
        <w:pStyle w:val="ListParagraph"/>
        <w:spacing w:after="201" w:line="259" w:lineRule="auto"/>
        <w:ind w:left="1080" w:right="90"/>
      </w:pPr>
    </w:p>
    <w:p w14:paraId="05D081AA" w14:textId="1BA9DA69" w:rsidR="005A5040" w:rsidRDefault="00D7235C" w:rsidP="00786057">
      <w:pPr>
        <w:pStyle w:val="ListParagraph"/>
        <w:numPr>
          <w:ilvl w:val="0"/>
          <w:numId w:val="30"/>
        </w:numPr>
        <w:spacing w:after="201" w:line="259" w:lineRule="auto"/>
        <w:ind w:right="90"/>
      </w:pPr>
      <w:r>
        <w:t>Before they ask us, we are now going to create some time intelligence measures for them.</w:t>
      </w:r>
    </w:p>
    <w:p w14:paraId="449D1237" w14:textId="77429EFB" w:rsidR="00D7235C" w:rsidRDefault="00D7235C" w:rsidP="00D7235C">
      <w:pPr>
        <w:pStyle w:val="ListParagraph"/>
        <w:spacing w:after="201" w:line="259" w:lineRule="auto"/>
        <w:ind w:left="1080" w:right="90"/>
      </w:pPr>
    </w:p>
    <w:p w14:paraId="241E58F9" w14:textId="51506207" w:rsidR="00D7235C" w:rsidRDefault="00361C8D" w:rsidP="00786057">
      <w:pPr>
        <w:pStyle w:val="ListParagraph"/>
        <w:numPr>
          <w:ilvl w:val="0"/>
          <w:numId w:val="30"/>
        </w:numPr>
        <w:spacing w:after="201" w:line="259" w:lineRule="auto"/>
        <w:ind w:right="90"/>
      </w:pPr>
      <w:r>
        <w:lastRenderedPageBreak/>
        <w:t xml:space="preserve">The first </w:t>
      </w:r>
      <w:r w:rsidR="00A47EA3">
        <w:t>Measure</w:t>
      </w:r>
      <w:r>
        <w:t xml:space="preserve"> will be for obtaining the </w:t>
      </w:r>
      <w:r w:rsidRPr="00FA7ADB">
        <w:rPr>
          <w:b/>
        </w:rPr>
        <w:t>Net Revenue</w:t>
      </w:r>
      <w:r>
        <w:t xml:space="preserve"> for previous month. We are going to use the </w:t>
      </w:r>
      <w:r w:rsidRPr="00FA7ADB">
        <w:rPr>
          <w:b/>
        </w:rPr>
        <w:t>DATEADD</w:t>
      </w:r>
      <w:r>
        <w:t xml:space="preserve"> function for this one:</w:t>
      </w:r>
    </w:p>
    <w:p w14:paraId="59792F52" w14:textId="77777777" w:rsidR="00361C8D" w:rsidRDefault="00361C8D" w:rsidP="00361C8D">
      <w:pPr>
        <w:pStyle w:val="ListParagraph"/>
      </w:pPr>
    </w:p>
    <w:tbl>
      <w:tblPr>
        <w:tblStyle w:val="TableGrid0"/>
        <w:tblW w:w="7624" w:type="dxa"/>
        <w:tblInd w:w="692" w:type="dxa"/>
        <w:tblCellMar>
          <w:top w:w="76" w:type="dxa"/>
          <w:left w:w="28" w:type="dxa"/>
          <w:right w:w="115" w:type="dxa"/>
        </w:tblCellMar>
        <w:tblLook w:val="04A0" w:firstRow="1" w:lastRow="0" w:firstColumn="1" w:lastColumn="0" w:noHBand="0" w:noVBand="1"/>
      </w:tblPr>
      <w:tblGrid>
        <w:gridCol w:w="7624"/>
      </w:tblGrid>
      <w:tr w:rsidR="00361C8D" w14:paraId="2215923D" w14:textId="77777777" w:rsidTr="00FC77E6">
        <w:trPr>
          <w:trHeight w:val="384"/>
        </w:trPr>
        <w:tc>
          <w:tcPr>
            <w:tcW w:w="7624" w:type="dxa"/>
            <w:tcBorders>
              <w:top w:val="nil"/>
              <w:left w:val="nil"/>
              <w:bottom w:val="nil"/>
              <w:right w:val="nil"/>
            </w:tcBorders>
            <w:shd w:val="clear" w:color="auto" w:fill="EFEFF7"/>
          </w:tcPr>
          <w:p w14:paraId="058D8AE1" w14:textId="77777777" w:rsidR="00361C8D" w:rsidRDefault="00361C8D" w:rsidP="00FC77E6">
            <w:pPr>
              <w:spacing w:after="0" w:line="259" w:lineRule="auto"/>
              <w:ind w:left="0"/>
            </w:pPr>
            <w:r>
              <w:rPr>
                <w:rFonts w:ascii="Segoe UI" w:eastAsia="Segoe UI" w:hAnsi="Segoe UI" w:cs="Segoe UI"/>
                <w:b/>
                <w:color w:val="000066"/>
              </w:rPr>
              <w:t xml:space="preserve">DAX </w:t>
            </w:r>
          </w:p>
        </w:tc>
      </w:tr>
      <w:tr w:rsidR="00361C8D" w14:paraId="4D78BEBB" w14:textId="77777777" w:rsidTr="00FC77E6">
        <w:trPr>
          <w:trHeight w:val="329"/>
        </w:trPr>
        <w:tc>
          <w:tcPr>
            <w:tcW w:w="7624" w:type="dxa"/>
            <w:tcBorders>
              <w:top w:val="nil"/>
              <w:left w:val="nil"/>
              <w:bottom w:val="nil"/>
              <w:right w:val="nil"/>
            </w:tcBorders>
            <w:shd w:val="clear" w:color="auto" w:fill="F7F7FF"/>
          </w:tcPr>
          <w:p w14:paraId="3097DFFD" w14:textId="703C2F05" w:rsidR="00361C8D" w:rsidRDefault="00361C8D" w:rsidP="00FC77E6">
            <w:pPr>
              <w:spacing w:after="0" w:line="259" w:lineRule="auto"/>
              <w:ind w:left="0"/>
            </w:pPr>
            <w:r w:rsidRPr="00361C8D">
              <w:t>Net Revenue LM = CALCULATE(SUM(Sales[Net Revenue]), DATEADD('Date'[Date],-1,MONTH))</w:t>
            </w:r>
          </w:p>
        </w:tc>
      </w:tr>
    </w:tbl>
    <w:p w14:paraId="548659BA" w14:textId="655F2DA4" w:rsidR="00361C8D" w:rsidRDefault="00361C8D" w:rsidP="00361C8D">
      <w:pPr>
        <w:pStyle w:val="ListParagraph"/>
        <w:spacing w:after="201" w:line="259" w:lineRule="auto"/>
        <w:ind w:left="1080" w:right="90"/>
      </w:pPr>
    </w:p>
    <w:p w14:paraId="0F66E7EA" w14:textId="77777777" w:rsidR="00AB130E" w:rsidRDefault="00AB130E" w:rsidP="00361C8D">
      <w:pPr>
        <w:pStyle w:val="ListParagraph"/>
        <w:spacing w:after="201" w:line="259" w:lineRule="auto"/>
        <w:ind w:left="1080" w:right="90"/>
      </w:pPr>
    </w:p>
    <w:p w14:paraId="1C64DD7C" w14:textId="6670A8E6" w:rsidR="00361C8D" w:rsidRDefault="00AB130E" w:rsidP="00361C8D">
      <w:pPr>
        <w:pStyle w:val="ListParagraph"/>
      </w:pPr>
      <w:r>
        <w:t>Please, take a minute to understand how it is built.</w:t>
      </w:r>
    </w:p>
    <w:p w14:paraId="07D53389" w14:textId="77777777" w:rsidR="00AB130E" w:rsidRDefault="00AB130E" w:rsidP="00361C8D">
      <w:pPr>
        <w:pStyle w:val="ListParagraph"/>
      </w:pPr>
    </w:p>
    <w:p w14:paraId="07BF5781" w14:textId="252546E6" w:rsidR="00361C8D" w:rsidRDefault="00AB130E" w:rsidP="00FC77E6">
      <w:pPr>
        <w:pStyle w:val="ListParagraph"/>
        <w:numPr>
          <w:ilvl w:val="0"/>
          <w:numId w:val="30"/>
        </w:numPr>
        <w:spacing w:after="201" w:line="259" w:lineRule="auto"/>
        <w:ind w:right="90"/>
      </w:pPr>
      <w:r>
        <w:t xml:space="preserve">Now we need to build a new </w:t>
      </w:r>
      <w:r w:rsidR="00A47EA3">
        <w:t>Measure</w:t>
      </w:r>
      <w:r w:rsidR="007148AD">
        <w:t xml:space="preserve">, also for </w:t>
      </w:r>
      <w:r w:rsidR="007148AD" w:rsidRPr="00FA7ADB">
        <w:rPr>
          <w:b/>
        </w:rPr>
        <w:t>Net Revenue</w:t>
      </w:r>
      <w:r w:rsidR="007148AD">
        <w:t>,</w:t>
      </w:r>
      <w:r>
        <w:t xml:space="preserve"> which will return the </w:t>
      </w:r>
      <w:r w:rsidR="00DC7DDC" w:rsidRPr="00FA7ADB">
        <w:rPr>
          <w:b/>
        </w:rPr>
        <w:t>percentage growth</w:t>
      </w:r>
      <w:r w:rsidRPr="00FA7ADB">
        <w:rPr>
          <w:b/>
        </w:rPr>
        <w:t>, between current month and last month</w:t>
      </w:r>
      <w:r>
        <w:t>.</w:t>
      </w:r>
    </w:p>
    <w:p w14:paraId="2EBE399E" w14:textId="6908342F" w:rsidR="00AB130E" w:rsidRDefault="00AB130E" w:rsidP="00AB130E">
      <w:pPr>
        <w:pStyle w:val="ListParagraph"/>
        <w:spacing w:after="201" w:line="259" w:lineRule="auto"/>
        <w:ind w:left="1080" w:right="90"/>
      </w:pPr>
    </w:p>
    <w:p w14:paraId="7AC6EA54" w14:textId="15DCEDD1" w:rsidR="00AB130E" w:rsidRDefault="00AB130E" w:rsidP="00AB130E">
      <w:pPr>
        <w:pStyle w:val="ListParagraph"/>
        <w:spacing w:after="201" w:line="259" w:lineRule="auto"/>
        <w:ind w:left="1080" w:right="90"/>
      </w:pPr>
      <w:r w:rsidRPr="00AB130E">
        <w:rPr>
          <w:b/>
        </w:rPr>
        <w:t>CHALLENGE</w:t>
      </w:r>
      <w:r>
        <w:t>: We rely on you for getting the job done!</w:t>
      </w:r>
    </w:p>
    <w:p w14:paraId="38EF43F5" w14:textId="43FA1CA4" w:rsidR="003A4069" w:rsidRDefault="003A4069" w:rsidP="00AB130E">
      <w:pPr>
        <w:pStyle w:val="ListParagraph"/>
        <w:spacing w:after="201" w:line="259" w:lineRule="auto"/>
        <w:ind w:left="1080" w:right="90"/>
      </w:pPr>
    </w:p>
    <w:p w14:paraId="675CDDB0" w14:textId="77777777" w:rsidR="003A4069" w:rsidRDefault="003A4069" w:rsidP="003A4069">
      <w:pPr>
        <w:pStyle w:val="ListParagraph"/>
        <w:spacing w:after="201" w:line="259" w:lineRule="auto"/>
        <w:ind w:left="1080" w:right="90"/>
      </w:pPr>
      <w:r>
        <w:t>Here is a possible result:</w:t>
      </w:r>
    </w:p>
    <w:p w14:paraId="6D29972B" w14:textId="0165962D" w:rsidR="003A4069" w:rsidRDefault="003A4069" w:rsidP="00AB130E">
      <w:pPr>
        <w:pStyle w:val="ListParagraph"/>
        <w:spacing w:after="201" w:line="259" w:lineRule="auto"/>
        <w:ind w:left="1080" w:right="90"/>
      </w:pPr>
    </w:p>
    <w:p w14:paraId="313EE662" w14:textId="5ABA463B" w:rsidR="003A4069" w:rsidRDefault="00786981" w:rsidP="00AB130E">
      <w:pPr>
        <w:pStyle w:val="ListParagraph"/>
        <w:spacing w:after="201" w:line="259" w:lineRule="auto"/>
        <w:ind w:left="1080" w:right="90"/>
      </w:pPr>
      <w:r>
        <w:rPr>
          <w:noProof/>
          <w:lang w:val="pt-PT" w:eastAsia="pt-PT"/>
        </w:rPr>
        <w:drawing>
          <wp:inline distT="0" distB="0" distL="0" distR="0" wp14:anchorId="372526B1" wp14:editId="1F8EDFA3">
            <wp:extent cx="3453493" cy="2868278"/>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75966" cy="2886943"/>
                    </a:xfrm>
                    <a:prstGeom prst="rect">
                      <a:avLst/>
                    </a:prstGeom>
                  </pic:spPr>
                </pic:pic>
              </a:graphicData>
            </a:graphic>
          </wp:inline>
        </w:drawing>
      </w:r>
    </w:p>
    <w:p w14:paraId="2B75A68E" w14:textId="77777777" w:rsidR="00AB130E" w:rsidRDefault="00AB130E" w:rsidP="00AB130E">
      <w:pPr>
        <w:pStyle w:val="ListParagraph"/>
        <w:spacing w:after="201" w:line="259" w:lineRule="auto"/>
        <w:ind w:left="1080" w:right="90"/>
      </w:pPr>
    </w:p>
    <w:p w14:paraId="0E2559AF" w14:textId="18309B10" w:rsidR="00AB130E" w:rsidRDefault="007148AD" w:rsidP="00786057">
      <w:pPr>
        <w:pStyle w:val="ListParagraph"/>
        <w:numPr>
          <w:ilvl w:val="0"/>
          <w:numId w:val="30"/>
        </w:numPr>
        <w:spacing w:after="201" w:line="259" w:lineRule="auto"/>
        <w:ind w:right="90"/>
      </w:pPr>
      <w:r>
        <w:t>Next</w:t>
      </w:r>
      <w:r w:rsidR="00D533F9">
        <w:t>,</w:t>
      </w:r>
      <w:r>
        <w:t xml:space="preserve"> we will build one for the </w:t>
      </w:r>
      <w:r w:rsidRPr="00FA7ADB">
        <w:rPr>
          <w:b/>
        </w:rPr>
        <w:t>same period last year</w:t>
      </w:r>
      <w:r>
        <w:t xml:space="preserve">. Here is the DAX expression for </w:t>
      </w:r>
      <w:r w:rsidR="00D533F9">
        <w:t>this</w:t>
      </w:r>
      <w:r>
        <w:t>:</w:t>
      </w:r>
    </w:p>
    <w:p w14:paraId="4C01F8E9" w14:textId="3BACB7EB" w:rsidR="007148AD" w:rsidRDefault="007148AD" w:rsidP="007148AD">
      <w:pPr>
        <w:pStyle w:val="ListParagraph"/>
        <w:spacing w:after="201" w:line="259" w:lineRule="auto"/>
        <w:ind w:left="1080" w:right="90"/>
      </w:pPr>
    </w:p>
    <w:tbl>
      <w:tblPr>
        <w:tblStyle w:val="TableGrid0"/>
        <w:tblW w:w="8614" w:type="dxa"/>
        <w:tblInd w:w="692" w:type="dxa"/>
        <w:tblCellMar>
          <w:top w:w="76" w:type="dxa"/>
          <w:left w:w="28" w:type="dxa"/>
          <w:right w:w="115" w:type="dxa"/>
        </w:tblCellMar>
        <w:tblLook w:val="04A0" w:firstRow="1" w:lastRow="0" w:firstColumn="1" w:lastColumn="0" w:noHBand="0" w:noVBand="1"/>
      </w:tblPr>
      <w:tblGrid>
        <w:gridCol w:w="8614"/>
      </w:tblGrid>
      <w:tr w:rsidR="007148AD" w14:paraId="437F306A" w14:textId="77777777" w:rsidTr="007148AD">
        <w:trPr>
          <w:trHeight w:val="289"/>
        </w:trPr>
        <w:tc>
          <w:tcPr>
            <w:tcW w:w="8614" w:type="dxa"/>
            <w:tcBorders>
              <w:top w:val="nil"/>
              <w:left w:val="nil"/>
              <w:bottom w:val="nil"/>
              <w:right w:val="nil"/>
            </w:tcBorders>
            <w:shd w:val="clear" w:color="auto" w:fill="EFEFF7"/>
          </w:tcPr>
          <w:p w14:paraId="62ADE035" w14:textId="77777777" w:rsidR="007148AD" w:rsidRDefault="007148AD" w:rsidP="00FC77E6">
            <w:pPr>
              <w:spacing w:after="0" w:line="259" w:lineRule="auto"/>
              <w:ind w:left="0"/>
            </w:pPr>
            <w:r>
              <w:rPr>
                <w:rFonts w:ascii="Segoe UI" w:eastAsia="Segoe UI" w:hAnsi="Segoe UI" w:cs="Segoe UI"/>
                <w:b/>
                <w:color w:val="000066"/>
              </w:rPr>
              <w:t xml:space="preserve">DAX </w:t>
            </w:r>
          </w:p>
        </w:tc>
      </w:tr>
      <w:tr w:rsidR="007148AD" w14:paraId="6BED78F4" w14:textId="77777777" w:rsidTr="007148AD">
        <w:trPr>
          <w:trHeight w:val="247"/>
        </w:trPr>
        <w:tc>
          <w:tcPr>
            <w:tcW w:w="8614" w:type="dxa"/>
            <w:tcBorders>
              <w:top w:val="nil"/>
              <w:left w:val="nil"/>
              <w:bottom w:val="nil"/>
              <w:right w:val="nil"/>
            </w:tcBorders>
            <w:shd w:val="clear" w:color="auto" w:fill="F7F7FF"/>
          </w:tcPr>
          <w:p w14:paraId="01712036" w14:textId="0858844D" w:rsidR="007148AD" w:rsidRDefault="007148AD" w:rsidP="00FC77E6">
            <w:pPr>
              <w:spacing w:after="0" w:line="259" w:lineRule="auto"/>
              <w:ind w:left="0"/>
            </w:pPr>
            <w:r w:rsidRPr="007148AD">
              <w:t>Net Revenue PP = CALCULATE(SUM(Sales[Net Revenue]),SAMEPERIODLASTYEAR('Date'[Date]))</w:t>
            </w:r>
          </w:p>
        </w:tc>
      </w:tr>
    </w:tbl>
    <w:p w14:paraId="6C188577" w14:textId="7EC3949B" w:rsidR="007148AD" w:rsidRDefault="007148AD" w:rsidP="007148AD">
      <w:pPr>
        <w:pStyle w:val="ListParagraph"/>
        <w:spacing w:after="201" w:line="259" w:lineRule="auto"/>
        <w:ind w:left="1080" w:right="90"/>
      </w:pPr>
    </w:p>
    <w:p w14:paraId="268CC41E" w14:textId="77777777" w:rsidR="007148AD" w:rsidRDefault="007148AD" w:rsidP="007148AD">
      <w:pPr>
        <w:pStyle w:val="ListParagraph"/>
        <w:spacing w:after="201" w:line="259" w:lineRule="auto"/>
        <w:ind w:left="1080" w:right="90"/>
      </w:pPr>
    </w:p>
    <w:p w14:paraId="7A59B14E" w14:textId="18CC3BBC" w:rsidR="007148AD" w:rsidRDefault="007148AD" w:rsidP="00786057">
      <w:pPr>
        <w:pStyle w:val="ListParagraph"/>
        <w:numPr>
          <w:ilvl w:val="0"/>
          <w:numId w:val="30"/>
        </w:numPr>
        <w:spacing w:after="201" w:line="259" w:lineRule="auto"/>
        <w:ind w:right="90"/>
      </w:pPr>
      <w:r>
        <w:lastRenderedPageBreak/>
        <w:t>Now</w:t>
      </w:r>
      <w:r w:rsidR="00D533F9">
        <w:t>,</w:t>
      </w:r>
      <w:r>
        <w:t xml:space="preserve"> we need to build one, </w:t>
      </w:r>
      <w:r w:rsidR="00D533F9">
        <w:t>also</w:t>
      </w:r>
      <w:r>
        <w:t xml:space="preserve"> for </w:t>
      </w:r>
      <w:r w:rsidRPr="00FA7ADB">
        <w:rPr>
          <w:b/>
        </w:rPr>
        <w:t>Net Revenue</w:t>
      </w:r>
      <w:r>
        <w:t xml:space="preserve">, which will return the </w:t>
      </w:r>
      <w:r w:rsidRPr="00FA7ADB">
        <w:rPr>
          <w:b/>
        </w:rPr>
        <w:t>YTD</w:t>
      </w:r>
      <w:r>
        <w:t>.</w:t>
      </w:r>
      <w:r w:rsidR="00FA7ADB">
        <w:t xml:space="preserve"> Create one for </w:t>
      </w:r>
      <w:r w:rsidR="00FA7ADB" w:rsidRPr="00FA7ADB">
        <w:rPr>
          <w:b/>
        </w:rPr>
        <w:t>QTD</w:t>
      </w:r>
      <w:r w:rsidR="00FA7ADB">
        <w:t xml:space="preserve"> too.</w:t>
      </w:r>
    </w:p>
    <w:p w14:paraId="0848B618" w14:textId="6B5811CD" w:rsidR="007148AD" w:rsidRDefault="007148AD" w:rsidP="007148AD">
      <w:pPr>
        <w:pStyle w:val="ListParagraph"/>
        <w:spacing w:after="201" w:line="259" w:lineRule="auto"/>
        <w:ind w:left="1080" w:right="90"/>
      </w:pPr>
    </w:p>
    <w:p w14:paraId="2CAFDD82" w14:textId="1984F60A" w:rsidR="007148AD" w:rsidRDefault="007148AD" w:rsidP="007148AD">
      <w:pPr>
        <w:pStyle w:val="ListParagraph"/>
        <w:spacing w:after="201" w:line="259" w:lineRule="auto"/>
        <w:ind w:left="1080" w:right="90"/>
      </w:pPr>
      <w:r w:rsidRPr="00AB130E">
        <w:rPr>
          <w:b/>
        </w:rPr>
        <w:t>CHALLENGE</w:t>
      </w:r>
      <w:r>
        <w:t>: Shall you try?</w:t>
      </w:r>
    </w:p>
    <w:p w14:paraId="1C10D9DB" w14:textId="60953C08" w:rsidR="00786981" w:rsidRDefault="00786981" w:rsidP="007148AD">
      <w:pPr>
        <w:pStyle w:val="ListParagraph"/>
        <w:spacing w:after="201" w:line="259" w:lineRule="auto"/>
        <w:ind w:left="1080" w:right="90"/>
      </w:pPr>
    </w:p>
    <w:p w14:paraId="582CEFF9" w14:textId="2445ED21" w:rsidR="00786981" w:rsidRDefault="00786981" w:rsidP="007148AD">
      <w:pPr>
        <w:pStyle w:val="ListParagraph"/>
        <w:spacing w:after="201" w:line="259" w:lineRule="auto"/>
        <w:ind w:left="1080" w:right="90"/>
      </w:pPr>
      <w:r>
        <w:t>A possible result:</w:t>
      </w:r>
    </w:p>
    <w:p w14:paraId="29A6CDFA" w14:textId="0BB75332" w:rsidR="00786981" w:rsidRDefault="00786981" w:rsidP="007148AD">
      <w:pPr>
        <w:pStyle w:val="ListParagraph"/>
        <w:spacing w:after="201" w:line="259" w:lineRule="auto"/>
        <w:ind w:left="1080" w:right="90"/>
      </w:pPr>
    </w:p>
    <w:p w14:paraId="12FF56EB" w14:textId="170B65D7" w:rsidR="00786981" w:rsidRDefault="00786981" w:rsidP="007148AD">
      <w:pPr>
        <w:pStyle w:val="ListParagraph"/>
        <w:spacing w:after="201" w:line="259" w:lineRule="auto"/>
        <w:ind w:left="1080" w:right="90"/>
      </w:pPr>
      <w:r>
        <w:rPr>
          <w:noProof/>
          <w:lang w:val="pt-PT" w:eastAsia="pt-PT"/>
        </w:rPr>
        <w:drawing>
          <wp:inline distT="0" distB="0" distL="0" distR="0" wp14:anchorId="2B4EAA38" wp14:editId="74D2D4E1">
            <wp:extent cx="2966357" cy="2881383"/>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79433" cy="2894085"/>
                    </a:xfrm>
                    <a:prstGeom prst="rect">
                      <a:avLst/>
                    </a:prstGeom>
                  </pic:spPr>
                </pic:pic>
              </a:graphicData>
            </a:graphic>
          </wp:inline>
        </w:drawing>
      </w:r>
    </w:p>
    <w:p w14:paraId="5309AC16" w14:textId="77777777" w:rsidR="007148AD" w:rsidRDefault="007148AD" w:rsidP="007148AD">
      <w:pPr>
        <w:pStyle w:val="ListParagraph"/>
        <w:spacing w:after="201" w:line="259" w:lineRule="auto"/>
        <w:ind w:left="1080" w:right="90"/>
      </w:pPr>
    </w:p>
    <w:p w14:paraId="16D5A57F" w14:textId="78E821A9" w:rsidR="007148AD" w:rsidRDefault="00D533F9" w:rsidP="00786057">
      <w:pPr>
        <w:pStyle w:val="ListParagraph"/>
        <w:numPr>
          <w:ilvl w:val="0"/>
          <w:numId w:val="30"/>
        </w:numPr>
        <w:spacing w:after="201" w:line="259" w:lineRule="auto"/>
        <w:ind w:right="90"/>
      </w:pPr>
      <w:r>
        <w:t>Let us</w:t>
      </w:r>
      <w:r w:rsidR="007148AD">
        <w:t xml:space="preserve"> create a final advanced calculation to obtain our top 10 </w:t>
      </w:r>
      <w:r w:rsidR="003B1BC9" w:rsidRPr="003B1BC9">
        <w:rPr>
          <w:b/>
        </w:rPr>
        <w:t>Product</w:t>
      </w:r>
      <w:r w:rsidR="003B1BC9">
        <w:t xml:space="preserve"> </w:t>
      </w:r>
      <w:r w:rsidR="003B1BC9" w:rsidRPr="003B1BC9">
        <w:rPr>
          <w:b/>
        </w:rPr>
        <w:t>Names</w:t>
      </w:r>
      <w:r w:rsidR="003B1BC9">
        <w:t xml:space="preserve"> by </w:t>
      </w:r>
      <w:r w:rsidR="003B1BC9" w:rsidRPr="003B1BC9">
        <w:rPr>
          <w:b/>
        </w:rPr>
        <w:t>Net</w:t>
      </w:r>
      <w:r w:rsidR="003B1BC9">
        <w:t xml:space="preserve"> </w:t>
      </w:r>
      <w:r w:rsidR="003B1BC9" w:rsidRPr="003B1BC9">
        <w:rPr>
          <w:b/>
        </w:rPr>
        <w:t>Profit</w:t>
      </w:r>
      <w:r w:rsidR="007148AD">
        <w:t>.</w:t>
      </w:r>
    </w:p>
    <w:p w14:paraId="466D722F" w14:textId="61A00333" w:rsidR="007148AD" w:rsidRDefault="007148AD" w:rsidP="007148AD">
      <w:pPr>
        <w:pStyle w:val="ListParagraph"/>
        <w:spacing w:after="201" w:line="259" w:lineRule="auto"/>
        <w:ind w:left="1080" w:right="90"/>
      </w:pPr>
    </w:p>
    <w:p w14:paraId="52A7B85B" w14:textId="3B0F94CF" w:rsidR="007148AD" w:rsidRDefault="0034000E" w:rsidP="0034000E">
      <w:pPr>
        <w:pStyle w:val="ListParagraph"/>
        <w:spacing w:after="201" w:line="259" w:lineRule="auto"/>
        <w:ind w:left="1080" w:right="90"/>
      </w:pPr>
      <w:r w:rsidRPr="00AB130E">
        <w:rPr>
          <w:b/>
        </w:rPr>
        <w:t>CHALLENGE</w:t>
      </w:r>
      <w:r>
        <w:t>: It is the final challen</w:t>
      </w:r>
      <w:r w:rsidR="00A47EA3">
        <w:t>ge in this Exercise, we promise</w:t>
      </w:r>
      <w:r w:rsidR="002C264A">
        <w:t>.</w:t>
      </w:r>
    </w:p>
    <w:p w14:paraId="53F1DDAA" w14:textId="10029E36" w:rsidR="007148AD" w:rsidRDefault="007148AD" w:rsidP="007148AD">
      <w:pPr>
        <w:pStyle w:val="ListParagraph"/>
        <w:spacing w:after="201" w:line="259" w:lineRule="auto"/>
        <w:ind w:left="1080" w:right="90"/>
      </w:pPr>
    </w:p>
    <w:p w14:paraId="4F7C27E0" w14:textId="71AB3276" w:rsidR="00787EC4" w:rsidRDefault="00787EC4" w:rsidP="007148AD">
      <w:pPr>
        <w:pStyle w:val="ListParagraph"/>
        <w:spacing w:after="201" w:line="259" w:lineRule="auto"/>
        <w:ind w:left="1080" w:right="90"/>
      </w:pPr>
      <w:r>
        <w:t>A glimpse of what we should get:</w:t>
      </w:r>
    </w:p>
    <w:p w14:paraId="4FBBBAA6" w14:textId="77580EDB" w:rsidR="00787EC4" w:rsidRDefault="00787EC4" w:rsidP="007148AD">
      <w:pPr>
        <w:pStyle w:val="ListParagraph"/>
        <w:spacing w:after="201" w:line="259" w:lineRule="auto"/>
        <w:ind w:left="1080" w:right="90"/>
      </w:pPr>
    </w:p>
    <w:p w14:paraId="083EED76" w14:textId="79F4781D" w:rsidR="00787EC4" w:rsidRDefault="00787EC4" w:rsidP="007148AD">
      <w:pPr>
        <w:pStyle w:val="ListParagraph"/>
        <w:spacing w:after="201" w:line="259" w:lineRule="auto"/>
        <w:ind w:left="1080" w:right="90"/>
      </w:pPr>
      <w:r>
        <w:rPr>
          <w:noProof/>
          <w:lang w:val="pt-PT" w:eastAsia="pt-PT"/>
        </w:rPr>
        <w:lastRenderedPageBreak/>
        <w:drawing>
          <wp:inline distT="0" distB="0" distL="0" distR="0" wp14:anchorId="32B0DD8F" wp14:editId="46307584">
            <wp:extent cx="3743325" cy="3876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43325" cy="3876675"/>
                    </a:xfrm>
                    <a:prstGeom prst="rect">
                      <a:avLst/>
                    </a:prstGeom>
                  </pic:spPr>
                </pic:pic>
              </a:graphicData>
            </a:graphic>
          </wp:inline>
        </w:drawing>
      </w:r>
    </w:p>
    <w:p w14:paraId="41063DDC" w14:textId="45F6B31E" w:rsidR="00787EC4" w:rsidRDefault="00787EC4" w:rsidP="007148AD">
      <w:pPr>
        <w:pStyle w:val="ListParagraph"/>
        <w:spacing w:after="201" w:line="259" w:lineRule="auto"/>
        <w:ind w:left="1080" w:right="90"/>
      </w:pPr>
    </w:p>
    <w:p w14:paraId="46EA57D4" w14:textId="68F568B8" w:rsidR="001B6DF0" w:rsidRDefault="001B6DF0" w:rsidP="001B6DF0">
      <w:pPr>
        <w:pStyle w:val="Heading3"/>
      </w:pPr>
      <w:r>
        <w:t>Using Quick Measure</w:t>
      </w:r>
    </w:p>
    <w:p w14:paraId="27382D6B" w14:textId="77777777" w:rsidR="001B6DF0" w:rsidRDefault="001B6DF0" w:rsidP="001B6DF0">
      <w:pPr>
        <w:ind w:right="82"/>
      </w:pPr>
    </w:p>
    <w:p w14:paraId="31332DB3" w14:textId="05D1C8DB" w:rsidR="001B6DF0" w:rsidRDefault="001B6DF0" w:rsidP="001B6DF0">
      <w:pPr>
        <w:ind w:right="82"/>
      </w:pPr>
      <w:r>
        <w:t xml:space="preserve">In this task, you will </w:t>
      </w:r>
      <w:r w:rsidR="0079513F">
        <w:t xml:space="preserve">create </w:t>
      </w:r>
      <w:r w:rsidR="009D1795">
        <w:t xml:space="preserve">an </w:t>
      </w:r>
      <w:r w:rsidR="0079513F">
        <w:t xml:space="preserve">additional </w:t>
      </w:r>
      <w:r w:rsidR="009E42B0">
        <w:t xml:space="preserve">calculation in the model </w:t>
      </w:r>
      <w:r w:rsidR="0079513F">
        <w:t>with</w:t>
      </w:r>
      <w:r w:rsidR="009D1795">
        <w:t xml:space="preserve"> the</w:t>
      </w:r>
      <w:r>
        <w:t xml:space="preserve"> </w:t>
      </w:r>
      <w:r w:rsidR="004A1073">
        <w:t>Quick Measure</w:t>
      </w:r>
      <w:r w:rsidR="009D1795">
        <w:t>s</w:t>
      </w:r>
      <w:r w:rsidR="004A1073">
        <w:t xml:space="preserve"> feature.</w:t>
      </w:r>
      <w:r w:rsidR="0079513F">
        <w:t xml:space="preserve"> </w:t>
      </w:r>
      <w:r w:rsidR="00FD4924">
        <w:t xml:space="preserve">If you are not familiar </w:t>
      </w:r>
      <w:r w:rsidR="008E2040">
        <w:t>DAX, Quick Measure</w:t>
      </w:r>
      <w:r w:rsidR="009D1795">
        <w:t>s</w:t>
      </w:r>
      <w:r w:rsidR="008E2040">
        <w:t xml:space="preserve"> can help you to create measure</w:t>
      </w:r>
      <w:r w:rsidR="009D1795">
        <w:t>s</w:t>
      </w:r>
      <w:r w:rsidR="008E2040">
        <w:t xml:space="preserve"> and to learn about DAX.</w:t>
      </w:r>
    </w:p>
    <w:p w14:paraId="4981DD06" w14:textId="77777777" w:rsidR="00A17CCC" w:rsidRDefault="00A17CCC" w:rsidP="001B6DF0">
      <w:pPr>
        <w:ind w:right="82"/>
      </w:pPr>
    </w:p>
    <w:p w14:paraId="2D9EF946" w14:textId="63AE4291" w:rsidR="003A3C1E" w:rsidRDefault="003A3C1E" w:rsidP="001B6DF0">
      <w:pPr>
        <w:pStyle w:val="ListParagraph"/>
        <w:numPr>
          <w:ilvl w:val="0"/>
          <w:numId w:val="32"/>
        </w:numPr>
        <w:spacing w:after="201" w:line="259" w:lineRule="auto"/>
        <w:ind w:right="90"/>
      </w:pPr>
      <w:r>
        <w:rPr>
          <w:rFonts w:hint="eastAsia"/>
        </w:rPr>
        <w:t>I</w:t>
      </w:r>
      <w:r>
        <w:t xml:space="preserve">n the </w:t>
      </w:r>
      <w:r w:rsidRPr="003A3C1E">
        <w:rPr>
          <w:b/>
        </w:rPr>
        <w:t>File</w:t>
      </w:r>
      <w:r>
        <w:t xml:space="preserve"> tab, </w:t>
      </w:r>
      <w:r w:rsidR="00FD0FFA">
        <w:t xml:space="preserve">in the </w:t>
      </w:r>
      <w:r w:rsidR="00FD0FFA" w:rsidRPr="00FD7792">
        <w:rPr>
          <w:b/>
        </w:rPr>
        <w:t xml:space="preserve">Option and </w:t>
      </w:r>
      <w:r w:rsidR="00FD7792" w:rsidRPr="00FD7792">
        <w:rPr>
          <w:b/>
        </w:rPr>
        <w:t>settings</w:t>
      </w:r>
      <w:r w:rsidR="00FD7792">
        <w:t xml:space="preserve"> category, click </w:t>
      </w:r>
      <w:r w:rsidR="00FD7792" w:rsidRPr="00FD7792">
        <w:rPr>
          <w:b/>
        </w:rPr>
        <w:t>Option</w:t>
      </w:r>
      <w:r w:rsidR="00F72D0E">
        <w:rPr>
          <w:b/>
        </w:rPr>
        <w:t>s</w:t>
      </w:r>
      <w:r w:rsidR="00FD7792">
        <w:rPr>
          <w:b/>
        </w:rPr>
        <w:t xml:space="preserve"> </w:t>
      </w:r>
      <w:r w:rsidR="00FD7792">
        <w:t>menu.</w:t>
      </w:r>
      <w:r w:rsidR="00F72D0E">
        <w:br/>
      </w:r>
    </w:p>
    <w:p w14:paraId="04642EB3" w14:textId="2ADC38E0" w:rsidR="00F72D0E" w:rsidRDefault="00F72D0E" w:rsidP="001B6DF0">
      <w:pPr>
        <w:pStyle w:val="ListParagraph"/>
        <w:numPr>
          <w:ilvl w:val="0"/>
          <w:numId w:val="32"/>
        </w:numPr>
        <w:spacing w:after="201" w:line="259" w:lineRule="auto"/>
        <w:ind w:right="90"/>
      </w:pPr>
      <w:r>
        <w:t>In the Preview features category</w:t>
      </w:r>
      <w:r w:rsidR="001A4643">
        <w:t xml:space="preserve">, check </w:t>
      </w:r>
      <w:r w:rsidR="001A4643" w:rsidRPr="00552EEA">
        <w:rPr>
          <w:b/>
        </w:rPr>
        <w:t>quick measure</w:t>
      </w:r>
      <w:r w:rsidR="001A4643">
        <w:t xml:space="preserve"> option</w:t>
      </w:r>
      <w:r w:rsidR="00552EEA">
        <w:t xml:space="preserve"> and Click </w:t>
      </w:r>
      <w:r w:rsidR="00552EEA" w:rsidRPr="00552EEA">
        <w:rPr>
          <w:b/>
        </w:rPr>
        <w:t>OK</w:t>
      </w:r>
      <w:r w:rsidR="00F30304">
        <w:t xml:space="preserve"> and then restart Power BI Desktop.</w:t>
      </w:r>
      <w:r w:rsidR="0073177E">
        <w:t xml:space="preserve"> If you already enable quick measure </w:t>
      </w:r>
      <w:r w:rsidR="00A37080">
        <w:t>feature</w:t>
      </w:r>
      <w:r w:rsidR="0073177E">
        <w:t>, you can skip this step.</w:t>
      </w:r>
      <w:r w:rsidR="001A4643">
        <w:br/>
      </w:r>
      <w:r w:rsidR="001A4643">
        <w:br/>
      </w:r>
      <w:r w:rsidR="001A4643">
        <w:rPr>
          <w:noProof/>
        </w:rPr>
        <w:lastRenderedPageBreak/>
        <w:drawing>
          <wp:inline distT="0" distB="0" distL="0" distR="0" wp14:anchorId="2CD36087" wp14:editId="741156EE">
            <wp:extent cx="4483738" cy="4147458"/>
            <wp:effectExtent l="0" t="0" r="0" b="571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90540" cy="4153749"/>
                    </a:xfrm>
                    <a:prstGeom prst="rect">
                      <a:avLst/>
                    </a:prstGeom>
                  </pic:spPr>
                </pic:pic>
              </a:graphicData>
            </a:graphic>
          </wp:inline>
        </w:drawing>
      </w:r>
      <w:r w:rsidR="001A4643">
        <w:br/>
      </w:r>
    </w:p>
    <w:p w14:paraId="3E783FA1" w14:textId="352E764B" w:rsidR="00AD3963" w:rsidRDefault="00A82542" w:rsidP="001B6DF0">
      <w:pPr>
        <w:pStyle w:val="ListParagraph"/>
        <w:numPr>
          <w:ilvl w:val="0"/>
          <w:numId w:val="32"/>
        </w:numPr>
        <w:spacing w:after="201" w:line="259" w:lineRule="auto"/>
        <w:ind w:right="90"/>
      </w:pPr>
      <w:r>
        <w:rPr>
          <w:rFonts w:hint="eastAsia"/>
        </w:rPr>
        <w:t>A</w:t>
      </w:r>
      <w:r>
        <w:t xml:space="preserve">fter restart Power BI Desktop, open </w:t>
      </w:r>
      <w:r w:rsidRPr="00A82542">
        <w:rPr>
          <w:b/>
        </w:rPr>
        <w:t>US Sales Analysis.pbix</w:t>
      </w:r>
      <w:r>
        <w:t xml:space="preserve"> file.</w:t>
      </w:r>
      <w:r>
        <w:br/>
      </w:r>
    </w:p>
    <w:p w14:paraId="43FBF506" w14:textId="7FE1A5EB" w:rsidR="007D5DDB" w:rsidRDefault="007D5DDB" w:rsidP="001B6DF0">
      <w:pPr>
        <w:pStyle w:val="ListParagraph"/>
        <w:numPr>
          <w:ilvl w:val="0"/>
          <w:numId w:val="32"/>
        </w:numPr>
        <w:spacing w:after="201" w:line="259" w:lineRule="auto"/>
        <w:ind w:right="90"/>
      </w:pPr>
      <w:r>
        <w:rPr>
          <w:rFonts w:hint="eastAsia"/>
        </w:rPr>
        <w:t>I</w:t>
      </w:r>
      <w:r>
        <w:t xml:space="preserve">n the </w:t>
      </w:r>
      <w:r w:rsidRPr="007D5DDB">
        <w:rPr>
          <w:b/>
        </w:rPr>
        <w:t>Fields</w:t>
      </w:r>
      <w:r>
        <w:t xml:space="preserve"> pane, right-click the </w:t>
      </w:r>
      <w:r w:rsidR="003A3C1E">
        <w:t xml:space="preserve">Sales table, and then click </w:t>
      </w:r>
      <w:r w:rsidR="003A3C1E" w:rsidRPr="007233CF">
        <w:rPr>
          <w:b/>
        </w:rPr>
        <w:t>New Quick Measure</w:t>
      </w:r>
      <w:r w:rsidR="004333E5" w:rsidRPr="004333E5">
        <w:t xml:space="preserve"> </w:t>
      </w:r>
      <w:r w:rsidR="004333E5">
        <w:t xml:space="preserve">and configure a new Quick measure with </w:t>
      </w:r>
      <w:r w:rsidR="0007015E" w:rsidRPr="0007015E">
        <w:rPr>
          <w:b/>
        </w:rPr>
        <w:t>Calculation</w:t>
      </w:r>
      <w:r w:rsidR="0007015E">
        <w:t xml:space="preserve"> </w:t>
      </w:r>
      <w:r w:rsidR="004333E5">
        <w:t xml:space="preserve">as </w:t>
      </w:r>
      <w:r w:rsidR="0007015E">
        <w:t xml:space="preserve">Subtraction, </w:t>
      </w:r>
      <w:r w:rsidR="0007015E" w:rsidRPr="007C6F8B">
        <w:rPr>
          <w:b/>
        </w:rPr>
        <w:t xml:space="preserve">Base </w:t>
      </w:r>
      <w:r w:rsidR="00580866" w:rsidRPr="007C6F8B">
        <w:rPr>
          <w:b/>
        </w:rPr>
        <w:t>v</w:t>
      </w:r>
      <w:r w:rsidR="0007015E" w:rsidRPr="007C6F8B">
        <w:rPr>
          <w:b/>
        </w:rPr>
        <w:t>alue</w:t>
      </w:r>
      <w:r w:rsidR="00580866">
        <w:t xml:space="preserve"> </w:t>
      </w:r>
      <w:r w:rsidR="007C6F8B">
        <w:t xml:space="preserve">as </w:t>
      </w:r>
      <w:r w:rsidR="005B157A">
        <w:t>Sum of Gross Revenue from Sales table</w:t>
      </w:r>
      <w:r w:rsidR="00EF04D7">
        <w:t xml:space="preserve"> and</w:t>
      </w:r>
      <w:r w:rsidR="005B157A">
        <w:t xml:space="preserve"> </w:t>
      </w:r>
      <w:r w:rsidR="005B157A" w:rsidRPr="007C6F8B">
        <w:rPr>
          <w:b/>
        </w:rPr>
        <w:t>Value to subtract</w:t>
      </w:r>
      <w:r w:rsidR="005B157A">
        <w:t xml:space="preserve"> </w:t>
      </w:r>
      <w:r w:rsidR="007C6F8B">
        <w:t>as Sum of Cost</w:t>
      </w:r>
      <w:r w:rsidR="00EF04D7">
        <w:t xml:space="preserve"> from Sales table</w:t>
      </w:r>
      <w:r w:rsidR="004333E5">
        <w:t>, as shown in the following screenshot:</w:t>
      </w:r>
      <w:r w:rsidR="004333E5">
        <w:br/>
      </w:r>
      <w:r w:rsidR="00EF04D7">
        <w:rPr>
          <w:noProof/>
        </w:rPr>
        <w:lastRenderedPageBreak/>
        <w:drawing>
          <wp:inline distT="0" distB="0" distL="0" distR="0" wp14:anchorId="3F99728F" wp14:editId="3D4477C1">
            <wp:extent cx="4604647" cy="4936672"/>
            <wp:effectExtent l="0" t="0" r="5715"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606951" cy="4939142"/>
                    </a:xfrm>
                    <a:prstGeom prst="rect">
                      <a:avLst/>
                    </a:prstGeom>
                  </pic:spPr>
                </pic:pic>
              </a:graphicData>
            </a:graphic>
          </wp:inline>
        </w:drawing>
      </w:r>
      <w:r w:rsidR="00556FD3">
        <w:br/>
      </w:r>
    </w:p>
    <w:p w14:paraId="14F49226" w14:textId="66DD076E" w:rsidR="00DA7179" w:rsidRDefault="00DA7179" w:rsidP="001B6DF0">
      <w:pPr>
        <w:pStyle w:val="ListParagraph"/>
        <w:numPr>
          <w:ilvl w:val="0"/>
          <w:numId w:val="32"/>
        </w:numPr>
        <w:spacing w:after="201" w:line="259" w:lineRule="auto"/>
        <w:ind w:right="90"/>
      </w:pPr>
      <w:r>
        <w:rPr>
          <w:rFonts w:hint="eastAsia"/>
        </w:rPr>
        <w:t>C</w:t>
      </w:r>
      <w:r>
        <w:t xml:space="preserve">lick </w:t>
      </w:r>
      <w:r w:rsidRPr="00DA7179">
        <w:rPr>
          <w:b/>
        </w:rPr>
        <w:t>OK</w:t>
      </w:r>
      <w:r>
        <w:rPr>
          <w:b/>
        </w:rPr>
        <w:t xml:space="preserve"> </w:t>
      </w:r>
      <w:r>
        <w:t xml:space="preserve">to create </w:t>
      </w:r>
      <w:r w:rsidR="000B4CCD">
        <w:t>measure into the model.</w:t>
      </w:r>
      <w:r w:rsidR="00B719B6">
        <w:br/>
      </w:r>
      <w:r w:rsidR="00B719B6">
        <w:rPr>
          <w:noProof/>
        </w:rPr>
        <w:drawing>
          <wp:inline distT="0" distB="0" distL="0" distR="0" wp14:anchorId="4872FFAC" wp14:editId="3200EDFA">
            <wp:extent cx="2639786" cy="1351826"/>
            <wp:effectExtent l="0" t="0" r="8255" b="1270"/>
            <wp:docPr id="2816" name="図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48100" cy="1356084"/>
                    </a:xfrm>
                    <a:prstGeom prst="rect">
                      <a:avLst/>
                    </a:prstGeom>
                  </pic:spPr>
                </pic:pic>
              </a:graphicData>
            </a:graphic>
          </wp:inline>
        </w:drawing>
      </w:r>
      <w:r w:rsidR="000B4CCD">
        <w:br/>
      </w:r>
    </w:p>
    <w:p w14:paraId="374F8A9A" w14:textId="738FF9CD" w:rsidR="001B6DF0" w:rsidRDefault="00223BFC" w:rsidP="002B14A9">
      <w:pPr>
        <w:pStyle w:val="ListParagraph"/>
        <w:numPr>
          <w:ilvl w:val="0"/>
          <w:numId w:val="32"/>
        </w:numPr>
        <w:spacing w:after="201" w:line="259" w:lineRule="auto"/>
        <w:ind w:right="90"/>
      </w:pPr>
      <w:r>
        <w:rPr>
          <w:rFonts w:hint="eastAsia"/>
        </w:rPr>
        <w:t>S</w:t>
      </w:r>
      <w:r>
        <w:t xml:space="preserve">elect </w:t>
      </w:r>
      <w:r w:rsidR="00470909">
        <w:t xml:space="preserve">measure named </w:t>
      </w:r>
      <w:r w:rsidR="00470909" w:rsidRPr="006227D3">
        <w:rPr>
          <w:b/>
        </w:rPr>
        <w:t xml:space="preserve">Gross Revenue minus Cost </w:t>
      </w:r>
      <w:r w:rsidR="00470909">
        <w:rPr>
          <w:rFonts w:hint="eastAsia"/>
        </w:rPr>
        <w:t>i</w:t>
      </w:r>
      <w:r w:rsidR="00470909">
        <w:t>n the</w:t>
      </w:r>
      <w:r w:rsidR="00254FDE">
        <w:t xml:space="preserve"> Fields pane</w:t>
      </w:r>
      <w:r w:rsidR="00A520E3">
        <w:t xml:space="preserve"> and </w:t>
      </w:r>
      <w:r w:rsidR="00A63EBA">
        <w:t>you can find</w:t>
      </w:r>
      <w:r w:rsidR="009D1795">
        <w:t xml:space="preserve"> the</w:t>
      </w:r>
      <w:bookmarkStart w:id="10" w:name="_GoBack"/>
      <w:bookmarkEnd w:id="10"/>
      <w:r w:rsidR="00A63EBA">
        <w:t xml:space="preserve"> </w:t>
      </w:r>
      <w:r w:rsidR="007E7F67">
        <w:t>DAX</w:t>
      </w:r>
      <w:r w:rsidR="00322F88">
        <w:t xml:space="preserve"> formula </w:t>
      </w:r>
      <w:r w:rsidR="00A63EBA">
        <w:t xml:space="preserve">like below </w:t>
      </w:r>
      <w:r w:rsidR="00322F88">
        <w:t>in the formula bar</w:t>
      </w:r>
      <w:r w:rsidR="006227D3">
        <w:t>.</w:t>
      </w:r>
    </w:p>
    <w:tbl>
      <w:tblPr>
        <w:tblStyle w:val="TableGrid0"/>
        <w:tblW w:w="8614" w:type="dxa"/>
        <w:tblInd w:w="692" w:type="dxa"/>
        <w:tblCellMar>
          <w:top w:w="76" w:type="dxa"/>
          <w:left w:w="28" w:type="dxa"/>
          <w:right w:w="115" w:type="dxa"/>
        </w:tblCellMar>
        <w:tblLook w:val="04A0" w:firstRow="1" w:lastRow="0" w:firstColumn="1" w:lastColumn="0" w:noHBand="0" w:noVBand="1"/>
      </w:tblPr>
      <w:tblGrid>
        <w:gridCol w:w="8614"/>
      </w:tblGrid>
      <w:tr w:rsidR="001B6DF0" w14:paraId="68CF82C9" w14:textId="77777777" w:rsidTr="00042929">
        <w:trPr>
          <w:trHeight w:val="289"/>
        </w:trPr>
        <w:tc>
          <w:tcPr>
            <w:tcW w:w="8614" w:type="dxa"/>
            <w:tcBorders>
              <w:top w:val="nil"/>
              <w:left w:val="nil"/>
              <w:bottom w:val="nil"/>
              <w:right w:val="nil"/>
            </w:tcBorders>
            <w:shd w:val="clear" w:color="auto" w:fill="EFEFF7"/>
          </w:tcPr>
          <w:p w14:paraId="01851050" w14:textId="77777777" w:rsidR="001B6DF0" w:rsidRDefault="001B6DF0" w:rsidP="00042929">
            <w:pPr>
              <w:spacing w:after="0" w:line="259" w:lineRule="auto"/>
              <w:ind w:left="0"/>
            </w:pPr>
            <w:r>
              <w:rPr>
                <w:rFonts w:ascii="Segoe UI" w:eastAsia="Segoe UI" w:hAnsi="Segoe UI" w:cs="Segoe UI"/>
                <w:b/>
                <w:color w:val="000066"/>
              </w:rPr>
              <w:t xml:space="preserve">DAX </w:t>
            </w:r>
          </w:p>
        </w:tc>
      </w:tr>
      <w:tr w:rsidR="001B6DF0" w14:paraId="57DCCF68" w14:textId="77777777" w:rsidTr="00042929">
        <w:trPr>
          <w:trHeight w:val="247"/>
        </w:trPr>
        <w:tc>
          <w:tcPr>
            <w:tcW w:w="8614" w:type="dxa"/>
            <w:tcBorders>
              <w:top w:val="nil"/>
              <w:left w:val="nil"/>
              <w:bottom w:val="nil"/>
              <w:right w:val="nil"/>
            </w:tcBorders>
            <w:shd w:val="clear" w:color="auto" w:fill="F7F7FF"/>
          </w:tcPr>
          <w:p w14:paraId="7BD93BEC" w14:textId="28AC3569" w:rsidR="001B6DF0" w:rsidRDefault="005869B8" w:rsidP="00042929">
            <w:pPr>
              <w:spacing w:after="0" w:line="259" w:lineRule="auto"/>
              <w:ind w:left="0"/>
            </w:pPr>
            <w:r w:rsidRPr="005869B8">
              <w:rPr>
                <w:rFonts w:ascii="Consolas" w:eastAsia="Consolas" w:hAnsi="Consolas" w:cs="Consolas"/>
                <w:sz w:val="20"/>
              </w:rPr>
              <w:t>SUM('Sales'[Gross Revenue]) - SUM('Sales'[Cost])</w:t>
            </w:r>
          </w:p>
        </w:tc>
      </w:tr>
    </w:tbl>
    <w:p w14:paraId="2E32C483" w14:textId="77777777" w:rsidR="005869B8" w:rsidRDefault="005869B8" w:rsidP="005869B8">
      <w:pPr>
        <w:pStyle w:val="ListParagraph"/>
        <w:spacing w:after="201" w:line="259" w:lineRule="auto"/>
        <w:ind w:left="1080" w:right="90"/>
      </w:pPr>
    </w:p>
    <w:p w14:paraId="24425A32" w14:textId="77777777" w:rsidR="001B6DF0" w:rsidRDefault="001B6DF0" w:rsidP="007148AD">
      <w:pPr>
        <w:pStyle w:val="ListParagraph"/>
        <w:spacing w:after="201" w:line="259" w:lineRule="auto"/>
        <w:ind w:left="1080" w:right="90"/>
      </w:pPr>
    </w:p>
    <w:p w14:paraId="27DF9E5A" w14:textId="210CDA77" w:rsidR="002C264A" w:rsidRDefault="002C264A" w:rsidP="002C264A">
      <w:pPr>
        <w:pStyle w:val="Heading3"/>
      </w:pPr>
      <w:r>
        <w:lastRenderedPageBreak/>
        <w:t>Using Disconnected Tables</w:t>
      </w:r>
    </w:p>
    <w:p w14:paraId="48CABCC2" w14:textId="37491D42" w:rsidR="002C264A" w:rsidRDefault="002C264A" w:rsidP="002C264A">
      <w:pPr>
        <w:ind w:right="82"/>
      </w:pPr>
    </w:p>
    <w:p w14:paraId="24B8450E" w14:textId="1D5769EF" w:rsidR="002C264A" w:rsidRDefault="002C264A" w:rsidP="002C264A">
      <w:pPr>
        <w:ind w:right="82"/>
      </w:pPr>
      <w:r>
        <w:t xml:space="preserve">In this task, you will </w:t>
      </w:r>
      <w:r w:rsidR="00CF2322">
        <w:t>use disconnected tables to create a scenario around lowering product costs.</w:t>
      </w:r>
    </w:p>
    <w:p w14:paraId="4C3DF71D" w14:textId="482AD31C" w:rsidR="002C264A" w:rsidRDefault="002C264A" w:rsidP="002C264A">
      <w:pPr>
        <w:ind w:right="82"/>
      </w:pPr>
    </w:p>
    <w:p w14:paraId="7B34F61A" w14:textId="15A964E3" w:rsidR="00EE74A2" w:rsidRDefault="00D533F9" w:rsidP="00324C12">
      <w:pPr>
        <w:pStyle w:val="ListParagraph"/>
        <w:numPr>
          <w:ilvl w:val="0"/>
          <w:numId w:val="32"/>
        </w:numPr>
        <w:spacing w:after="201" w:line="259" w:lineRule="auto"/>
        <w:ind w:right="90"/>
      </w:pPr>
      <w:r>
        <w:t>C</w:t>
      </w:r>
      <w:r w:rsidR="00EE74A2">
        <w:t xml:space="preserve">reate a table </w:t>
      </w:r>
      <w:r>
        <w:t xml:space="preserve">that </w:t>
      </w:r>
      <w:r w:rsidR="00EE74A2">
        <w:t>will have the percentage we are going to apply to cost reduction.</w:t>
      </w:r>
      <w:r w:rsidR="00C32A1D">
        <w:t xml:space="preserve"> </w:t>
      </w:r>
      <w:r w:rsidR="00EE74A2">
        <w:t xml:space="preserve">In the </w:t>
      </w:r>
      <w:r w:rsidR="00EE74A2" w:rsidRPr="00C32A1D">
        <w:rPr>
          <w:b/>
        </w:rPr>
        <w:t>Home</w:t>
      </w:r>
      <w:r w:rsidR="00EE74A2">
        <w:t xml:space="preserve"> tab, in the </w:t>
      </w:r>
      <w:r w:rsidR="00EE74A2" w:rsidRPr="00C32A1D">
        <w:rPr>
          <w:b/>
        </w:rPr>
        <w:t>External Data</w:t>
      </w:r>
      <w:r w:rsidR="00EE74A2">
        <w:t xml:space="preserve"> group, click </w:t>
      </w:r>
      <w:r w:rsidR="00EE74A2" w:rsidRPr="00C32A1D">
        <w:rPr>
          <w:b/>
        </w:rPr>
        <w:t xml:space="preserve">Enter Data </w:t>
      </w:r>
      <w:r w:rsidR="00EE74A2">
        <w:t xml:space="preserve">and configure a new table named </w:t>
      </w:r>
      <w:r w:rsidR="00EE74A2" w:rsidRPr="00C32A1D">
        <w:rPr>
          <w:b/>
        </w:rPr>
        <w:t xml:space="preserve">CostReduction </w:t>
      </w:r>
      <w:r w:rsidR="00EE74A2">
        <w:t xml:space="preserve">with a column named </w:t>
      </w:r>
      <w:r w:rsidR="00EE74A2" w:rsidRPr="00C32A1D">
        <w:rPr>
          <w:b/>
        </w:rPr>
        <w:t xml:space="preserve">Cost Reduction </w:t>
      </w:r>
      <w:r w:rsidR="00EE74A2">
        <w:t xml:space="preserve">with values between 0 and </w:t>
      </w:r>
      <w:r w:rsidR="0002726B">
        <w:t>0.5</w:t>
      </w:r>
      <w:r>
        <w:t>, as shown in the following screenshot</w:t>
      </w:r>
      <w:r w:rsidR="00EE74A2">
        <w:t>:</w:t>
      </w:r>
    </w:p>
    <w:p w14:paraId="65C6B38A" w14:textId="17C1EA05" w:rsidR="00EE74A2" w:rsidRDefault="00EE74A2" w:rsidP="00EE74A2">
      <w:pPr>
        <w:pStyle w:val="ListParagraph"/>
      </w:pPr>
    </w:p>
    <w:p w14:paraId="7BDD5190" w14:textId="4DA47C56" w:rsidR="00EE74A2" w:rsidRDefault="00EE74A2" w:rsidP="00EE74A2">
      <w:pPr>
        <w:pStyle w:val="ListParagraph"/>
      </w:pPr>
    </w:p>
    <w:p w14:paraId="6B97116D" w14:textId="785A34EF" w:rsidR="00EE74A2" w:rsidRDefault="006F5AD8" w:rsidP="00EE74A2">
      <w:pPr>
        <w:spacing w:after="201" w:line="259" w:lineRule="auto"/>
        <w:ind w:right="90"/>
      </w:pPr>
      <w:r>
        <w:rPr>
          <w:noProof/>
          <w:lang w:val="pt-PT" w:eastAsia="pt-PT"/>
        </w:rPr>
        <w:drawing>
          <wp:inline distT="0" distB="0" distL="0" distR="0" wp14:anchorId="37AD9D80" wp14:editId="275F10C1">
            <wp:extent cx="5486400" cy="42849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4284980"/>
                    </a:xfrm>
                    <a:prstGeom prst="rect">
                      <a:avLst/>
                    </a:prstGeom>
                  </pic:spPr>
                </pic:pic>
              </a:graphicData>
            </a:graphic>
          </wp:inline>
        </w:drawing>
      </w:r>
    </w:p>
    <w:p w14:paraId="0530B530" w14:textId="6765B385" w:rsidR="00EE74A2" w:rsidRDefault="00D533F9" w:rsidP="00EE74A2">
      <w:pPr>
        <w:pStyle w:val="ListParagraph"/>
        <w:numPr>
          <w:ilvl w:val="0"/>
          <w:numId w:val="32"/>
        </w:numPr>
        <w:spacing w:after="201" w:line="259" w:lineRule="auto"/>
        <w:ind w:right="90"/>
      </w:pPr>
      <w:r>
        <w:t>C</w:t>
      </w:r>
      <w:r w:rsidR="00AE19EC">
        <w:t xml:space="preserve">lick </w:t>
      </w:r>
      <w:r w:rsidR="00AE19EC">
        <w:rPr>
          <w:b/>
        </w:rPr>
        <w:t>Load</w:t>
      </w:r>
      <w:r w:rsidR="00AE19EC">
        <w:t xml:space="preserve"> to load the table into the model.</w:t>
      </w:r>
    </w:p>
    <w:p w14:paraId="4C1BF3F4" w14:textId="0E5D1810" w:rsidR="00AE19EC" w:rsidRDefault="00AE19EC" w:rsidP="00AE19EC">
      <w:pPr>
        <w:pStyle w:val="ListParagraph"/>
        <w:spacing w:after="201" w:line="259" w:lineRule="auto"/>
        <w:ind w:left="1080" w:right="90"/>
      </w:pPr>
    </w:p>
    <w:p w14:paraId="0945F9EA" w14:textId="265FD07D" w:rsidR="00AE19EC" w:rsidRDefault="00AE19EC" w:rsidP="00EE74A2">
      <w:pPr>
        <w:pStyle w:val="ListParagraph"/>
        <w:numPr>
          <w:ilvl w:val="0"/>
          <w:numId w:val="32"/>
        </w:numPr>
        <w:spacing w:after="201" w:line="259" w:lineRule="auto"/>
        <w:ind w:right="90"/>
      </w:pPr>
      <w:r>
        <w:t xml:space="preserve">This table will not have any relationships with other tables, as </w:t>
      </w:r>
      <w:r w:rsidR="00D533F9">
        <w:t xml:space="preserve">have </w:t>
      </w:r>
      <w:r>
        <w:t>learned during the Disconnected Tables demo.</w:t>
      </w:r>
    </w:p>
    <w:p w14:paraId="1B4BF4DD" w14:textId="77777777" w:rsidR="00AE19EC" w:rsidRDefault="00AE19EC" w:rsidP="00AE19EC">
      <w:pPr>
        <w:pStyle w:val="ListParagraph"/>
      </w:pPr>
    </w:p>
    <w:p w14:paraId="340381EF" w14:textId="6A6D0763" w:rsidR="00AE19EC" w:rsidRDefault="006F5AD8" w:rsidP="00EE74A2">
      <w:pPr>
        <w:pStyle w:val="ListParagraph"/>
        <w:numPr>
          <w:ilvl w:val="0"/>
          <w:numId w:val="32"/>
        </w:numPr>
        <w:spacing w:after="201" w:line="259" w:lineRule="auto"/>
        <w:ind w:right="90"/>
      </w:pPr>
      <w:r>
        <w:t xml:space="preserve">Create a new </w:t>
      </w:r>
      <w:r w:rsidRPr="006F5AD8">
        <w:rPr>
          <w:b/>
        </w:rPr>
        <w:t>measure</w:t>
      </w:r>
      <w:r>
        <w:t xml:space="preserve"> in the </w:t>
      </w:r>
      <w:r>
        <w:rPr>
          <w:b/>
        </w:rPr>
        <w:t xml:space="preserve">CostReduction </w:t>
      </w:r>
      <w:r>
        <w:t>table with the following expression:</w:t>
      </w:r>
    </w:p>
    <w:p w14:paraId="04FCA6A0" w14:textId="3C386D42" w:rsidR="006F5AD8" w:rsidRDefault="006F5AD8" w:rsidP="006F5AD8">
      <w:pPr>
        <w:pStyle w:val="ListParagraph"/>
      </w:pPr>
    </w:p>
    <w:tbl>
      <w:tblPr>
        <w:tblStyle w:val="TableGrid0"/>
        <w:tblW w:w="8614" w:type="dxa"/>
        <w:tblInd w:w="692" w:type="dxa"/>
        <w:tblCellMar>
          <w:top w:w="76" w:type="dxa"/>
          <w:left w:w="28" w:type="dxa"/>
          <w:right w:w="115" w:type="dxa"/>
        </w:tblCellMar>
        <w:tblLook w:val="04A0" w:firstRow="1" w:lastRow="0" w:firstColumn="1" w:lastColumn="0" w:noHBand="0" w:noVBand="1"/>
      </w:tblPr>
      <w:tblGrid>
        <w:gridCol w:w="8614"/>
      </w:tblGrid>
      <w:tr w:rsidR="006F5AD8" w14:paraId="7C1883F8" w14:textId="77777777" w:rsidTr="00FC77E6">
        <w:trPr>
          <w:trHeight w:val="289"/>
        </w:trPr>
        <w:tc>
          <w:tcPr>
            <w:tcW w:w="8614" w:type="dxa"/>
            <w:tcBorders>
              <w:top w:val="nil"/>
              <w:left w:val="nil"/>
              <w:bottom w:val="nil"/>
              <w:right w:val="nil"/>
            </w:tcBorders>
            <w:shd w:val="clear" w:color="auto" w:fill="EFEFF7"/>
          </w:tcPr>
          <w:p w14:paraId="383C4B10" w14:textId="77777777" w:rsidR="006F5AD8" w:rsidRDefault="006F5AD8" w:rsidP="00FC77E6">
            <w:pPr>
              <w:spacing w:after="0" w:line="259" w:lineRule="auto"/>
              <w:ind w:left="0"/>
            </w:pPr>
            <w:r>
              <w:rPr>
                <w:rFonts w:ascii="Segoe UI" w:eastAsia="Segoe UI" w:hAnsi="Segoe UI" w:cs="Segoe UI"/>
                <w:b/>
                <w:color w:val="000066"/>
              </w:rPr>
              <w:lastRenderedPageBreak/>
              <w:t xml:space="preserve">DAX </w:t>
            </w:r>
          </w:p>
        </w:tc>
      </w:tr>
      <w:tr w:rsidR="006F5AD8" w14:paraId="31B1A74F" w14:textId="77777777" w:rsidTr="00FC77E6">
        <w:trPr>
          <w:trHeight w:val="247"/>
        </w:trPr>
        <w:tc>
          <w:tcPr>
            <w:tcW w:w="8614" w:type="dxa"/>
            <w:tcBorders>
              <w:top w:val="nil"/>
              <w:left w:val="nil"/>
              <w:bottom w:val="nil"/>
              <w:right w:val="nil"/>
            </w:tcBorders>
            <w:shd w:val="clear" w:color="auto" w:fill="F7F7FF"/>
          </w:tcPr>
          <w:p w14:paraId="538BB528" w14:textId="0EB9F0DC" w:rsidR="006F5AD8" w:rsidRDefault="007A1269" w:rsidP="00FC77E6">
            <w:pPr>
              <w:spacing w:after="0" w:line="259" w:lineRule="auto"/>
              <w:ind w:left="0"/>
            </w:pPr>
            <w:r w:rsidRPr="007A1269">
              <w:t>CostRedux = MIN(CostReduction[Cost Reduction])</w:t>
            </w:r>
          </w:p>
        </w:tc>
      </w:tr>
    </w:tbl>
    <w:p w14:paraId="73C15EEB" w14:textId="41899BD7" w:rsidR="006F5AD8" w:rsidRDefault="006F5AD8" w:rsidP="00EE74A2">
      <w:pPr>
        <w:pStyle w:val="ListParagraph"/>
        <w:numPr>
          <w:ilvl w:val="0"/>
          <w:numId w:val="32"/>
        </w:numPr>
        <w:spacing w:after="201" w:line="259" w:lineRule="auto"/>
        <w:ind w:right="90"/>
      </w:pPr>
      <w:r>
        <w:t>Hide that measure</w:t>
      </w:r>
      <w:r w:rsidR="00D533F9">
        <w:t xml:space="preserve">, because </w:t>
      </w:r>
      <w:r>
        <w:t xml:space="preserve">it is only an auxiliary measure that will be used to </w:t>
      </w:r>
      <w:r>
        <w:rPr>
          <w:b/>
        </w:rPr>
        <w:t>harvest</w:t>
      </w:r>
      <w:r>
        <w:t xml:space="preserve"> a </w:t>
      </w:r>
      <w:r>
        <w:rPr>
          <w:b/>
        </w:rPr>
        <w:t>Cost Reduction value</w:t>
      </w:r>
      <w:r>
        <w:t xml:space="preserve"> from its table.</w:t>
      </w:r>
    </w:p>
    <w:p w14:paraId="233FFD8C" w14:textId="77777777" w:rsidR="0004167A" w:rsidRDefault="0004167A" w:rsidP="0004167A">
      <w:pPr>
        <w:pStyle w:val="ListParagraph"/>
        <w:spacing w:after="201" w:line="259" w:lineRule="auto"/>
        <w:ind w:left="1080" w:right="90"/>
      </w:pPr>
    </w:p>
    <w:p w14:paraId="07478AFC" w14:textId="65AD5782" w:rsidR="0004167A" w:rsidRDefault="0004167A" w:rsidP="0004167A">
      <w:pPr>
        <w:pStyle w:val="ListParagraph"/>
        <w:numPr>
          <w:ilvl w:val="0"/>
          <w:numId w:val="32"/>
        </w:numPr>
        <w:spacing w:after="201" w:line="259" w:lineRule="auto"/>
        <w:ind w:right="90"/>
      </w:pPr>
      <w:r>
        <w:t xml:space="preserve">Format the </w:t>
      </w:r>
      <w:r>
        <w:rPr>
          <w:b/>
        </w:rPr>
        <w:t xml:space="preserve">Cost Reduction </w:t>
      </w:r>
      <w:r>
        <w:t xml:space="preserve">field as </w:t>
      </w:r>
      <w:r>
        <w:rPr>
          <w:b/>
        </w:rPr>
        <w:t>Percentage</w:t>
      </w:r>
      <w:r>
        <w:t>.</w:t>
      </w:r>
    </w:p>
    <w:p w14:paraId="48A7B19A" w14:textId="3F5BCE03" w:rsidR="006F5AD8" w:rsidRDefault="006F5AD8" w:rsidP="006F5AD8">
      <w:pPr>
        <w:pStyle w:val="ListParagraph"/>
        <w:spacing w:after="201" w:line="259" w:lineRule="auto"/>
        <w:ind w:left="1080" w:right="90"/>
      </w:pPr>
    </w:p>
    <w:p w14:paraId="4FA2C78C" w14:textId="26005535" w:rsidR="006F5AD8" w:rsidRDefault="00D07302" w:rsidP="00EE74A2">
      <w:pPr>
        <w:pStyle w:val="ListParagraph"/>
        <w:numPr>
          <w:ilvl w:val="0"/>
          <w:numId w:val="32"/>
        </w:numPr>
        <w:spacing w:after="201" w:line="259" w:lineRule="auto"/>
        <w:ind w:right="90"/>
      </w:pPr>
      <w:r>
        <w:t>In a previous exercise</w:t>
      </w:r>
      <w:r w:rsidR="00D533F9">
        <w:t>,</w:t>
      </w:r>
      <w:r>
        <w:t xml:space="preserve"> we have</w:t>
      </w:r>
      <w:r w:rsidR="006F5AD8">
        <w:t xml:space="preserve"> created a measure to calculate the Net Profit:</w:t>
      </w:r>
    </w:p>
    <w:p w14:paraId="5A262FDA" w14:textId="77777777" w:rsidR="006F5AD8" w:rsidRDefault="006F5AD8" w:rsidP="006F5AD8">
      <w:pPr>
        <w:pStyle w:val="ListParagraph"/>
      </w:pPr>
    </w:p>
    <w:tbl>
      <w:tblPr>
        <w:tblStyle w:val="TableGrid0"/>
        <w:tblW w:w="8614" w:type="dxa"/>
        <w:tblInd w:w="692" w:type="dxa"/>
        <w:tblCellMar>
          <w:top w:w="76" w:type="dxa"/>
          <w:left w:w="28" w:type="dxa"/>
          <w:right w:w="115" w:type="dxa"/>
        </w:tblCellMar>
        <w:tblLook w:val="04A0" w:firstRow="1" w:lastRow="0" w:firstColumn="1" w:lastColumn="0" w:noHBand="0" w:noVBand="1"/>
      </w:tblPr>
      <w:tblGrid>
        <w:gridCol w:w="8614"/>
      </w:tblGrid>
      <w:tr w:rsidR="006F5AD8" w14:paraId="4F170176" w14:textId="77777777" w:rsidTr="00FC77E6">
        <w:trPr>
          <w:trHeight w:val="289"/>
        </w:trPr>
        <w:tc>
          <w:tcPr>
            <w:tcW w:w="8614" w:type="dxa"/>
            <w:tcBorders>
              <w:top w:val="nil"/>
              <w:left w:val="nil"/>
              <w:bottom w:val="nil"/>
              <w:right w:val="nil"/>
            </w:tcBorders>
            <w:shd w:val="clear" w:color="auto" w:fill="EFEFF7"/>
          </w:tcPr>
          <w:p w14:paraId="7CE0973D" w14:textId="77777777" w:rsidR="006F5AD8" w:rsidRDefault="006F5AD8" w:rsidP="00FC77E6">
            <w:pPr>
              <w:spacing w:after="0" w:line="259" w:lineRule="auto"/>
              <w:ind w:left="0"/>
            </w:pPr>
            <w:r>
              <w:rPr>
                <w:rFonts w:ascii="Segoe UI" w:eastAsia="Segoe UI" w:hAnsi="Segoe UI" w:cs="Segoe UI"/>
                <w:b/>
                <w:color w:val="000066"/>
              </w:rPr>
              <w:t xml:space="preserve">DAX </w:t>
            </w:r>
          </w:p>
        </w:tc>
      </w:tr>
      <w:tr w:rsidR="006F5AD8" w14:paraId="50842AB4" w14:textId="77777777" w:rsidTr="00FC77E6">
        <w:trPr>
          <w:trHeight w:val="247"/>
        </w:trPr>
        <w:tc>
          <w:tcPr>
            <w:tcW w:w="8614" w:type="dxa"/>
            <w:tcBorders>
              <w:top w:val="nil"/>
              <w:left w:val="nil"/>
              <w:bottom w:val="nil"/>
              <w:right w:val="nil"/>
            </w:tcBorders>
            <w:shd w:val="clear" w:color="auto" w:fill="F7F7FF"/>
          </w:tcPr>
          <w:p w14:paraId="409FE0E9" w14:textId="015112B5" w:rsidR="006F5AD8" w:rsidRDefault="006F5AD8" w:rsidP="00FC77E6">
            <w:pPr>
              <w:spacing w:after="0" w:line="259" w:lineRule="auto"/>
              <w:ind w:left="0"/>
            </w:pPr>
            <w:r w:rsidRPr="006F5AD8">
              <w:t>Net Profit = SUM([Net Revenue]) - SUM([Cost])</w:t>
            </w:r>
          </w:p>
        </w:tc>
      </w:tr>
    </w:tbl>
    <w:p w14:paraId="0BF86AA3" w14:textId="16441907" w:rsidR="006F5AD8" w:rsidRDefault="006F5AD8" w:rsidP="006F5AD8">
      <w:pPr>
        <w:pStyle w:val="ListParagraph"/>
        <w:spacing w:after="201" w:line="259" w:lineRule="auto"/>
        <w:ind w:left="1080" w:right="90"/>
      </w:pPr>
    </w:p>
    <w:p w14:paraId="3186FB63" w14:textId="75D1A845" w:rsidR="006F5AD8" w:rsidRDefault="006F5AD8" w:rsidP="006F5AD8">
      <w:pPr>
        <w:pStyle w:val="ListParagraph"/>
        <w:spacing w:after="201" w:line="259" w:lineRule="auto"/>
        <w:ind w:left="1080" w:right="90"/>
      </w:pPr>
      <w:r>
        <w:t>We are now going to create a new measure</w:t>
      </w:r>
      <w:r w:rsidR="00D533F9">
        <w:t>,</w:t>
      </w:r>
      <w:r>
        <w:t xml:space="preserve"> which will use the </w:t>
      </w:r>
      <w:r>
        <w:rPr>
          <w:b/>
        </w:rPr>
        <w:t>harvest measure</w:t>
      </w:r>
      <w:r>
        <w:t xml:space="preserve"> to apply a percentage decrease to </w:t>
      </w:r>
      <w:r w:rsidRPr="00C32A1D">
        <w:rPr>
          <w:b/>
        </w:rPr>
        <w:t>Cost</w:t>
      </w:r>
      <w:r>
        <w:t>. Create the measure with the following expression:</w:t>
      </w:r>
    </w:p>
    <w:p w14:paraId="04EC7FA1" w14:textId="3B1855E8" w:rsidR="006F5AD8" w:rsidRDefault="006F5AD8" w:rsidP="006F5AD8">
      <w:pPr>
        <w:pStyle w:val="ListParagraph"/>
        <w:spacing w:after="201" w:line="259" w:lineRule="auto"/>
        <w:ind w:left="1080" w:right="90"/>
      </w:pPr>
    </w:p>
    <w:tbl>
      <w:tblPr>
        <w:tblStyle w:val="TableGrid0"/>
        <w:tblW w:w="8614" w:type="dxa"/>
        <w:tblInd w:w="692" w:type="dxa"/>
        <w:tblCellMar>
          <w:top w:w="76" w:type="dxa"/>
          <w:left w:w="28" w:type="dxa"/>
          <w:right w:w="115" w:type="dxa"/>
        </w:tblCellMar>
        <w:tblLook w:val="04A0" w:firstRow="1" w:lastRow="0" w:firstColumn="1" w:lastColumn="0" w:noHBand="0" w:noVBand="1"/>
      </w:tblPr>
      <w:tblGrid>
        <w:gridCol w:w="8614"/>
      </w:tblGrid>
      <w:tr w:rsidR="006F5AD8" w14:paraId="3B28A999" w14:textId="77777777" w:rsidTr="00FC77E6">
        <w:trPr>
          <w:trHeight w:val="289"/>
        </w:trPr>
        <w:tc>
          <w:tcPr>
            <w:tcW w:w="8614" w:type="dxa"/>
            <w:tcBorders>
              <w:top w:val="nil"/>
              <w:left w:val="nil"/>
              <w:bottom w:val="nil"/>
              <w:right w:val="nil"/>
            </w:tcBorders>
            <w:shd w:val="clear" w:color="auto" w:fill="EFEFF7"/>
          </w:tcPr>
          <w:p w14:paraId="408B4D7E" w14:textId="77777777" w:rsidR="006F5AD8" w:rsidRDefault="006F5AD8" w:rsidP="00FC77E6">
            <w:pPr>
              <w:spacing w:after="0" w:line="259" w:lineRule="auto"/>
              <w:ind w:left="0"/>
            </w:pPr>
            <w:r>
              <w:rPr>
                <w:rFonts w:ascii="Segoe UI" w:eastAsia="Segoe UI" w:hAnsi="Segoe UI" w:cs="Segoe UI"/>
                <w:b/>
                <w:color w:val="000066"/>
              </w:rPr>
              <w:t xml:space="preserve">DAX </w:t>
            </w:r>
          </w:p>
        </w:tc>
      </w:tr>
      <w:tr w:rsidR="006F5AD8" w14:paraId="55D67737" w14:textId="77777777" w:rsidTr="00FC77E6">
        <w:trPr>
          <w:trHeight w:val="247"/>
        </w:trPr>
        <w:tc>
          <w:tcPr>
            <w:tcW w:w="8614" w:type="dxa"/>
            <w:tcBorders>
              <w:top w:val="nil"/>
              <w:left w:val="nil"/>
              <w:bottom w:val="nil"/>
              <w:right w:val="nil"/>
            </w:tcBorders>
            <w:shd w:val="clear" w:color="auto" w:fill="F7F7FF"/>
          </w:tcPr>
          <w:p w14:paraId="21FF2FB8" w14:textId="1508F95C" w:rsidR="006F5AD8" w:rsidRDefault="007A1269" w:rsidP="00FC77E6">
            <w:pPr>
              <w:spacing w:after="0" w:line="259" w:lineRule="auto"/>
              <w:ind w:left="0"/>
            </w:pPr>
            <w:r w:rsidRPr="007A1269">
              <w:t>Net Profit Scenario = SUM([Net Revenue]) - ((1-CostReduction[CostRedux])*SUM([Cost]))</w:t>
            </w:r>
          </w:p>
        </w:tc>
      </w:tr>
    </w:tbl>
    <w:p w14:paraId="2FA4717C" w14:textId="25AA664C" w:rsidR="006F5AD8" w:rsidRDefault="006F5AD8" w:rsidP="006F5AD8">
      <w:pPr>
        <w:pStyle w:val="ListParagraph"/>
        <w:spacing w:after="201" w:line="259" w:lineRule="auto"/>
        <w:ind w:left="1080" w:right="90"/>
      </w:pPr>
    </w:p>
    <w:p w14:paraId="15232A2F" w14:textId="07314CFD" w:rsidR="007A1269" w:rsidRDefault="007A1269" w:rsidP="006F5AD8">
      <w:pPr>
        <w:pStyle w:val="ListParagraph"/>
        <w:spacing w:after="201" w:line="259" w:lineRule="auto"/>
        <w:ind w:left="1080" w:right="90"/>
      </w:pPr>
      <w:r>
        <w:t>Take a minute to inspect the expression and understand what it is doing</w:t>
      </w:r>
      <w:r w:rsidR="00D533F9">
        <w:t>.</w:t>
      </w:r>
    </w:p>
    <w:p w14:paraId="454F4948" w14:textId="46EC7764" w:rsidR="007A1269" w:rsidRDefault="007A1269" w:rsidP="007A1269">
      <w:pPr>
        <w:spacing w:after="201" w:line="259" w:lineRule="auto"/>
        <w:ind w:right="90"/>
      </w:pPr>
    </w:p>
    <w:p w14:paraId="78AD1DFA" w14:textId="1E40ABDF" w:rsidR="007A1269" w:rsidRDefault="007A1269" w:rsidP="007A1269">
      <w:pPr>
        <w:pStyle w:val="ListParagraph"/>
        <w:numPr>
          <w:ilvl w:val="0"/>
          <w:numId w:val="32"/>
        </w:numPr>
        <w:spacing w:after="201" w:line="259" w:lineRule="auto"/>
        <w:ind w:right="90"/>
      </w:pPr>
      <w:r>
        <w:t xml:space="preserve">With a 10% reduction </w:t>
      </w:r>
      <w:r w:rsidR="00D533F9">
        <w:t xml:space="preserve">in </w:t>
      </w:r>
      <w:r>
        <w:t>costs, how much would we increase Net Profit?</w:t>
      </w:r>
    </w:p>
    <w:p w14:paraId="072E89D8" w14:textId="3395BD9E" w:rsidR="007A1269" w:rsidRDefault="007A1269" w:rsidP="007A1269">
      <w:pPr>
        <w:spacing w:after="201" w:line="259" w:lineRule="auto"/>
        <w:ind w:right="90"/>
      </w:pPr>
      <w:r>
        <w:t>A:________________________________________________________________</w:t>
      </w:r>
    </w:p>
    <w:p w14:paraId="0D9D2CAC" w14:textId="77777777" w:rsidR="00972B2F" w:rsidRDefault="00972B2F">
      <w:pPr>
        <w:spacing w:after="0" w:line="240" w:lineRule="auto"/>
        <w:ind w:left="0"/>
      </w:pPr>
    </w:p>
    <w:p w14:paraId="65599A1A" w14:textId="2067FA6F" w:rsidR="00972B2F" w:rsidRDefault="00972B2F" w:rsidP="00972B2F">
      <w:pPr>
        <w:pStyle w:val="Heading3"/>
      </w:pPr>
      <w:r>
        <w:t xml:space="preserve">Using </w:t>
      </w:r>
      <w:r>
        <w:rPr>
          <w:rFonts w:hint="eastAsia"/>
        </w:rPr>
        <w:t>What-If parameter</w:t>
      </w:r>
    </w:p>
    <w:p w14:paraId="3979C238" w14:textId="77777777" w:rsidR="00972B2F" w:rsidRDefault="00972B2F" w:rsidP="00972B2F">
      <w:pPr>
        <w:ind w:right="82"/>
      </w:pPr>
    </w:p>
    <w:p w14:paraId="0F1CB1F8" w14:textId="4453B7F4" w:rsidR="00972B2F" w:rsidRDefault="00E8343F" w:rsidP="00972B2F">
      <w:pPr>
        <w:ind w:right="82"/>
      </w:pPr>
      <w:r>
        <w:t>In this task, you will use What If parameter to create a scenario around lowering product costs.</w:t>
      </w:r>
      <w:r w:rsidR="00590B86">
        <w:rPr>
          <w:rFonts w:hint="eastAsia"/>
        </w:rPr>
        <w:t xml:space="preserve"> </w:t>
      </w:r>
      <w:r w:rsidR="00390192">
        <w:t xml:space="preserve">the What-If parameter </w:t>
      </w:r>
      <w:r w:rsidR="00601BCF">
        <w:t xml:space="preserve">is similar </w:t>
      </w:r>
      <w:r w:rsidR="00390192">
        <w:t>disconnected table scenario.</w:t>
      </w:r>
    </w:p>
    <w:p w14:paraId="5AE41F7B" w14:textId="77777777" w:rsidR="00972B2F" w:rsidRDefault="00972B2F" w:rsidP="00972B2F">
      <w:pPr>
        <w:ind w:right="82"/>
      </w:pPr>
    </w:p>
    <w:p w14:paraId="7C9887D9" w14:textId="3625BE4B" w:rsidR="00972B2F" w:rsidRDefault="00D61F64" w:rsidP="00D61F64">
      <w:pPr>
        <w:pStyle w:val="ListParagraph"/>
        <w:numPr>
          <w:ilvl w:val="0"/>
          <w:numId w:val="44"/>
        </w:numPr>
        <w:spacing w:after="201" w:line="259" w:lineRule="auto"/>
        <w:ind w:right="90"/>
      </w:pPr>
      <w:r>
        <w:rPr>
          <w:rFonts w:hint="eastAsia"/>
        </w:rPr>
        <w:t xml:space="preserve">In the </w:t>
      </w:r>
      <w:r>
        <w:rPr>
          <w:b/>
        </w:rPr>
        <w:t>M</w:t>
      </w:r>
      <w:r w:rsidRPr="00D61F64">
        <w:rPr>
          <w:rFonts w:hint="eastAsia"/>
          <w:b/>
        </w:rPr>
        <w:t>odeling</w:t>
      </w:r>
      <w:r>
        <w:rPr>
          <w:rFonts w:hint="eastAsia"/>
        </w:rPr>
        <w:t xml:space="preserve"> Tab</w:t>
      </w:r>
      <w:r>
        <w:t>,</w:t>
      </w:r>
      <w:r w:rsidR="00A80AC5">
        <w:t xml:space="preserve"> in the </w:t>
      </w:r>
      <w:r w:rsidR="00A80AC5" w:rsidRPr="00A80AC5">
        <w:rPr>
          <w:b/>
        </w:rPr>
        <w:t>What If</w:t>
      </w:r>
      <w:r w:rsidR="00A80AC5">
        <w:t xml:space="preserve"> group, </w:t>
      </w:r>
      <w:r w:rsidR="00C25EFE">
        <w:t xml:space="preserve">click </w:t>
      </w:r>
      <w:r w:rsidR="00C25EFE" w:rsidRPr="007E433E">
        <w:rPr>
          <w:b/>
        </w:rPr>
        <w:t>New Parameter</w:t>
      </w:r>
      <w:r w:rsidR="00C25EFE">
        <w:t xml:space="preserve"> </w:t>
      </w:r>
      <w:r w:rsidR="0055660A">
        <w:t xml:space="preserve">and configure </w:t>
      </w:r>
      <w:r w:rsidR="00374F2A">
        <w:t xml:space="preserve">a new parameter named </w:t>
      </w:r>
      <w:r w:rsidR="00374F2A" w:rsidRPr="00374F2A">
        <w:rPr>
          <w:b/>
        </w:rPr>
        <w:t>CostReduction-WhatIf</w:t>
      </w:r>
      <w:r w:rsidR="003F5183">
        <w:rPr>
          <w:b/>
        </w:rPr>
        <w:t xml:space="preserve"> </w:t>
      </w:r>
      <w:r w:rsidR="003F5183">
        <w:t>with Data type as Decimal number</w:t>
      </w:r>
      <w:r w:rsidR="002C4C91">
        <w:t xml:space="preserve">, </w:t>
      </w:r>
      <w:r w:rsidR="0007736D">
        <w:t xml:space="preserve">0 as </w:t>
      </w:r>
      <w:r w:rsidR="002C4C91">
        <w:t>Minimum value</w:t>
      </w:r>
      <w:r w:rsidR="0007736D">
        <w:t>, 0.5 as Maximum value</w:t>
      </w:r>
      <w:r w:rsidR="00441B5A">
        <w:t>, 0.1 as Increm</w:t>
      </w:r>
      <w:r w:rsidR="007F7DFA">
        <w:t>e</w:t>
      </w:r>
      <w:r w:rsidR="00441B5A">
        <w:t>nt and 0 as Default value, as shown in the following screenshot :</w:t>
      </w:r>
      <w:r w:rsidR="007F7DFA">
        <w:br/>
      </w:r>
      <w:r w:rsidR="007F7DFA">
        <w:br/>
      </w:r>
      <w:r w:rsidR="007F7DFA">
        <w:rPr>
          <w:noProof/>
        </w:rPr>
        <w:lastRenderedPageBreak/>
        <w:drawing>
          <wp:inline distT="0" distB="0" distL="0" distR="0" wp14:anchorId="272F501E" wp14:editId="5D215541">
            <wp:extent cx="3822700" cy="4168775"/>
            <wp:effectExtent l="0" t="0" r="6350" b="3175"/>
            <wp:docPr id="14"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0"/>
                    <a:stretch>
                      <a:fillRect/>
                    </a:stretch>
                  </pic:blipFill>
                  <pic:spPr>
                    <a:xfrm>
                      <a:off x="0" y="0"/>
                      <a:ext cx="3822700" cy="4168775"/>
                    </a:xfrm>
                    <a:prstGeom prst="rect">
                      <a:avLst/>
                    </a:prstGeom>
                  </pic:spPr>
                </pic:pic>
              </a:graphicData>
            </a:graphic>
          </wp:inline>
        </w:drawing>
      </w:r>
      <w:r w:rsidR="007F7DFA">
        <w:br/>
      </w:r>
    </w:p>
    <w:p w14:paraId="2428F7AE" w14:textId="26A04FFC" w:rsidR="00441B5A" w:rsidRDefault="00293CAB" w:rsidP="00D61F64">
      <w:pPr>
        <w:pStyle w:val="ListParagraph"/>
        <w:numPr>
          <w:ilvl w:val="0"/>
          <w:numId w:val="44"/>
        </w:numPr>
        <w:spacing w:after="201" w:line="259" w:lineRule="auto"/>
        <w:ind w:right="90"/>
      </w:pPr>
      <w:r>
        <w:rPr>
          <w:rFonts w:hint="eastAsia"/>
        </w:rPr>
        <w:t>C</w:t>
      </w:r>
      <w:r>
        <w:t xml:space="preserve">lick to OK to </w:t>
      </w:r>
      <w:r w:rsidR="00DF2CE6">
        <w:t>create that parameter as table into the model.</w:t>
      </w:r>
      <w:r w:rsidR="00DF2CE6">
        <w:br/>
      </w:r>
    </w:p>
    <w:p w14:paraId="6AA007E1" w14:textId="50351801" w:rsidR="00DF2CE6" w:rsidRDefault="00770D9B" w:rsidP="00D61F64">
      <w:pPr>
        <w:pStyle w:val="ListParagraph"/>
        <w:numPr>
          <w:ilvl w:val="0"/>
          <w:numId w:val="44"/>
        </w:numPr>
        <w:spacing w:after="201" w:line="259" w:lineRule="auto"/>
        <w:ind w:right="90"/>
      </w:pPr>
      <w:r>
        <w:rPr>
          <w:rFonts w:hint="eastAsia"/>
        </w:rPr>
        <w:t>T</w:t>
      </w:r>
      <w:r>
        <w:t xml:space="preserve">his table </w:t>
      </w:r>
      <w:r w:rsidR="005012ED">
        <w:t>have one attribute and one calculated measure</w:t>
      </w:r>
      <w:r w:rsidR="006F3652">
        <w:t xml:space="preserve"> </w:t>
      </w:r>
      <w:r w:rsidR="006F3652" w:rsidRPr="006F3652">
        <w:rPr>
          <w:b/>
        </w:rPr>
        <w:t>CostReduction-WhatIf Value</w:t>
      </w:r>
      <w:r w:rsidR="006F3652" w:rsidRPr="006F3652">
        <w:t>.</w:t>
      </w:r>
      <w:r w:rsidR="006F3652">
        <w:rPr>
          <w:rFonts w:hint="eastAsia"/>
        </w:rPr>
        <w:t xml:space="preserve"> </w:t>
      </w:r>
      <w:r w:rsidR="00EF0B8C">
        <w:rPr>
          <w:rFonts w:hint="eastAsia"/>
        </w:rPr>
        <w:t>And this table does not have any relationships with other tables.</w:t>
      </w:r>
      <w:r w:rsidR="00D138F0">
        <w:br/>
      </w:r>
      <w:r w:rsidR="00D138F0">
        <w:br/>
      </w:r>
      <w:r w:rsidR="00D138F0">
        <w:rPr>
          <w:noProof/>
        </w:rPr>
        <w:drawing>
          <wp:inline distT="0" distB="0" distL="0" distR="0" wp14:anchorId="1FE6C697" wp14:editId="735D5BBB">
            <wp:extent cx="2426970" cy="742950"/>
            <wp:effectExtent l="0" t="0" r="0" b="0"/>
            <wp:docPr id="16"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1"/>
                    <a:stretch>
                      <a:fillRect/>
                    </a:stretch>
                  </pic:blipFill>
                  <pic:spPr>
                    <a:xfrm>
                      <a:off x="0" y="0"/>
                      <a:ext cx="2426970" cy="742950"/>
                    </a:xfrm>
                    <a:prstGeom prst="rect">
                      <a:avLst/>
                    </a:prstGeom>
                  </pic:spPr>
                </pic:pic>
              </a:graphicData>
            </a:graphic>
          </wp:inline>
        </w:drawing>
      </w:r>
      <w:r w:rsidR="00EF0B8C">
        <w:br/>
      </w:r>
    </w:p>
    <w:p w14:paraId="5CA67EC8" w14:textId="41117646" w:rsidR="00EF0B8C" w:rsidRDefault="003A18A3" w:rsidP="00D61F64">
      <w:pPr>
        <w:pStyle w:val="ListParagraph"/>
        <w:numPr>
          <w:ilvl w:val="0"/>
          <w:numId w:val="44"/>
        </w:numPr>
        <w:spacing w:after="201" w:line="259" w:lineRule="auto"/>
        <w:ind w:right="90"/>
      </w:pPr>
      <w:r>
        <w:rPr>
          <w:rFonts w:hint="eastAsia"/>
        </w:rPr>
        <w:t xml:space="preserve">In addition, </w:t>
      </w:r>
      <w:r w:rsidR="00552EE4">
        <w:rPr>
          <w:rFonts w:hint="eastAsia"/>
        </w:rPr>
        <w:t>a new slicer with What-If parameter is</w:t>
      </w:r>
      <w:r w:rsidR="00552EE4">
        <w:t xml:space="preserve"> created</w:t>
      </w:r>
      <w:r w:rsidR="00E272DB">
        <w:t xml:space="preserve"> on the report page.</w:t>
      </w:r>
      <w:r w:rsidR="00D138F0">
        <w:br/>
      </w:r>
    </w:p>
    <w:p w14:paraId="735964DA" w14:textId="7220C934" w:rsidR="00601544" w:rsidRDefault="000F11BF" w:rsidP="00BC70DB">
      <w:pPr>
        <w:pStyle w:val="ListParagraph"/>
        <w:numPr>
          <w:ilvl w:val="0"/>
          <w:numId w:val="44"/>
        </w:numPr>
        <w:spacing w:after="201" w:line="259" w:lineRule="auto"/>
        <w:ind w:right="90"/>
      </w:pPr>
      <w:r>
        <w:t xml:space="preserve">Select </w:t>
      </w:r>
      <w:r w:rsidRPr="00996F58">
        <w:rPr>
          <w:b/>
        </w:rPr>
        <w:t>CostReduction-WhatIf</w:t>
      </w:r>
      <w:r>
        <w:t xml:space="preserve"> </w:t>
      </w:r>
      <w:r w:rsidR="00AE2518">
        <w:t xml:space="preserve">attribute in the </w:t>
      </w:r>
      <w:r w:rsidR="006A33EE" w:rsidRPr="006A33EE">
        <w:rPr>
          <w:b/>
        </w:rPr>
        <w:t>Fields</w:t>
      </w:r>
      <w:r w:rsidR="00AE2518">
        <w:t xml:space="preserve"> </w:t>
      </w:r>
      <w:r w:rsidR="00B738EC">
        <w:t>pane and</w:t>
      </w:r>
      <w:r w:rsidR="00AE2518">
        <w:t xml:space="preserve"> </w:t>
      </w:r>
      <w:r w:rsidR="00A44463">
        <w:t xml:space="preserve">format </w:t>
      </w:r>
      <w:r w:rsidR="00A44463" w:rsidRPr="00A44463">
        <w:t>this attribute</w:t>
      </w:r>
      <w:r w:rsidR="00A44463" w:rsidRPr="00996F58">
        <w:rPr>
          <w:b/>
        </w:rPr>
        <w:t xml:space="preserve"> </w:t>
      </w:r>
      <w:r w:rsidR="00A44463">
        <w:t xml:space="preserve">as </w:t>
      </w:r>
      <w:r w:rsidR="00A44463" w:rsidRPr="00996F58">
        <w:rPr>
          <w:b/>
        </w:rPr>
        <w:t>Percentage</w:t>
      </w:r>
      <w:r w:rsidR="00A44463">
        <w:t>.</w:t>
      </w:r>
      <w:r w:rsidR="00996F58">
        <w:br/>
      </w:r>
      <w:r w:rsidR="005634EE">
        <w:rPr>
          <w:noProof/>
        </w:rPr>
        <w:drawing>
          <wp:inline distT="0" distB="0" distL="0" distR="0" wp14:anchorId="64214464" wp14:editId="6B498B5D">
            <wp:extent cx="1969770" cy="1110615"/>
            <wp:effectExtent l="0" t="0" r="0" b="0"/>
            <wp:docPr id="41"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2"/>
                    <a:stretch>
                      <a:fillRect/>
                    </a:stretch>
                  </pic:blipFill>
                  <pic:spPr>
                    <a:xfrm>
                      <a:off x="0" y="0"/>
                      <a:ext cx="1969770" cy="1110615"/>
                    </a:xfrm>
                    <a:prstGeom prst="rect">
                      <a:avLst/>
                    </a:prstGeom>
                  </pic:spPr>
                </pic:pic>
              </a:graphicData>
            </a:graphic>
          </wp:inline>
        </w:drawing>
      </w:r>
      <w:r w:rsidR="00B738EC">
        <w:br/>
      </w:r>
      <w:r w:rsidR="00B738EC">
        <w:br/>
      </w:r>
      <w:r w:rsidR="00B738EC">
        <w:lastRenderedPageBreak/>
        <w:t xml:space="preserve">After this </w:t>
      </w:r>
      <w:r w:rsidR="00996F58">
        <w:t>formattin</w:t>
      </w:r>
      <w:r w:rsidR="00B738EC">
        <w:t>g</w:t>
      </w:r>
      <w:r w:rsidR="00383042">
        <w:t xml:space="preserve">, The slicer for parameter will present </w:t>
      </w:r>
      <w:r w:rsidR="00574948">
        <w:t>a value with percentage.</w:t>
      </w:r>
      <w:r w:rsidR="00601544">
        <w:br/>
      </w:r>
      <w:r w:rsidR="00601544">
        <w:rPr>
          <w:noProof/>
        </w:rPr>
        <w:drawing>
          <wp:inline distT="0" distB="0" distL="0" distR="0" wp14:anchorId="109921D3" wp14:editId="5DB36408">
            <wp:extent cx="1839595" cy="1353185"/>
            <wp:effectExtent l="0" t="0" r="8255" b="0"/>
            <wp:docPr id="37"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3"/>
                    <a:stretch>
                      <a:fillRect/>
                    </a:stretch>
                  </pic:blipFill>
                  <pic:spPr>
                    <a:xfrm>
                      <a:off x="0" y="0"/>
                      <a:ext cx="1839595" cy="1353185"/>
                    </a:xfrm>
                    <a:prstGeom prst="rect">
                      <a:avLst/>
                    </a:prstGeom>
                  </pic:spPr>
                </pic:pic>
              </a:graphicData>
            </a:graphic>
          </wp:inline>
        </w:drawing>
      </w:r>
      <w:r w:rsidR="00601544">
        <w:br/>
      </w:r>
    </w:p>
    <w:p w14:paraId="6151E5C1" w14:textId="27400982" w:rsidR="00972B2F" w:rsidRDefault="00996F58" w:rsidP="008924AC">
      <w:pPr>
        <w:pStyle w:val="ListParagraph"/>
        <w:numPr>
          <w:ilvl w:val="0"/>
          <w:numId w:val="44"/>
        </w:numPr>
        <w:spacing w:after="201" w:line="259" w:lineRule="auto"/>
        <w:ind w:right="90"/>
      </w:pPr>
      <w:r>
        <w:rPr>
          <w:rFonts w:hint="eastAsia"/>
        </w:rPr>
        <w:t>I</w:t>
      </w:r>
      <w:r>
        <w:t xml:space="preserve">n a previous </w:t>
      </w:r>
      <w:r w:rsidR="00595BB3">
        <w:t>exercise, we have created a measure to calculate the Net Profit:</w:t>
      </w:r>
    </w:p>
    <w:p w14:paraId="1E5405E4" w14:textId="77777777" w:rsidR="00972B2F" w:rsidRDefault="00972B2F" w:rsidP="00972B2F">
      <w:pPr>
        <w:pStyle w:val="ListParagraph"/>
      </w:pPr>
    </w:p>
    <w:tbl>
      <w:tblPr>
        <w:tblStyle w:val="TableGrid0"/>
        <w:tblW w:w="8614" w:type="dxa"/>
        <w:tblInd w:w="692" w:type="dxa"/>
        <w:tblCellMar>
          <w:top w:w="76" w:type="dxa"/>
          <w:left w:w="28" w:type="dxa"/>
          <w:right w:w="115" w:type="dxa"/>
        </w:tblCellMar>
        <w:tblLook w:val="04A0" w:firstRow="1" w:lastRow="0" w:firstColumn="1" w:lastColumn="0" w:noHBand="0" w:noVBand="1"/>
      </w:tblPr>
      <w:tblGrid>
        <w:gridCol w:w="8614"/>
      </w:tblGrid>
      <w:tr w:rsidR="00972B2F" w14:paraId="02A5160C" w14:textId="77777777" w:rsidTr="006E7EF2">
        <w:trPr>
          <w:trHeight w:val="289"/>
        </w:trPr>
        <w:tc>
          <w:tcPr>
            <w:tcW w:w="8614" w:type="dxa"/>
            <w:tcBorders>
              <w:top w:val="nil"/>
              <w:left w:val="nil"/>
              <w:bottom w:val="nil"/>
              <w:right w:val="nil"/>
            </w:tcBorders>
            <w:shd w:val="clear" w:color="auto" w:fill="EFEFF7"/>
          </w:tcPr>
          <w:p w14:paraId="1872AEB5" w14:textId="77777777" w:rsidR="00972B2F" w:rsidRDefault="00972B2F" w:rsidP="006E7EF2">
            <w:pPr>
              <w:spacing w:after="0" w:line="259" w:lineRule="auto"/>
              <w:ind w:left="0"/>
            </w:pPr>
            <w:r>
              <w:rPr>
                <w:rFonts w:ascii="Segoe UI" w:eastAsia="Segoe UI" w:hAnsi="Segoe UI" w:cs="Segoe UI"/>
                <w:b/>
                <w:color w:val="000066"/>
              </w:rPr>
              <w:t xml:space="preserve">DAX </w:t>
            </w:r>
          </w:p>
        </w:tc>
      </w:tr>
      <w:tr w:rsidR="00972B2F" w14:paraId="74471680" w14:textId="77777777" w:rsidTr="006E7EF2">
        <w:trPr>
          <w:trHeight w:val="247"/>
        </w:trPr>
        <w:tc>
          <w:tcPr>
            <w:tcW w:w="8614" w:type="dxa"/>
            <w:tcBorders>
              <w:top w:val="nil"/>
              <w:left w:val="nil"/>
              <w:bottom w:val="nil"/>
              <w:right w:val="nil"/>
            </w:tcBorders>
            <w:shd w:val="clear" w:color="auto" w:fill="F7F7FF"/>
          </w:tcPr>
          <w:p w14:paraId="124B77FE" w14:textId="77777777" w:rsidR="00972B2F" w:rsidRDefault="00972B2F" w:rsidP="006E7EF2">
            <w:pPr>
              <w:spacing w:after="0" w:line="259" w:lineRule="auto"/>
              <w:ind w:left="0"/>
            </w:pPr>
            <w:r w:rsidRPr="006F5AD8">
              <w:t>Net Profit = SUM([Net Revenue]) - SUM([Cost])</w:t>
            </w:r>
          </w:p>
        </w:tc>
      </w:tr>
    </w:tbl>
    <w:p w14:paraId="66372B6D" w14:textId="77777777" w:rsidR="00972B2F" w:rsidRDefault="00972B2F" w:rsidP="00972B2F">
      <w:pPr>
        <w:pStyle w:val="ListParagraph"/>
        <w:spacing w:after="201" w:line="259" w:lineRule="auto"/>
        <w:ind w:left="1080" w:right="90"/>
      </w:pPr>
    </w:p>
    <w:p w14:paraId="6D89E969" w14:textId="7F0BE305" w:rsidR="00972B2F" w:rsidRDefault="00972B2F" w:rsidP="00972B2F">
      <w:pPr>
        <w:pStyle w:val="ListParagraph"/>
        <w:spacing w:after="201" w:line="259" w:lineRule="auto"/>
        <w:ind w:left="1080" w:right="90"/>
      </w:pPr>
      <w:r>
        <w:t xml:space="preserve">We are now going to create a new measure, which will use the </w:t>
      </w:r>
      <w:r w:rsidR="00547B52" w:rsidRPr="00547B52">
        <w:rPr>
          <w:b/>
        </w:rPr>
        <w:t xml:space="preserve">measure from the What If </w:t>
      </w:r>
      <w:r w:rsidR="00547B52">
        <w:rPr>
          <w:b/>
        </w:rPr>
        <w:t>t</w:t>
      </w:r>
      <w:r w:rsidR="00547B52" w:rsidRPr="00547B52">
        <w:rPr>
          <w:b/>
        </w:rPr>
        <w:t>able</w:t>
      </w:r>
      <w:r w:rsidR="00547B52">
        <w:t xml:space="preserve"> </w:t>
      </w:r>
      <w:r>
        <w:t xml:space="preserve">to apply a percentage decrease to </w:t>
      </w:r>
      <w:r w:rsidRPr="00C32A1D">
        <w:rPr>
          <w:b/>
        </w:rPr>
        <w:t>Cost</w:t>
      </w:r>
      <w:r>
        <w:t>. Create the measure with the following expression:</w:t>
      </w:r>
    </w:p>
    <w:p w14:paraId="5ECC41CD" w14:textId="77777777" w:rsidR="00972B2F" w:rsidRDefault="00972B2F" w:rsidP="00972B2F">
      <w:pPr>
        <w:pStyle w:val="ListParagraph"/>
        <w:spacing w:after="201" w:line="259" w:lineRule="auto"/>
        <w:ind w:left="1080" w:right="90"/>
      </w:pPr>
    </w:p>
    <w:tbl>
      <w:tblPr>
        <w:tblStyle w:val="TableGrid0"/>
        <w:tblW w:w="8614" w:type="dxa"/>
        <w:tblInd w:w="692" w:type="dxa"/>
        <w:tblCellMar>
          <w:top w:w="76" w:type="dxa"/>
          <w:left w:w="28" w:type="dxa"/>
          <w:right w:w="115" w:type="dxa"/>
        </w:tblCellMar>
        <w:tblLook w:val="04A0" w:firstRow="1" w:lastRow="0" w:firstColumn="1" w:lastColumn="0" w:noHBand="0" w:noVBand="1"/>
      </w:tblPr>
      <w:tblGrid>
        <w:gridCol w:w="8614"/>
      </w:tblGrid>
      <w:tr w:rsidR="00972B2F" w14:paraId="2CCC4C87" w14:textId="77777777" w:rsidTr="006E7EF2">
        <w:trPr>
          <w:trHeight w:val="289"/>
        </w:trPr>
        <w:tc>
          <w:tcPr>
            <w:tcW w:w="8614" w:type="dxa"/>
            <w:tcBorders>
              <w:top w:val="nil"/>
              <w:left w:val="nil"/>
              <w:bottom w:val="nil"/>
              <w:right w:val="nil"/>
            </w:tcBorders>
            <w:shd w:val="clear" w:color="auto" w:fill="EFEFF7"/>
          </w:tcPr>
          <w:p w14:paraId="5D053B99" w14:textId="77777777" w:rsidR="00972B2F" w:rsidRDefault="00972B2F" w:rsidP="006E7EF2">
            <w:pPr>
              <w:spacing w:after="0" w:line="259" w:lineRule="auto"/>
              <w:ind w:left="0"/>
            </w:pPr>
            <w:r>
              <w:rPr>
                <w:rFonts w:ascii="Segoe UI" w:eastAsia="Segoe UI" w:hAnsi="Segoe UI" w:cs="Segoe UI"/>
                <w:b/>
                <w:color w:val="000066"/>
              </w:rPr>
              <w:t xml:space="preserve">DAX </w:t>
            </w:r>
          </w:p>
        </w:tc>
      </w:tr>
      <w:tr w:rsidR="00972B2F" w14:paraId="1011096B" w14:textId="77777777" w:rsidTr="006E7EF2">
        <w:trPr>
          <w:trHeight w:val="247"/>
        </w:trPr>
        <w:tc>
          <w:tcPr>
            <w:tcW w:w="8614" w:type="dxa"/>
            <w:tcBorders>
              <w:top w:val="nil"/>
              <w:left w:val="nil"/>
              <w:bottom w:val="nil"/>
              <w:right w:val="nil"/>
            </w:tcBorders>
            <w:shd w:val="clear" w:color="auto" w:fill="F7F7FF"/>
          </w:tcPr>
          <w:p w14:paraId="34A098C2" w14:textId="0BAE5EED" w:rsidR="00972B2F" w:rsidRDefault="00110A71" w:rsidP="006E7EF2">
            <w:pPr>
              <w:spacing w:after="0" w:line="259" w:lineRule="auto"/>
              <w:ind w:left="0"/>
            </w:pPr>
            <w:r w:rsidRPr="00110A71">
              <w:t>Net Profit Scenario (what-if) = SUM([Net Revenue]) - ((1-'CostReduction-WhatIf'[CostReduction-WhatIf Value])*SUM([Cost]))</w:t>
            </w:r>
          </w:p>
        </w:tc>
      </w:tr>
    </w:tbl>
    <w:p w14:paraId="78A31786" w14:textId="77777777" w:rsidR="00972B2F" w:rsidRDefault="00972B2F" w:rsidP="00972B2F">
      <w:pPr>
        <w:pStyle w:val="ListParagraph"/>
        <w:spacing w:after="201" w:line="259" w:lineRule="auto"/>
        <w:ind w:left="1080" w:right="90"/>
      </w:pPr>
    </w:p>
    <w:p w14:paraId="23CA5EBA" w14:textId="77777777" w:rsidR="00972B2F" w:rsidRDefault="00972B2F" w:rsidP="00972B2F">
      <w:pPr>
        <w:pStyle w:val="ListParagraph"/>
        <w:spacing w:after="201" w:line="259" w:lineRule="auto"/>
        <w:ind w:left="1080" w:right="90"/>
      </w:pPr>
      <w:r>
        <w:t>Take a minute to inspect the expression and understand what it is doing.</w:t>
      </w:r>
    </w:p>
    <w:p w14:paraId="25A0C08A" w14:textId="77777777" w:rsidR="00972B2F" w:rsidRDefault="00972B2F" w:rsidP="00972B2F">
      <w:pPr>
        <w:spacing w:after="201" w:line="259" w:lineRule="auto"/>
        <w:ind w:right="90"/>
      </w:pPr>
    </w:p>
    <w:p w14:paraId="2307461A" w14:textId="77777777" w:rsidR="00972B2F" w:rsidRDefault="00972B2F" w:rsidP="001A02F5">
      <w:pPr>
        <w:pStyle w:val="ListParagraph"/>
        <w:numPr>
          <w:ilvl w:val="0"/>
          <w:numId w:val="44"/>
        </w:numPr>
        <w:spacing w:after="201" w:line="259" w:lineRule="auto"/>
        <w:ind w:right="90"/>
      </w:pPr>
      <w:r>
        <w:t>With a 10% reduction in costs, how much would we increase Net Profit?</w:t>
      </w:r>
    </w:p>
    <w:p w14:paraId="6919105C" w14:textId="77777777" w:rsidR="00972B2F" w:rsidRDefault="00972B2F" w:rsidP="00972B2F">
      <w:pPr>
        <w:spacing w:after="201" w:line="259" w:lineRule="auto"/>
        <w:ind w:right="90"/>
      </w:pPr>
      <w:r>
        <w:t>A:________________________________________________________________</w:t>
      </w:r>
    </w:p>
    <w:p w14:paraId="465F5F42" w14:textId="77777777" w:rsidR="00972B2F" w:rsidRDefault="00972B2F">
      <w:pPr>
        <w:spacing w:after="0" w:line="240" w:lineRule="auto"/>
        <w:ind w:left="0"/>
      </w:pPr>
    </w:p>
    <w:p w14:paraId="12981976" w14:textId="1D6EFFFD" w:rsidR="007235B2" w:rsidRDefault="007235B2">
      <w:pPr>
        <w:spacing w:after="0" w:line="240" w:lineRule="auto"/>
        <w:ind w:left="0"/>
      </w:pPr>
      <w:r>
        <w:br w:type="page"/>
      </w:r>
    </w:p>
    <w:p w14:paraId="7ACD2DA1" w14:textId="79020826" w:rsidR="007235B2" w:rsidRPr="002F5608" w:rsidRDefault="007235B2" w:rsidP="007235B2">
      <w:pPr>
        <w:pStyle w:val="Heading1"/>
      </w:pPr>
      <w:r>
        <w:lastRenderedPageBreak/>
        <w:t>Exercise 4: Exploring and Reporting</w:t>
      </w:r>
    </w:p>
    <w:p w14:paraId="2C5C7918" w14:textId="77777777" w:rsidR="007235B2" w:rsidRDefault="007235B2" w:rsidP="007235B2">
      <w:pPr>
        <w:pStyle w:val="AnswerLine"/>
      </w:pPr>
    </w:p>
    <w:p w14:paraId="729E599E" w14:textId="77777777" w:rsidR="007235B2" w:rsidRPr="002F5608" w:rsidRDefault="007235B2" w:rsidP="008A42E6">
      <w:pPr>
        <w:pStyle w:val="Heading3"/>
      </w:pPr>
      <w:r w:rsidRPr="002F5608">
        <w:t>Introduction</w:t>
      </w:r>
    </w:p>
    <w:p w14:paraId="3FE102AD" w14:textId="77777777" w:rsidR="007235B2" w:rsidRDefault="007235B2" w:rsidP="007235B2">
      <w:pPr>
        <w:spacing w:after="241"/>
        <w:ind w:right="82"/>
      </w:pPr>
    </w:p>
    <w:p w14:paraId="36307F7D" w14:textId="1D5CF5E3" w:rsidR="007235B2" w:rsidRDefault="007235B2" w:rsidP="007235B2">
      <w:pPr>
        <w:spacing w:after="241"/>
        <w:ind w:right="82"/>
      </w:pPr>
      <w:r>
        <w:t>In this exercise</w:t>
      </w:r>
      <w:r w:rsidR="00D533F9">
        <w:t>,</w:t>
      </w:r>
      <w:r>
        <w:t xml:space="preserve"> you will build visualizations that </w:t>
      </w:r>
      <w:r w:rsidR="00D533F9">
        <w:t xml:space="preserve">take advantage of </w:t>
      </w:r>
      <w:r>
        <w:t xml:space="preserve">all of the work </w:t>
      </w:r>
      <w:r w:rsidR="00D533F9">
        <w:t xml:space="preserve">you have </w:t>
      </w:r>
      <w:r w:rsidR="00D07302">
        <w:t>done</w:t>
      </w:r>
      <w:r>
        <w:t xml:space="preserve"> defining and enhancing the data model.</w:t>
      </w:r>
    </w:p>
    <w:p w14:paraId="7D97B3AD" w14:textId="77777777" w:rsidR="007235B2" w:rsidRDefault="007235B2" w:rsidP="007235B2"/>
    <w:p w14:paraId="3FD4E8D0" w14:textId="77777777" w:rsidR="007235B2" w:rsidRPr="002F5608" w:rsidRDefault="007235B2" w:rsidP="008A42E6">
      <w:pPr>
        <w:pStyle w:val="Heading3"/>
      </w:pPr>
      <w:r w:rsidRPr="002F5608">
        <w:t>Objectives</w:t>
      </w:r>
    </w:p>
    <w:p w14:paraId="65F43BDE" w14:textId="77777777" w:rsidR="007235B2" w:rsidRDefault="007235B2" w:rsidP="007235B2"/>
    <w:p w14:paraId="65A9985A" w14:textId="6B8A56BC" w:rsidR="007235B2" w:rsidRDefault="007235B2" w:rsidP="007235B2">
      <w:r w:rsidRPr="002F5608">
        <w:t xml:space="preserve">After completing this </w:t>
      </w:r>
      <w:r w:rsidR="00D533F9">
        <w:t>exercise</w:t>
      </w:r>
      <w:r w:rsidRPr="002F5608">
        <w:t>, you will be able to:</w:t>
      </w:r>
    </w:p>
    <w:p w14:paraId="4FAC29E9" w14:textId="0734C50C" w:rsidR="007235B2" w:rsidRDefault="007235B2" w:rsidP="007235B2">
      <w:pPr>
        <w:pStyle w:val="Lb1"/>
      </w:pPr>
      <w:r>
        <w:t>Explore a data model</w:t>
      </w:r>
      <w:r w:rsidR="00D533F9">
        <w:t>.</w:t>
      </w:r>
    </w:p>
    <w:p w14:paraId="3461FA1A" w14:textId="0E780081" w:rsidR="007235B2" w:rsidRDefault="007235B2" w:rsidP="007235B2">
      <w:pPr>
        <w:pStyle w:val="Lb1"/>
      </w:pPr>
      <w:r>
        <w:t>Select appropriate visualizations to convey your message</w:t>
      </w:r>
      <w:r w:rsidR="00D533F9">
        <w:t>.</w:t>
      </w:r>
    </w:p>
    <w:p w14:paraId="4C8EE72A" w14:textId="2CB80F9C" w:rsidR="007235B2" w:rsidRDefault="007235B2" w:rsidP="007235B2">
      <w:pPr>
        <w:pStyle w:val="Lb1"/>
      </w:pPr>
      <w:r>
        <w:t>Control the interaction between visualizations in a report</w:t>
      </w:r>
      <w:r w:rsidR="00D533F9">
        <w:t>.</w:t>
      </w:r>
    </w:p>
    <w:p w14:paraId="76899F7A" w14:textId="2C3B96BC" w:rsidR="007235B2" w:rsidRDefault="007235B2" w:rsidP="007235B2">
      <w:pPr>
        <w:pStyle w:val="Lb1"/>
      </w:pPr>
      <w:r>
        <w:t>Define filtering options</w:t>
      </w:r>
      <w:r w:rsidR="00D533F9">
        <w:t>.</w:t>
      </w:r>
    </w:p>
    <w:p w14:paraId="156328EB" w14:textId="2DB695F6" w:rsidR="007235B2" w:rsidRDefault="007235B2" w:rsidP="007235B2">
      <w:pPr>
        <w:pStyle w:val="Lb1"/>
        <w:numPr>
          <w:ilvl w:val="0"/>
          <w:numId w:val="0"/>
        </w:numPr>
        <w:ind w:left="720"/>
      </w:pPr>
    </w:p>
    <w:p w14:paraId="4619A9FB" w14:textId="380D1D67" w:rsidR="007235B2" w:rsidRDefault="007235B2" w:rsidP="007235B2">
      <w:pPr>
        <w:pStyle w:val="Heading3"/>
      </w:pPr>
      <w:r>
        <w:t xml:space="preserve">Adding Report Decoration </w:t>
      </w:r>
    </w:p>
    <w:p w14:paraId="7E5274E8" w14:textId="77777777" w:rsidR="007235B2" w:rsidRDefault="007235B2" w:rsidP="007235B2">
      <w:pPr>
        <w:ind w:right="82"/>
      </w:pPr>
    </w:p>
    <w:p w14:paraId="619AE7A3" w14:textId="4FFED587" w:rsidR="007235B2" w:rsidRDefault="007235B2" w:rsidP="007235B2">
      <w:pPr>
        <w:ind w:right="82"/>
      </w:pPr>
      <w:r>
        <w:t xml:space="preserve">In this task, you will add a text box and an image to the report page. </w:t>
      </w:r>
    </w:p>
    <w:p w14:paraId="21855A21" w14:textId="77777777" w:rsidR="007235B2" w:rsidRDefault="007235B2" w:rsidP="007235B2">
      <w:pPr>
        <w:spacing w:after="178" w:line="264" w:lineRule="auto"/>
        <w:ind w:left="705" w:right="82"/>
      </w:pPr>
    </w:p>
    <w:p w14:paraId="0EB52FCF" w14:textId="6055D8CA" w:rsidR="007235B2" w:rsidRDefault="007235B2" w:rsidP="007235B2">
      <w:pPr>
        <w:numPr>
          <w:ilvl w:val="0"/>
          <w:numId w:val="33"/>
        </w:numPr>
        <w:spacing w:after="178" w:line="264" w:lineRule="auto"/>
        <w:ind w:right="82" w:hanging="360"/>
      </w:pPr>
      <w:r>
        <w:t xml:space="preserve">To toggle to </w:t>
      </w:r>
      <w:r w:rsidRPr="00C32A1D">
        <w:rPr>
          <w:b/>
        </w:rPr>
        <w:t>Report</w:t>
      </w:r>
      <w:r>
        <w:t xml:space="preserve"> view, </w:t>
      </w:r>
      <w:r w:rsidR="00D533F9">
        <w:t xml:space="preserve">on </w:t>
      </w:r>
      <w:r>
        <w:t xml:space="preserve">the left side, click </w:t>
      </w:r>
      <w:r>
        <w:rPr>
          <w:rFonts w:ascii="Calibri" w:eastAsia="Calibri" w:hAnsi="Calibri" w:cs="Calibri"/>
          <w:b/>
        </w:rPr>
        <w:t>Report</w:t>
      </w:r>
      <w:r>
        <w:t xml:space="preserve">. </w:t>
      </w:r>
    </w:p>
    <w:p w14:paraId="57F7D8A3" w14:textId="77777777" w:rsidR="007235B2" w:rsidRDefault="007235B2" w:rsidP="007235B2">
      <w:pPr>
        <w:spacing w:after="182" w:line="259" w:lineRule="auto"/>
        <w:ind w:left="707"/>
      </w:pPr>
      <w:r>
        <w:rPr>
          <w:noProof/>
          <w:lang w:val="pt-PT" w:eastAsia="pt-PT"/>
        </w:rPr>
        <w:drawing>
          <wp:inline distT="0" distB="0" distL="0" distR="0" wp14:anchorId="33E899C8" wp14:editId="7D605BE1">
            <wp:extent cx="609600" cy="1501140"/>
            <wp:effectExtent l="0" t="0" r="0" b="0"/>
            <wp:docPr id="3062" name="Picture 3062"/>
            <wp:cNvGraphicFramePr/>
            <a:graphic xmlns:a="http://schemas.openxmlformats.org/drawingml/2006/main">
              <a:graphicData uri="http://schemas.openxmlformats.org/drawingml/2006/picture">
                <pic:pic xmlns:pic="http://schemas.openxmlformats.org/drawingml/2006/picture">
                  <pic:nvPicPr>
                    <pic:cNvPr id="3062" name="Picture 3062"/>
                    <pic:cNvPicPr/>
                  </pic:nvPicPr>
                  <pic:blipFill>
                    <a:blip r:embed="rId94"/>
                    <a:stretch>
                      <a:fillRect/>
                    </a:stretch>
                  </pic:blipFill>
                  <pic:spPr>
                    <a:xfrm>
                      <a:off x="0" y="0"/>
                      <a:ext cx="609600" cy="1501140"/>
                    </a:xfrm>
                    <a:prstGeom prst="rect">
                      <a:avLst/>
                    </a:prstGeom>
                  </pic:spPr>
                </pic:pic>
              </a:graphicData>
            </a:graphic>
          </wp:inline>
        </w:drawing>
      </w:r>
      <w:r>
        <w:t xml:space="preserve"> </w:t>
      </w:r>
    </w:p>
    <w:p w14:paraId="5B4C910E" w14:textId="77777777" w:rsidR="007235B2" w:rsidRDefault="007235B2" w:rsidP="007235B2">
      <w:pPr>
        <w:spacing w:after="280" w:line="260" w:lineRule="auto"/>
        <w:ind w:left="715" w:right="79"/>
      </w:pPr>
      <w:r>
        <w:rPr>
          <w:rFonts w:ascii="Calibri" w:eastAsia="Calibri" w:hAnsi="Calibri" w:cs="Calibri"/>
          <w:i/>
        </w:rPr>
        <w:t xml:space="preserve">Note: The blank area is the report page canvas. </w:t>
      </w:r>
    </w:p>
    <w:p w14:paraId="2365BCC6" w14:textId="20597F19" w:rsidR="007235B2" w:rsidRDefault="007235B2" w:rsidP="007235B2">
      <w:pPr>
        <w:numPr>
          <w:ilvl w:val="0"/>
          <w:numId w:val="33"/>
        </w:numPr>
        <w:spacing w:after="242" w:line="264" w:lineRule="auto"/>
        <w:ind w:right="82" w:hanging="360"/>
      </w:pPr>
      <w:r>
        <w:t xml:space="preserve">At the </w:t>
      </w:r>
      <w:r w:rsidR="00D533F9">
        <w:t>bottom-</w:t>
      </w:r>
      <w:r>
        <w:t xml:space="preserve">left corner, notice the page navigation control. </w:t>
      </w:r>
    </w:p>
    <w:p w14:paraId="1107C6FB" w14:textId="77777777" w:rsidR="007235B2" w:rsidRDefault="007235B2" w:rsidP="007235B2">
      <w:pPr>
        <w:spacing w:after="246" w:line="260" w:lineRule="auto"/>
        <w:ind w:left="715" w:right="79"/>
      </w:pPr>
      <w:r>
        <w:rPr>
          <w:rFonts w:ascii="Calibri" w:eastAsia="Calibri" w:hAnsi="Calibri" w:cs="Calibri"/>
          <w:i/>
        </w:rPr>
        <w:t xml:space="preserve">Note: A report can consist of multiple pages. </w:t>
      </w:r>
    </w:p>
    <w:p w14:paraId="4E36214B" w14:textId="1AAD5D9A" w:rsidR="007235B2" w:rsidRDefault="007235B2" w:rsidP="007235B2">
      <w:pPr>
        <w:numPr>
          <w:ilvl w:val="0"/>
          <w:numId w:val="33"/>
        </w:numPr>
        <w:spacing w:after="276" w:line="264" w:lineRule="auto"/>
        <w:ind w:right="82" w:hanging="360"/>
      </w:pPr>
      <w:r>
        <w:lastRenderedPageBreak/>
        <w:t xml:space="preserve">To insert an image, on the </w:t>
      </w:r>
      <w:r>
        <w:rPr>
          <w:rFonts w:ascii="Calibri" w:eastAsia="Calibri" w:hAnsi="Calibri" w:cs="Calibri"/>
          <w:b/>
        </w:rPr>
        <w:t>Home</w:t>
      </w:r>
      <w:r>
        <w:t xml:space="preserve"> ribbon, </w:t>
      </w:r>
      <w:r w:rsidR="00D533F9">
        <w:t>in</w:t>
      </w:r>
      <w:r>
        <w:t xml:space="preserve"> the </w:t>
      </w:r>
      <w:r>
        <w:rPr>
          <w:rFonts w:ascii="Calibri" w:eastAsia="Calibri" w:hAnsi="Calibri" w:cs="Calibri"/>
          <w:b/>
        </w:rPr>
        <w:t>Insert</w:t>
      </w:r>
      <w:r>
        <w:t xml:space="preserve"> group, click </w:t>
      </w:r>
      <w:r>
        <w:rPr>
          <w:rFonts w:ascii="Calibri" w:eastAsia="Calibri" w:hAnsi="Calibri" w:cs="Calibri"/>
          <w:b/>
        </w:rPr>
        <w:t>Image</w:t>
      </w:r>
      <w:r>
        <w:t xml:space="preserve">. </w:t>
      </w:r>
    </w:p>
    <w:p w14:paraId="0DA81F54" w14:textId="798A67F5" w:rsidR="007235B2" w:rsidRDefault="007235B2" w:rsidP="007235B2">
      <w:pPr>
        <w:numPr>
          <w:ilvl w:val="0"/>
          <w:numId w:val="33"/>
        </w:numPr>
        <w:spacing w:after="276" w:line="264" w:lineRule="auto"/>
        <w:ind w:right="82" w:hanging="360"/>
      </w:pPr>
      <w:r>
        <w:t xml:space="preserve">In the </w:t>
      </w:r>
      <w:r>
        <w:rPr>
          <w:rFonts w:ascii="Calibri" w:eastAsia="Calibri" w:hAnsi="Calibri" w:cs="Calibri"/>
          <w:b/>
        </w:rPr>
        <w:t>Open</w:t>
      </w:r>
      <w:r>
        <w:t xml:space="preserve"> window, </w:t>
      </w:r>
      <w:r w:rsidR="00D533F9">
        <w:t xml:space="preserve">go </w:t>
      </w:r>
      <w:r>
        <w:t xml:space="preserve">to the </w:t>
      </w:r>
      <w:r>
        <w:rPr>
          <w:rFonts w:ascii="Calibri" w:eastAsia="Calibri" w:hAnsi="Calibri" w:cs="Calibri"/>
          <w:b/>
        </w:rPr>
        <w:t>D:\Assets</w:t>
      </w:r>
      <w:r w:rsidR="00FC77E6">
        <w:rPr>
          <w:rFonts w:ascii="Calibri" w:eastAsia="Calibri" w:hAnsi="Calibri" w:cs="Calibri"/>
          <w:b/>
        </w:rPr>
        <w:t>\Lab 1</w:t>
      </w:r>
      <w:r>
        <w:t xml:space="preserve"> folder. </w:t>
      </w:r>
    </w:p>
    <w:p w14:paraId="05C68E45" w14:textId="77777777" w:rsidR="007235B2" w:rsidRDefault="007235B2" w:rsidP="007235B2">
      <w:pPr>
        <w:numPr>
          <w:ilvl w:val="0"/>
          <w:numId w:val="33"/>
        </w:numPr>
        <w:spacing w:after="276" w:line="264" w:lineRule="auto"/>
        <w:ind w:right="82" w:hanging="360"/>
      </w:pPr>
      <w:r>
        <w:t xml:space="preserve">Select the </w:t>
      </w:r>
      <w:r>
        <w:rPr>
          <w:rFonts w:ascii="Calibri" w:eastAsia="Calibri" w:hAnsi="Calibri" w:cs="Calibri"/>
          <w:b/>
        </w:rPr>
        <w:t>TailspinToysLogo.png</w:t>
      </w:r>
      <w:r>
        <w:t xml:space="preserve"> file, and then click </w:t>
      </w:r>
      <w:r>
        <w:rPr>
          <w:rFonts w:ascii="Calibri" w:eastAsia="Calibri" w:hAnsi="Calibri" w:cs="Calibri"/>
          <w:b/>
        </w:rPr>
        <w:t>Open</w:t>
      </w:r>
      <w:r>
        <w:t xml:space="preserve">. </w:t>
      </w:r>
    </w:p>
    <w:p w14:paraId="2D4C9BC0" w14:textId="77777777" w:rsidR="007235B2" w:rsidRDefault="007235B2" w:rsidP="007235B2">
      <w:pPr>
        <w:numPr>
          <w:ilvl w:val="0"/>
          <w:numId w:val="33"/>
        </w:numPr>
        <w:spacing w:after="276" w:line="264" w:lineRule="auto"/>
        <w:ind w:right="82" w:hanging="360"/>
      </w:pPr>
      <w:r>
        <w:t xml:space="preserve">To resize the image, ensure that it is selected to reveal the border guides. </w:t>
      </w:r>
    </w:p>
    <w:p w14:paraId="6EFFCE71" w14:textId="77777777" w:rsidR="007235B2" w:rsidRDefault="007235B2" w:rsidP="007235B2">
      <w:pPr>
        <w:spacing w:after="0" w:line="259" w:lineRule="auto"/>
        <w:ind w:left="0"/>
      </w:pPr>
      <w:r>
        <w:rPr>
          <w:rFonts w:ascii="Arial" w:eastAsia="Arial" w:hAnsi="Arial" w:cs="Arial"/>
        </w:rPr>
        <w:t xml:space="preserve"> </w:t>
      </w:r>
      <w:r>
        <w:rPr>
          <w:rFonts w:ascii="Arial" w:eastAsia="Arial" w:hAnsi="Arial" w:cs="Arial"/>
        </w:rPr>
        <w:tab/>
      </w:r>
      <w:r>
        <w:t xml:space="preserve"> </w:t>
      </w:r>
    </w:p>
    <w:p w14:paraId="669FC002" w14:textId="6AD7CF2E" w:rsidR="007235B2" w:rsidRDefault="007235B2" w:rsidP="007235B2">
      <w:pPr>
        <w:numPr>
          <w:ilvl w:val="0"/>
          <w:numId w:val="33"/>
        </w:numPr>
        <w:spacing w:after="173" w:line="264" w:lineRule="auto"/>
        <w:ind w:right="82" w:hanging="360"/>
      </w:pPr>
      <w:r>
        <w:t>Drag the border guides to resize the image to create a smaller sized tile, and then reposition it as follows</w:t>
      </w:r>
      <w:r w:rsidR="00D533F9">
        <w:t>:</w:t>
      </w:r>
      <w:r>
        <w:t xml:space="preserve"> </w:t>
      </w:r>
    </w:p>
    <w:p w14:paraId="1995E96A" w14:textId="77777777" w:rsidR="007235B2" w:rsidRDefault="007235B2" w:rsidP="007235B2">
      <w:pPr>
        <w:spacing w:after="219" w:line="259" w:lineRule="auto"/>
        <w:ind w:left="0" w:right="96"/>
        <w:jc w:val="right"/>
      </w:pPr>
      <w:r>
        <w:rPr>
          <w:noProof/>
          <w:lang w:val="pt-PT" w:eastAsia="pt-PT"/>
        </w:rPr>
        <w:drawing>
          <wp:inline distT="0" distB="0" distL="0" distR="0" wp14:anchorId="74B1CFDB" wp14:editId="647FEDFB">
            <wp:extent cx="3810000" cy="2362200"/>
            <wp:effectExtent l="0" t="0" r="0" b="0"/>
            <wp:docPr id="3134" name="Picture 3134"/>
            <wp:cNvGraphicFramePr/>
            <a:graphic xmlns:a="http://schemas.openxmlformats.org/drawingml/2006/main">
              <a:graphicData uri="http://schemas.openxmlformats.org/drawingml/2006/picture">
                <pic:pic xmlns:pic="http://schemas.openxmlformats.org/drawingml/2006/picture">
                  <pic:nvPicPr>
                    <pic:cNvPr id="3134" name="Picture 3134"/>
                    <pic:cNvPicPr/>
                  </pic:nvPicPr>
                  <pic:blipFill>
                    <a:blip r:embed="rId95"/>
                    <a:stretch>
                      <a:fillRect/>
                    </a:stretch>
                  </pic:blipFill>
                  <pic:spPr>
                    <a:xfrm>
                      <a:off x="0" y="0"/>
                      <a:ext cx="3810000" cy="2362200"/>
                    </a:xfrm>
                    <a:prstGeom prst="rect">
                      <a:avLst/>
                    </a:prstGeom>
                  </pic:spPr>
                </pic:pic>
              </a:graphicData>
            </a:graphic>
          </wp:inline>
        </w:drawing>
      </w:r>
      <w:r>
        <w:t xml:space="preserve"> </w:t>
      </w:r>
    </w:p>
    <w:p w14:paraId="2728556F" w14:textId="2858FFCE" w:rsidR="007235B2" w:rsidRDefault="007235B2" w:rsidP="007235B2">
      <w:pPr>
        <w:numPr>
          <w:ilvl w:val="0"/>
          <w:numId w:val="33"/>
        </w:numPr>
        <w:spacing w:after="276" w:line="264" w:lineRule="auto"/>
        <w:ind w:right="82" w:hanging="360"/>
      </w:pPr>
      <w:r>
        <w:t xml:space="preserve">To insert a text box, on the </w:t>
      </w:r>
      <w:r>
        <w:rPr>
          <w:rFonts w:ascii="Calibri" w:eastAsia="Calibri" w:hAnsi="Calibri" w:cs="Calibri"/>
          <w:b/>
        </w:rPr>
        <w:t>Home</w:t>
      </w:r>
      <w:r>
        <w:t xml:space="preserve"> ribbon, </w:t>
      </w:r>
      <w:r w:rsidR="00D533F9">
        <w:t>in</w:t>
      </w:r>
      <w:r>
        <w:t xml:space="preserve"> the </w:t>
      </w:r>
      <w:r>
        <w:rPr>
          <w:rFonts w:ascii="Calibri" w:eastAsia="Calibri" w:hAnsi="Calibri" w:cs="Calibri"/>
          <w:b/>
        </w:rPr>
        <w:t>Insert</w:t>
      </w:r>
      <w:r>
        <w:t xml:space="preserve"> group, click </w:t>
      </w:r>
      <w:r>
        <w:rPr>
          <w:rFonts w:ascii="Calibri" w:eastAsia="Calibri" w:hAnsi="Calibri" w:cs="Calibri"/>
          <w:b/>
        </w:rPr>
        <w:t>Text Box</w:t>
      </w:r>
      <w:r>
        <w:t xml:space="preserve">. </w:t>
      </w:r>
    </w:p>
    <w:p w14:paraId="51625991" w14:textId="697B3E6B" w:rsidR="007235B2" w:rsidRDefault="007235B2" w:rsidP="007235B2">
      <w:pPr>
        <w:numPr>
          <w:ilvl w:val="0"/>
          <w:numId w:val="33"/>
        </w:numPr>
        <w:spacing w:after="276" w:line="264" w:lineRule="auto"/>
        <w:ind w:right="82" w:hanging="360"/>
      </w:pPr>
      <w:r>
        <w:t xml:space="preserve">Inside the text box, </w:t>
      </w:r>
      <w:r w:rsidR="00D533F9">
        <w:t xml:space="preserve">type </w:t>
      </w:r>
      <w:r>
        <w:rPr>
          <w:rFonts w:ascii="Calibri" w:eastAsia="Calibri" w:hAnsi="Calibri" w:cs="Calibri"/>
          <w:b/>
        </w:rPr>
        <w:t>US Sales Analysis</w:t>
      </w:r>
      <w:r>
        <w:t xml:space="preserve">. </w:t>
      </w:r>
    </w:p>
    <w:p w14:paraId="4512EC23" w14:textId="77777777" w:rsidR="007235B2" w:rsidRDefault="007235B2" w:rsidP="007235B2">
      <w:pPr>
        <w:numPr>
          <w:ilvl w:val="0"/>
          <w:numId w:val="33"/>
        </w:numPr>
        <w:spacing w:after="276" w:line="264" w:lineRule="auto"/>
        <w:ind w:right="82" w:hanging="360"/>
      </w:pPr>
      <w:r>
        <w:t xml:space="preserve">Select the entire text, and then use the text format bar to increase the font size to </w:t>
      </w:r>
      <w:r>
        <w:rPr>
          <w:rFonts w:ascii="Calibri" w:eastAsia="Calibri" w:hAnsi="Calibri" w:cs="Calibri"/>
          <w:b/>
        </w:rPr>
        <w:t>60</w:t>
      </w:r>
      <w:r>
        <w:t xml:space="preserve">. </w:t>
      </w:r>
    </w:p>
    <w:p w14:paraId="01F9DA1A" w14:textId="2D3EECD6" w:rsidR="007235B2" w:rsidRDefault="007235B2" w:rsidP="007235B2">
      <w:pPr>
        <w:numPr>
          <w:ilvl w:val="0"/>
          <w:numId w:val="33"/>
        </w:numPr>
        <w:spacing w:after="176" w:line="264" w:lineRule="auto"/>
        <w:ind w:right="82" w:hanging="360"/>
      </w:pPr>
      <w:r>
        <w:t>Resize the text box to a smaller size, and then reposition it as follows</w:t>
      </w:r>
      <w:r w:rsidR="00D533F9">
        <w:t>:</w:t>
      </w:r>
      <w:r>
        <w:t xml:space="preserve"> </w:t>
      </w:r>
    </w:p>
    <w:p w14:paraId="6930D3AF" w14:textId="77777777" w:rsidR="007235B2" w:rsidRDefault="007235B2" w:rsidP="007235B2">
      <w:pPr>
        <w:spacing w:after="197" w:line="259" w:lineRule="auto"/>
        <w:ind w:left="0" w:right="96"/>
        <w:jc w:val="right"/>
      </w:pPr>
      <w:r>
        <w:rPr>
          <w:noProof/>
          <w:lang w:val="pt-PT" w:eastAsia="pt-PT"/>
        </w:rPr>
        <w:lastRenderedPageBreak/>
        <w:drawing>
          <wp:inline distT="0" distB="0" distL="0" distR="0" wp14:anchorId="1AD9A5E7" wp14:editId="2ABE6217">
            <wp:extent cx="3810000" cy="2359660"/>
            <wp:effectExtent l="0" t="0" r="0"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96"/>
                    <a:stretch>
                      <a:fillRect/>
                    </a:stretch>
                  </pic:blipFill>
                  <pic:spPr>
                    <a:xfrm>
                      <a:off x="0" y="0"/>
                      <a:ext cx="3810000" cy="2359660"/>
                    </a:xfrm>
                    <a:prstGeom prst="rect">
                      <a:avLst/>
                    </a:prstGeom>
                  </pic:spPr>
                </pic:pic>
              </a:graphicData>
            </a:graphic>
          </wp:inline>
        </w:drawing>
      </w:r>
      <w:r>
        <w:t xml:space="preserve"> </w:t>
      </w:r>
    </w:p>
    <w:p w14:paraId="1135E248" w14:textId="77777777" w:rsidR="007235B2" w:rsidRDefault="007235B2" w:rsidP="007235B2">
      <w:pPr>
        <w:spacing w:after="0" w:line="259" w:lineRule="auto"/>
        <w:ind w:left="0"/>
      </w:pPr>
      <w:r>
        <w:rPr>
          <w:rFonts w:ascii="Arial" w:eastAsia="Arial" w:hAnsi="Arial" w:cs="Arial"/>
        </w:rPr>
        <w:t xml:space="preserve"> </w:t>
      </w:r>
      <w:r>
        <w:rPr>
          <w:rFonts w:ascii="Arial" w:eastAsia="Arial" w:hAnsi="Arial" w:cs="Arial"/>
        </w:rPr>
        <w:tab/>
      </w:r>
      <w:r>
        <w:rPr>
          <w:rFonts w:ascii="Calibri" w:eastAsia="Calibri" w:hAnsi="Calibri" w:cs="Calibri"/>
          <w:b/>
        </w:rPr>
        <w:t xml:space="preserve"> </w:t>
      </w:r>
    </w:p>
    <w:p w14:paraId="5B369861" w14:textId="797C337F" w:rsidR="007235B2" w:rsidRDefault="007235B2" w:rsidP="0026701B">
      <w:pPr>
        <w:pStyle w:val="Heading3"/>
      </w:pPr>
      <w:r>
        <w:t xml:space="preserve">Creating a Slicer </w:t>
      </w:r>
    </w:p>
    <w:p w14:paraId="2CD093C3" w14:textId="77777777" w:rsidR="0026701B" w:rsidRPr="0026701B" w:rsidRDefault="0026701B" w:rsidP="0026701B"/>
    <w:p w14:paraId="5880B23B" w14:textId="77777777" w:rsidR="007235B2" w:rsidRDefault="007235B2" w:rsidP="007235B2">
      <w:pPr>
        <w:ind w:right="82"/>
      </w:pPr>
      <w:r>
        <w:t xml:space="preserve">In this task, you will create a slicer to enable the report user to interact and filter by year. </w:t>
      </w:r>
    </w:p>
    <w:p w14:paraId="3B2647F6" w14:textId="77777777" w:rsidR="0026701B" w:rsidRDefault="0026701B" w:rsidP="0026701B">
      <w:pPr>
        <w:spacing w:after="241" w:line="264" w:lineRule="auto"/>
        <w:ind w:left="705" w:right="82"/>
      </w:pPr>
    </w:p>
    <w:p w14:paraId="5C4257F9" w14:textId="5F7C35BC" w:rsidR="007235B2" w:rsidRDefault="007235B2" w:rsidP="007235B2">
      <w:pPr>
        <w:numPr>
          <w:ilvl w:val="0"/>
          <w:numId w:val="34"/>
        </w:numPr>
        <w:spacing w:after="241" w:line="264" w:lineRule="auto"/>
        <w:ind w:right="82" w:hanging="360"/>
      </w:pPr>
      <w:r>
        <w:t xml:space="preserve">In the </w:t>
      </w:r>
      <w:r>
        <w:rPr>
          <w:rFonts w:ascii="Calibri" w:eastAsia="Calibri" w:hAnsi="Calibri" w:cs="Calibri"/>
          <w:b/>
        </w:rPr>
        <w:t>Fields</w:t>
      </w:r>
      <w:r>
        <w:t xml:space="preserve"> pane, notice that only </w:t>
      </w:r>
      <w:r w:rsidR="00FC77E6">
        <w:t>five</w:t>
      </w:r>
      <w:r>
        <w:t xml:space="preserve"> tables are available. </w:t>
      </w:r>
    </w:p>
    <w:p w14:paraId="7835E3CA" w14:textId="77777777" w:rsidR="007235B2" w:rsidRDefault="007235B2" w:rsidP="007235B2">
      <w:pPr>
        <w:spacing w:after="280" w:line="260" w:lineRule="auto"/>
        <w:ind w:left="715" w:right="79"/>
      </w:pPr>
      <w:r>
        <w:rPr>
          <w:rFonts w:ascii="Calibri" w:eastAsia="Calibri" w:hAnsi="Calibri" w:cs="Calibri"/>
          <w:i/>
        </w:rPr>
        <w:t xml:space="preserve">Note: The remaining tables are hidden. </w:t>
      </w:r>
    </w:p>
    <w:p w14:paraId="4670B1A5" w14:textId="77777777" w:rsidR="007235B2" w:rsidRDefault="007235B2" w:rsidP="007235B2">
      <w:pPr>
        <w:numPr>
          <w:ilvl w:val="0"/>
          <w:numId w:val="34"/>
        </w:numPr>
        <w:spacing w:after="173" w:line="264" w:lineRule="auto"/>
        <w:ind w:right="82" w:hanging="360"/>
      </w:pPr>
      <w:r>
        <w:t xml:space="preserve">To create a visualization based on a field, in the </w:t>
      </w:r>
      <w:r>
        <w:rPr>
          <w:rFonts w:ascii="Calibri" w:eastAsia="Calibri" w:hAnsi="Calibri" w:cs="Calibri"/>
          <w:b/>
        </w:rPr>
        <w:t>Fields</w:t>
      </w:r>
      <w:r>
        <w:t xml:space="preserve"> pane, expand the </w:t>
      </w:r>
      <w:r>
        <w:rPr>
          <w:rFonts w:ascii="Calibri" w:eastAsia="Calibri" w:hAnsi="Calibri" w:cs="Calibri"/>
          <w:b/>
        </w:rPr>
        <w:t>Date</w:t>
      </w:r>
      <w:r>
        <w:t xml:space="preserve"> table, and then drag the </w:t>
      </w:r>
      <w:r>
        <w:rPr>
          <w:rFonts w:ascii="Calibri" w:eastAsia="Calibri" w:hAnsi="Calibri" w:cs="Calibri"/>
          <w:b/>
        </w:rPr>
        <w:t>Year</w:t>
      </w:r>
      <w:r>
        <w:t xml:space="preserve"> field and drop it on a blank area of the canvas. </w:t>
      </w:r>
    </w:p>
    <w:p w14:paraId="6C5BEB1E" w14:textId="77777777" w:rsidR="007235B2" w:rsidRDefault="007235B2" w:rsidP="007235B2">
      <w:pPr>
        <w:spacing w:after="216" w:line="259" w:lineRule="auto"/>
        <w:ind w:left="0" w:right="818"/>
        <w:jc w:val="center"/>
      </w:pPr>
      <w:r>
        <w:rPr>
          <w:noProof/>
          <w:lang w:val="pt-PT" w:eastAsia="pt-PT"/>
        </w:rPr>
        <w:drawing>
          <wp:inline distT="0" distB="0" distL="0" distR="0" wp14:anchorId="64C5D7A8" wp14:editId="14EF36EE">
            <wp:extent cx="2905760" cy="3017520"/>
            <wp:effectExtent l="0" t="0" r="0" b="0"/>
            <wp:docPr id="3204" name="Picture 3204"/>
            <wp:cNvGraphicFramePr/>
            <a:graphic xmlns:a="http://schemas.openxmlformats.org/drawingml/2006/main">
              <a:graphicData uri="http://schemas.openxmlformats.org/drawingml/2006/picture">
                <pic:pic xmlns:pic="http://schemas.openxmlformats.org/drawingml/2006/picture">
                  <pic:nvPicPr>
                    <pic:cNvPr id="3204" name="Picture 3204"/>
                    <pic:cNvPicPr/>
                  </pic:nvPicPr>
                  <pic:blipFill>
                    <a:blip r:embed="rId97"/>
                    <a:stretch>
                      <a:fillRect/>
                    </a:stretch>
                  </pic:blipFill>
                  <pic:spPr>
                    <a:xfrm>
                      <a:off x="0" y="0"/>
                      <a:ext cx="2905760" cy="3017520"/>
                    </a:xfrm>
                    <a:prstGeom prst="rect">
                      <a:avLst/>
                    </a:prstGeom>
                  </pic:spPr>
                </pic:pic>
              </a:graphicData>
            </a:graphic>
          </wp:inline>
        </w:drawing>
      </w:r>
      <w:r>
        <w:t xml:space="preserve"> </w:t>
      </w:r>
    </w:p>
    <w:p w14:paraId="1D57D87C" w14:textId="77777777" w:rsidR="007235B2" w:rsidRDefault="007235B2" w:rsidP="007235B2">
      <w:pPr>
        <w:numPr>
          <w:ilvl w:val="0"/>
          <w:numId w:val="34"/>
        </w:numPr>
        <w:spacing w:after="276" w:line="264" w:lineRule="auto"/>
        <w:ind w:right="82" w:hanging="360"/>
      </w:pPr>
      <w:r>
        <w:lastRenderedPageBreak/>
        <w:t xml:space="preserve">Notice that the field was used to create a new table visualization. </w:t>
      </w:r>
    </w:p>
    <w:p w14:paraId="4E18C6D1" w14:textId="77777777" w:rsidR="007235B2" w:rsidRDefault="007235B2" w:rsidP="007235B2">
      <w:pPr>
        <w:spacing w:after="0" w:line="259" w:lineRule="auto"/>
        <w:ind w:left="0"/>
      </w:pPr>
      <w:r>
        <w:rPr>
          <w:rFonts w:ascii="Arial" w:eastAsia="Arial" w:hAnsi="Arial" w:cs="Arial"/>
        </w:rPr>
        <w:t xml:space="preserve"> </w:t>
      </w:r>
      <w:r>
        <w:rPr>
          <w:rFonts w:ascii="Arial" w:eastAsia="Arial" w:hAnsi="Arial" w:cs="Arial"/>
        </w:rPr>
        <w:tab/>
      </w:r>
      <w:r>
        <w:t xml:space="preserve"> </w:t>
      </w:r>
    </w:p>
    <w:p w14:paraId="27901B7D" w14:textId="77777777" w:rsidR="007235B2" w:rsidRDefault="007235B2" w:rsidP="007235B2">
      <w:pPr>
        <w:numPr>
          <w:ilvl w:val="0"/>
          <w:numId w:val="34"/>
        </w:numPr>
        <w:spacing w:after="240" w:line="264" w:lineRule="auto"/>
        <w:ind w:right="82" w:hanging="360"/>
      </w:pPr>
      <w:r>
        <w:t xml:space="preserve">To switch the visualization to a slicer, in the </w:t>
      </w:r>
      <w:r>
        <w:rPr>
          <w:rFonts w:ascii="Calibri" w:eastAsia="Calibri" w:hAnsi="Calibri" w:cs="Calibri"/>
          <w:b/>
        </w:rPr>
        <w:t>Visualizations</w:t>
      </w:r>
      <w:r>
        <w:t xml:space="preserve"> pane, click the </w:t>
      </w:r>
      <w:r>
        <w:rPr>
          <w:rFonts w:ascii="Calibri" w:eastAsia="Calibri" w:hAnsi="Calibri" w:cs="Calibri"/>
          <w:b/>
        </w:rPr>
        <w:t>Slicer</w:t>
      </w:r>
      <w:r>
        <w:t xml:space="preserve"> icon. </w:t>
      </w:r>
    </w:p>
    <w:p w14:paraId="5E7B62E6" w14:textId="77777777" w:rsidR="007235B2" w:rsidRDefault="007235B2" w:rsidP="007235B2">
      <w:pPr>
        <w:spacing w:after="178" w:line="260" w:lineRule="auto"/>
        <w:ind w:left="715" w:right="79"/>
      </w:pPr>
      <w:r>
        <w:rPr>
          <w:rFonts w:ascii="Calibri" w:eastAsia="Calibri" w:hAnsi="Calibri" w:cs="Calibri"/>
          <w:i/>
        </w:rPr>
        <w:t xml:space="preserve">Tip: Hovering over a visualization type icon will reveal a tooltip that describes the visualization type. </w:t>
      </w:r>
    </w:p>
    <w:p w14:paraId="3E8DFF40" w14:textId="77777777" w:rsidR="007235B2" w:rsidRDefault="007235B2" w:rsidP="007235B2">
      <w:pPr>
        <w:spacing w:after="219" w:line="259" w:lineRule="auto"/>
        <w:ind w:left="0" w:right="1342"/>
        <w:jc w:val="center"/>
      </w:pPr>
      <w:r>
        <w:rPr>
          <w:noProof/>
          <w:lang w:val="pt-PT" w:eastAsia="pt-PT"/>
        </w:rPr>
        <w:drawing>
          <wp:inline distT="0" distB="0" distL="0" distR="0" wp14:anchorId="381AF558" wp14:editId="7D43033D">
            <wp:extent cx="2570480" cy="2542540"/>
            <wp:effectExtent l="0" t="0" r="0" b="0"/>
            <wp:docPr id="3239" name="Picture 3239"/>
            <wp:cNvGraphicFramePr/>
            <a:graphic xmlns:a="http://schemas.openxmlformats.org/drawingml/2006/main">
              <a:graphicData uri="http://schemas.openxmlformats.org/drawingml/2006/picture">
                <pic:pic xmlns:pic="http://schemas.openxmlformats.org/drawingml/2006/picture">
                  <pic:nvPicPr>
                    <pic:cNvPr id="3239" name="Picture 3239"/>
                    <pic:cNvPicPr/>
                  </pic:nvPicPr>
                  <pic:blipFill>
                    <a:blip r:embed="rId98"/>
                    <a:stretch>
                      <a:fillRect/>
                    </a:stretch>
                  </pic:blipFill>
                  <pic:spPr>
                    <a:xfrm>
                      <a:off x="0" y="0"/>
                      <a:ext cx="2570480" cy="2542540"/>
                    </a:xfrm>
                    <a:prstGeom prst="rect">
                      <a:avLst/>
                    </a:prstGeom>
                  </pic:spPr>
                </pic:pic>
              </a:graphicData>
            </a:graphic>
          </wp:inline>
        </w:drawing>
      </w:r>
      <w:r>
        <w:t xml:space="preserve"> </w:t>
      </w:r>
    </w:p>
    <w:p w14:paraId="68861117" w14:textId="406ADAD1" w:rsidR="007235B2" w:rsidRDefault="007235B2" w:rsidP="007235B2">
      <w:pPr>
        <w:numPr>
          <w:ilvl w:val="0"/>
          <w:numId w:val="34"/>
        </w:numPr>
        <w:spacing w:after="174" w:line="264" w:lineRule="auto"/>
        <w:ind w:right="82" w:hanging="360"/>
      </w:pPr>
      <w:r>
        <w:t>Resize the slicer, and then reposition it as follows</w:t>
      </w:r>
      <w:r w:rsidR="00D533F9">
        <w:t>:</w:t>
      </w:r>
      <w:r>
        <w:t xml:space="preserve"> </w:t>
      </w:r>
    </w:p>
    <w:p w14:paraId="7A4A8D32" w14:textId="77777777" w:rsidR="007235B2" w:rsidRDefault="007235B2" w:rsidP="007235B2">
      <w:pPr>
        <w:spacing w:after="202" w:line="259" w:lineRule="auto"/>
        <w:ind w:left="0" w:right="96"/>
        <w:jc w:val="right"/>
      </w:pPr>
      <w:r>
        <w:rPr>
          <w:noProof/>
          <w:lang w:val="pt-PT" w:eastAsia="pt-PT"/>
        </w:rPr>
        <w:drawing>
          <wp:inline distT="0" distB="0" distL="0" distR="0" wp14:anchorId="0EE025F0" wp14:editId="481C1585">
            <wp:extent cx="3810000" cy="2362200"/>
            <wp:effectExtent l="0" t="0" r="0" b="0"/>
            <wp:docPr id="3241" name="Picture 3241"/>
            <wp:cNvGraphicFramePr/>
            <a:graphic xmlns:a="http://schemas.openxmlformats.org/drawingml/2006/main">
              <a:graphicData uri="http://schemas.openxmlformats.org/drawingml/2006/picture">
                <pic:pic xmlns:pic="http://schemas.openxmlformats.org/drawingml/2006/picture">
                  <pic:nvPicPr>
                    <pic:cNvPr id="3241" name="Picture 3241"/>
                    <pic:cNvPicPr/>
                  </pic:nvPicPr>
                  <pic:blipFill>
                    <a:blip r:embed="rId99"/>
                    <a:stretch>
                      <a:fillRect/>
                    </a:stretch>
                  </pic:blipFill>
                  <pic:spPr>
                    <a:xfrm>
                      <a:off x="0" y="0"/>
                      <a:ext cx="3810000" cy="2362200"/>
                    </a:xfrm>
                    <a:prstGeom prst="rect">
                      <a:avLst/>
                    </a:prstGeom>
                  </pic:spPr>
                </pic:pic>
              </a:graphicData>
            </a:graphic>
          </wp:inline>
        </w:drawing>
      </w:r>
      <w:r>
        <w:t xml:space="preserve"> </w:t>
      </w:r>
    </w:p>
    <w:p w14:paraId="1917C24F" w14:textId="77777777" w:rsidR="007235B2" w:rsidRDefault="007235B2" w:rsidP="007235B2">
      <w:pPr>
        <w:spacing w:after="0" w:line="259" w:lineRule="auto"/>
        <w:ind w:left="0"/>
      </w:pPr>
      <w:r>
        <w:rPr>
          <w:rFonts w:ascii="Arial" w:eastAsia="Arial" w:hAnsi="Arial" w:cs="Arial"/>
        </w:rPr>
        <w:t xml:space="preserve"> </w:t>
      </w:r>
      <w:r>
        <w:rPr>
          <w:rFonts w:ascii="Arial" w:eastAsia="Arial" w:hAnsi="Arial" w:cs="Arial"/>
        </w:rPr>
        <w:tab/>
      </w:r>
      <w:r>
        <w:t xml:space="preserve"> </w:t>
      </w:r>
    </w:p>
    <w:p w14:paraId="3F861004" w14:textId="371AB0DE" w:rsidR="007235B2" w:rsidRDefault="007235B2" w:rsidP="007235B2">
      <w:pPr>
        <w:numPr>
          <w:ilvl w:val="0"/>
          <w:numId w:val="34"/>
        </w:numPr>
        <w:spacing w:after="174" w:line="264" w:lineRule="auto"/>
        <w:ind w:right="82" w:hanging="360"/>
      </w:pPr>
      <w:r>
        <w:t xml:space="preserve">In the slicer, </w:t>
      </w:r>
      <w:r w:rsidR="00D533F9">
        <w:t xml:space="preserve">select the </w:t>
      </w:r>
      <w:r>
        <w:rPr>
          <w:rFonts w:ascii="Calibri" w:eastAsia="Calibri" w:hAnsi="Calibri" w:cs="Calibri"/>
          <w:b/>
        </w:rPr>
        <w:t>CY2014</w:t>
      </w:r>
      <w:r w:rsidR="00D533F9">
        <w:rPr>
          <w:rFonts w:ascii="Calibri" w:eastAsia="Calibri" w:hAnsi="Calibri" w:cs="Calibri"/>
          <w:b/>
        </w:rPr>
        <w:t xml:space="preserve"> </w:t>
      </w:r>
      <w:r w:rsidR="00D533F9">
        <w:rPr>
          <w:rFonts w:ascii="Calibri" w:eastAsia="Calibri" w:hAnsi="Calibri" w:cs="Calibri"/>
        </w:rPr>
        <w:t>check box</w:t>
      </w:r>
      <w:r>
        <w:t xml:space="preserve">. </w:t>
      </w:r>
    </w:p>
    <w:p w14:paraId="15212F97" w14:textId="77777777" w:rsidR="007235B2" w:rsidRDefault="007235B2" w:rsidP="007235B2">
      <w:pPr>
        <w:spacing w:after="186" w:line="259" w:lineRule="auto"/>
        <w:ind w:left="0" w:right="2707"/>
        <w:jc w:val="center"/>
      </w:pPr>
      <w:r>
        <w:rPr>
          <w:noProof/>
          <w:lang w:val="pt-PT" w:eastAsia="pt-PT"/>
        </w:rPr>
        <w:lastRenderedPageBreak/>
        <w:drawing>
          <wp:inline distT="0" distB="0" distL="0" distR="0" wp14:anchorId="78726508" wp14:editId="579ADC51">
            <wp:extent cx="1704340" cy="2694940"/>
            <wp:effectExtent l="0" t="0" r="0" b="0"/>
            <wp:docPr id="3314" name="Picture 3314"/>
            <wp:cNvGraphicFramePr/>
            <a:graphic xmlns:a="http://schemas.openxmlformats.org/drawingml/2006/main">
              <a:graphicData uri="http://schemas.openxmlformats.org/drawingml/2006/picture">
                <pic:pic xmlns:pic="http://schemas.openxmlformats.org/drawingml/2006/picture">
                  <pic:nvPicPr>
                    <pic:cNvPr id="3314" name="Picture 3314"/>
                    <pic:cNvPicPr/>
                  </pic:nvPicPr>
                  <pic:blipFill>
                    <a:blip r:embed="rId100"/>
                    <a:stretch>
                      <a:fillRect/>
                    </a:stretch>
                  </pic:blipFill>
                  <pic:spPr>
                    <a:xfrm>
                      <a:off x="0" y="0"/>
                      <a:ext cx="1704340" cy="2694940"/>
                    </a:xfrm>
                    <a:prstGeom prst="rect">
                      <a:avLst/>
                    </a:prstGeom>
                  </pic:spPr>
                </pic:pic>
              </a:graphicData>
            </a:graphic>
          </wp:inline>
        </w:drawing>
      </w:r>
      <w:r>
        <w:t xml:space="preserve"> </w:t>
      </w:r>
    </w:p>
    <w:p w14:paraId="6641BCDA" w14:textId="77777777" w:rsidR="0047109E" w:rsidRDefault="007235B2" w:rsidP="007235B2">
      <w:pPr>
        <w:spacing w:after="245" w:line="260" w:lineRule="auto"/>
        <w:ind w:left="715" w:right="79"/>
        <w:rPr>
          <w:rFonts w:ascii="Calibri" w:eastAsia="Calibri" w:hAnsi="Calibri" w:cs="Calibri"/>
          <w:i/>
        </w:rPr>
      </w:pPr>
      <w:r>
        <w:rPr>
          <w:rFonts w:ascii="Calibri" w:eastAsia="Calibri" w:hAnsi="Calibri" w:cs="Calibri"/>
          <w:i/>
        </w:rPr>
        <w:t>Note: All data visualizations on the page will now be filtered by year CY2014.</w:t>
      </w:r>
    </w:p>
    <w:p w14:paraId="352B67EE" w14:textId="2B2930CC" w:rsidR="007235B2" w:rsidRDefault="007235B2" w:rsidP="007235B2">
      <w:pPr>
        <w:spacing w:after="245" w:line="260" w:lineRule="auto"/>
        <w:ind w:left="715" w:right="79"/>
      </w:pPr>
      <w:r>
        <w:rPr>
          <w:rFonts w:ascii="Calibri" w:eastAsia="Calibri" w:hAnsi="Calibri" w:cs="Calibri"/>
          <w:i/>
        </w:rPr>
        <w:t xml:space="preserve"> </w:t>
      </w:r>
    </w:p>
    <w:p w14:paraId="5D3EF884" w14:textId="77777777" w:rsidR="007235B2" w:rsidRDefault="007235B2" w:rsidP="0026701B">
      <w:pPr>
        <w:pStyle w:val="Heading3"/>
      </w:pPr>
      <w:r>
        <w:t xml:space="preserve">Creating a Combo Chart </w:t>
      </w:r>
    </w:p>
    <w:p w14:paraId="40B7E05A" w14:textId="77777777" w:rsidR="0026701B" w:rsidRDefault="0026701B" w:rsidP="007235B2">
      <w:pPr>
        <w:ind w:right="82"/>
      </w:pPr>
    </w:p>
    <w:p w14:paraId="53D0BEBD" w14:textId="7768AB01" w:rsidR="007235B2" w:rsidRDefault="007235B2" w:rsidP="007235B2">
      <w:pPr>
        <w:ind w:right="82"/>
      </w:pPr>
      <w:r>
        <w:t>In this task, you will create a combo chart visualization to display monthly revenue, cost</w:t>
      </w:r>
      <w:r w:rsidR="00D533F9">
        <w:t>,</w:t>
      </w:r>
      <w:r>
        <w:t xml:space="preserve"> and profitability. </w:t>
      </w:r>
    </w:p>
    <w:p w14:paraId="779B2D0F" w14:textId="77777777" w:rsidR="0026701B" w:rsidRDefault="0026701B" w:rsidP="0026701B">
      <w:pPr>
        <w:spacing w:after="276" w:line="264" w:lineRule="auto"/>
        <w:ind w:left="705" w:right="82"/>
      </w:pPr>
    </w:p>
    <w:p w14:paraId="0A3229E3" w14:textId="60E2CB39" w:rsidR="007235B2" w:rsidRDefault="007235B2" w:rsidP="007235B2">
      <w:pPr>
        <w:numPr>
          <w:ilvl w:val="0"/>
          <w:numId w:val="35"/>
        </w:numPr>
        <w:spacing w:after="276" w:line="264" w:lineRule="auto"/>
        <w:ind w:right="82" w:hanging="360"/>
      </w:pPr>
      <w:r>
        <w:t xml:space="preserve">In the </w:t>
      </w:r>
      <w:r>
        <w:rPr>
          <w:rFonts w:ascii="Calibri" w:eastAsia="Calibri" w:hAnsi="Calibri" w:cs="Calibri"/>
          <w:b/>
        </w:rPr>
        <w:t>Fields</w:t>
      </w:r>
      <w:r>
        <w:t xml:space="preserve"> pane, from inside the </w:t>
      </w:r>
      <w:r>
        <w:rPr>
          <w:rFonts w:ascii="Calibri" w:eastAsia="Calibri" w:hAnsi="Calibri" w:cs="Calibri"/>
          <w:b/>
        </w:rPr>
        <w:t>Sales</w:t>
      </w:r>
      <w:r>
        <w:t xml:space="preserve"> table, drag the </w:t>
      </w:r>
      <w:r>
        <w:rPr>
          <w:rFonts w:ascii="Calibri" w:eastAsia="Calibri" w:hAnsi="Calibri" w:cs="Calibri"/>
          <w:b/>
        </w:rPr>
        <w:t>Net Revenue</w:t>
      </w:r>
      <w:r>
        <w:t xml:space="preserve"> field and drop it on a blank area of the canvas. </w:t>
      </w:r>
    </w:p>
    <w:p w14:paraId="417D990B" w14:textId="29AC0C52" w:rsidR="007235B2" w:rsidRDefault="007235B2" w:rsidP="007235B2">
      <w:pPr>
        <w:numPr>
          <w:ilvl w:val="0"/>
          <w:numId w:val="35"/>
        </w:numPr>
        <w:spacing w:after="173" w:line="264" w:lineRule="auto"/>
        <w:ind w:right="82" w:hanging="360"/>
      </w:pPr>
      <w:r>
        <w:t>Resize and reposition the visualization as follows</w:t>
      </w:r>
      <w:r w:rsidR="00D533F9">
        <w:t>:</w:t>
      </w:r>
      <w:r>
        <w:t xml:space="preserve"> </w:t>
      </w:r>
    </w:p>
    <w:p w14:paraId="0A6521F3" w14:textId="77777777" w:rsidR="007235B2" w:rsidRDefault="007235B2" w:rsidP="007235B2">
      <w:pPr>
        <w:spacing w:after="201" w:line="259" w:lineRule="auto"/>
        <w:ind w:left="0" w:right="96"/>
        <w:jc w:val="right"/>
      </w:pPr>
      <w:r>
        <w:rPr>
          <w:noProof/>
          <w:lang w:val="pt-PT" w:eastAsia="pt-PT"/>
        </w:rPr>
        <w:drawing>
          <wp:inline distT="0" distB="0" distL="0" distR="0" wp14:anchorId="6B02E55E" wp14:editId="69262E19">
            <wp:extent cx="3810000" cy="2362200"/>
            <wp:effectExtent l="0" t="0" r="0" b="0"/>
            <wp:docPr id="3316" name="Picture 3316"/>
            <wp:cNvGraphicFramePr/>
            <a:graphic xmlns:a="http://schemas.openxmlformats.org/drawingml/2006/main">
              <a:graphicData uri="http://schemas.openxmlformats.org/drawingml/2006/picture">
                <pic:pic xmlns:pic="http://schemas.openxmlformats.org/drawingml/2006/picture">
                  <pic:nvPicPr>
                    <pic:cNvPr id="3316" name="Picture 3316"/>
                    <pic:cNvPicPr/>
                  </pic:nvPicPr>
                  <pic:blipFill>
                    <a:blip r:embed="rId101"/>
                    <a:stretch>
                      <a:fillRect/>
                    </a:stretch>
                  </pic:blipFill>
                  <pic:spPr>
                    <a:xfrm>
                      <a:off x="0" y="0"/>
                      <a:ext cx="3810000" cy="2362200"/>
                    </a:xfrm>
                    <a:prstGeom prst="rect">
                      <a:avLst/>
                    </a:prstGeom>
                  </pic:spPr>
                </pic:pic>
              </a:graphicData>
            </a:graphic>
          </wp:inline>
        </w:drawing>
      </w:r>
      <w:r>
        <w:t xml:space="preserve"> </w:t>
      </w:r>
    </w:p>
    <w:p w14:paraId="64D430C8" w14:textId="77777777" w:rsidR="007235B2" w:rsidRDefault="007235B2" w:rsidP="007235B2">
      <w:pPr>
        <w:spacing w:after="0" w:line="259" w:lineRule="auto"/>
        <w:ind w:left="0"/>
      </w:pPr>
      <w:r>
        <w:rPr>
          <w:rFonts w:ascii="Arial" w:eastAsia="Arial" w:hAnsi="Arial" w:cs="Arial"/>
        </w:rPr>
        <w:lastRenderedPageBreak/>
        <w:t xml:space="preserve"> </w:t>
      </w:r>
      <w:r>
        <w:rPr>
          <w:rFonts w:ascii="Arial" w:eastAsia="Arial" w:hAnsi="Arial" w:cs="Arial"/>
        </w:rPr>
        <w:tab/>
      </w:r>
      <w:r>
        <w:t xml:space="preserve"> </w:t>
      </w:r>
    </w:p>
    <w:p w14:paraId="3B6049C4" w14:textId="4651B78E" w:rsidR="007235B2" w:rsidRDefault="007235B2" w:rsidP="007235B2">
      <w:pPr>
        <w:numPr>
          <w:ilvl w:val="0"/>
          <w:numId w:val="35"/>
        </w:numPr>
        <w:spacing w:after="0" w:line="264" w:lineRule="auto"/>
        <w:ind w:right="82" w:hanging="360"/>
      </w:pPr>
      <w:r>
        <w:t>Drag the following fields and drop them inside the chart</w:t>
      </w:r>
      <w:r w:rsidR="00D533F9">
        <w:t>:</w:t>
      </w:r>
      <w:r>
        <w:t xml:space="preserve"> </w:t>
      </w:r>
    </w:p>
    <w:tbl>
      <w:tblPr>
        <w:tblStyle w:val="TableGrid0"/>
        <w:tblW w:w="5980" w:type="dxa"/>
        <w:tblInd w:w="825" w:type="dxa"/>
        <w:tblCellMar>
          <w:top w:w="111" w:type="dxa"/>
          <w:left w:w="103" w:type="dxa"/>
          <w:right w:w="115" w:type="dxa"/>
        </w:tblCellMar>
        <w:tblLook w:val="04A0" w:firstRow="1" w:lastRow="0" w:firstColumn="1" w:lastColumn="0" w:noHBand="0" w:noVBand="1"/>
      </w:tblPr>
      <w:tblGrid>
        <w:gridCol w:w="1728"/>
        <w:gridCol w:w="4252"/>
      </w:tblGrid>
      <w:tr w:rsidR="007235B2" w14:paraId="359923E6" w14:textId="77777777" w:rsidTr="00FC77E6">
        <w:trPr>
          <w:trHeight w:val="386"/>
        </w:trPr>
        <w:tc>
          <w:tcPr>
            <w:tcW w:w="1728" w:type="dxa"/>
            <w:tcBorders>
              <w:top w:val="single" w:sz="3" w:space="0" w:color="000000"/>
              <w:left w:val="single" w:sz="3" w:space="0" w:color="000000"/>
              <w:bottom w:val="single" w:sz="3" w:space="0" w:color="000000"/>
              <w:right w:val="single" w:sz="3" w:space="0" w:color="000000"/>
            </w:tcBorders>
            <w:shd w:val="clear" w:color="auto" w:fill="E6E6E6"/>
          </w:tcPr>
          <w:p w14:paraId="77FAA743" w14:textId="77777777" w:rsidR="007235B2" w:rsidRDefault="007235B2" w:rsidP="00FC77E6">
            <w:pPr>
              <w:spacing w:after="0" w:line="259" w:lineRule="auto"/>
              <w:ind w:left="0"/>
            </w:pPr>
            <w:r>
              <w:rPr>
                <w:rFonts w:ascii="Calibri" w:eastAsia="Calibri" w:hAnsi="Calibri" w:cs="Calibri"/>
                <w:b/>
                <w:color w:val="505050"/>
              </w:rPr>
              <w:t xml:space="preserve">Table </w:t>
            </w:r>
          </w:p>
        </w:tc>
        <w:tc>
          <w:tcPr>
            <w:tcW w:w="4252" w:type="dxa"/>
            <w:tcBorders>
              <w:top w:val="single" w:sz="3" w:space="0" w:color="000000"/>
              <w:left w:val="single" w:sz="3" w:space="0" w:color="000000"/>
              <w:bottom w:val="single" w:sz="3" w:space="0" w:color="000000"/>
              <w:right w:val="single" w:sz="3" w:space="0" w:color="000000"/>
            </w:tcBorders>
            <w:shd w:val="clear" w:color="auto" w:fill="E6E6E6"/>
          </w:tcPr>
          <w:p w14:paraId="65EFA4FB" w14:textId="77777777" w:rsidR="007235B2" w:rsidRDefault="007235B2" w:rsidP="00FC77E6">
            <w:pPr>
              <w:spacing w:after="0" w:line="259" w:lineRule="auto"/>
              <w:ind w:left="5"/>
            </w:pPr>
            <w:r>
              <w:rPr>
                <w:rFonts w:ascii="Calibri" w:eastAsia="Calibri" w:hAnsi="Calibri" w:cs="Calibri"/>
                <w:b/>
                <w:color w:val="505050"/>
              </w:rPr>
              <w:t xml:space="preserve">Field </w:t>
            </w:r>
          </w:p>
        </w:tc>
      </w:tr>
      <w:tr w:rsidR="007235B2" w14:paraId="17B1260A" w14:textId="77777777" w:rsidTr="00FC77E6">
        <w:trPr>
          <w:trHeight w:val="385"/>
        </w:trPr>
        <w:tc>
          <w:tcPr>
            <w:tcW w:w="1728" w:type="dxa"/>
            <w:tcBorders>
              <w:top w:val="single" w:sz="3" w:space="0" w:color="000000"/>
              <w:left w:val="single" w:sz="3" w:space="0" w:color="000000"/>
              <w:bottom w:val="single" w:sz="3" w:space="0" w:color="000000"/>
              <w:right w:val="single" w:sz="3" w:space="0" w:color="000000"/>
            </w:tcBorders>
          </w:tcPr>
          <w:p w14:paraId="4F030BEA" w14:textId="77777777" w:rsidR="007235B2" w:rsidRDefault="007235B2" w:rsidP="00FC77E6">
            <w:pPr>
              <w:spacing w:after="0" w:line="259" w:lineRule="auto"/>
              <w:ind w:left="0"/>
            </w:pPr>
            <w:r>
              <w:rPr>
                <w:color w:val="505050"/>
              </w:rPr>
              <w:t xml:space="preserve">Sales </w:t>
            </w:r>
          </w:p>
        </w:tc>
        <w:tc>
          <w:tcPr>
            <w:tcW w:w="4252" w:type="dxa"/>
            <w:tcBorders>
              <w:top w:val="single" w:sz="3" w:space="0" w:color="000000"/>
              <w:left w:val="single" w:sz="3" w:space="0" w:color="000000"/>
              <w:bottom w:val="single" w:sz="3" w:space="0" w:color="000000"/>
              <w:right w:val="single" w:sz="3" w:space="0" w:color="000000"/>
            </w:tcBorders>
          </w:tcPr>
          <w:p w14:paraId="42ECF649" w14:textId="77777777" w:rsidR="007235B2" w:rsidRDefault="007235B2" w:rsidP="00FC77E6">
            <w:pPr>
              <w:spacing w:after="0" w:line="259" w:lineRule="auto"/>
              <w:ind w:left="5"/>
            </w:pPr>
            <w:r>
              <w:rPr>
                <w:color w:val="505050"/>
              </w:rPr>
              <w:t xml:space="preserve">Cost </w:t>
            </w:r>
          </w:p>
        </w:tc>
      </w:tr>
      <w:tr w:rsidR="007235B2" w14:paraId="61C12F1D" w14:textId="77777777" w:rsidTr="00FC77E6">
        <w:trPr>
          <w:trHeight w:val="384"/>
        </w:trPr>
        <w:tc>
          <w:tcPr>
            <w:tcW w:w="1728" w:type="dxa"/>
            <w:tcBorders>
              <w:top w:val="single" w:sz="3" w:space="0" w:color="000000"/>
              <w:left w:val="single" w:sz="3" w:space="0" w:color="000000"/>
              <w:bottom w:val="single" w:sz="3" w:space="0" w:color="000000"/>
              <w:right w:val="single" w:sz="3" w:space="0" w:color="000000"/>
            </w:tcBorders>
          </w:tcPr>
          <w:p w14:paraId="020D071B" w14:textId="77777777" w:rsidR="007235B2" w:rsidRDefault="007235B2" w:rsidP="00FC77E6">
            <w:pPr>
              <w:spacing w:after="0" w:line="259" w:lineRule="auto"/>
              <w:ind w:left="0"/>
            </w:pPr>
            <w:r>
              <w:rPr>
                <w:color w:val="505050"/>
              </w:rPr>
              <w:t xml:space="preserve">Date </w:t>
            </w:r>
          </w:p>
        </w:tc>
        <w:tc>
          <w:tcPr>
            <w:tcW w:w="4252" w:type="dxa"/>
            <w:tcBorders>
              <w:top w:val="single" w:sz="3" w:space="0" w:color="000000"/>
              <w:left w:val="single" w:sz="3" w:space="0" w:color="000000"/>
              <w:bottom w:val="single" w:sz="3" w:space="0" w:color="000000"/>
              <w:right w:val="single" w:sz="3" w:space="0" w:color="000000"/>
            </w:tcBorders>
          </w:tcPr>
          <w:p w14:paraId="48D6567F" w14:textId="77777777" w:rsidR="007235B2" w:rsidRDefault="007235B2" w:rsidP="00FC77E6">
            <w:pPr>
              <w:spacing w:after="0" w:line="259" w:lineRule="auto"/>
              <w:ind w:left="5"/>
            </w:pPr>
            <w:r>
              <w:rPr>
                <w:color w:val="505050"/>
              </w:rPr>
              <w:t xml:space="preserve">Month </w:t>
            </w:r>
          </w:p>
        </w:tc>
      </w:tr>
    </w:tbl>
    <w:p w14:paraId="4B39485F" w14:textId="77777777" w:rsidR="007235B2" w:rsidRDefault="007235B2" w:rsidP="007235B2">
      <w:pPr>
        <w:spacing w:after="40" w:line="259" w:lineRule="auto"/>
        <w:ind w:left="0"/>
      </w:pPr>
      <w:r>
        <w:rPr>
          <w:color w:val="505050"/>
        </w:rPr>
        <w:t xml:space="preserve"> </w:t>
      </w:r>
    </w:p>
    <w:p w14:paraId="6F9A405F" w14:textId="7380836A" w:rsidR="007235B2" w:rsidRDefault="007235B2" w:rsidP="007235B2">
      <w:pPr>
        <w:numPr>
          <w:ilvl w:val="0"/>
          <w:numId w:val="35"/>
        </w:numPr>
        <w:spacing w:after="240" w:line="264" w:lineRule="auto"/>
        <w:ind w:right="82" w:hanging="360"/>
      </w:pPr>
      <w:r>
        <w:t xml:space="preserve">On the horizontal axis, </w:t>
      </w:r>
      <w:r w:rsidR="00FC77E6">
        <w:t xml:space="preserve">verify if the </w:t>
      </w:r>
      <w:r>
        <w:t xml:space="preserve">months are chronologically sorted. </w:t>
      </w:r>
      <w:r w:rsidR="00FC77E6">
        <w:t>If not, change the sorting options on the top</w:t>
      </w:r>
      <w:r w:rsidR="00D533F9">
        <w:t>-</w:t>
      </w:r>
      <w:r w:rsidR="00FC77E6">
        <w:t>right of your visualization</w:t>
      </w:r>
    </w:p>
    <w:p w14:paraId="603A3538" w14:textId="68FCB992" w:rsidR="00FC77E6" w:rsidRDefault="00FC77E6" w:rsidP="00FC77E6">
      <w:pPr>
        <w:spacing w:after="240" w:line="264" w:lineRule="auto"/>
        <w:ind w:left="705" w:right="82"/>
      </w:pPr>
    </w:p>
    <w:p w14:paraId="4267FCD7" w14:textId="4A52B40F" w:rsidR="00FC77E6" w:rsidRDefault="00FC77E6" w:rsidP="00FC77E6">
      <w:pPr>
        <w:spacing w:after="240" w:line="264" w:lineRule="auto"/>
        <w:ind w:left="705" w:right="82"/>
      </w:pPr>
      <w:r>
        <w:rPr>
          <w:noProof/>
          <w:lang w:val="pt-PT" w:eastAsia="pt-PT"/>
        </w:rPr>
        <w:drawing>
          <wp:inline distT="0" distB="0" distL="0" distR="0" wp14:anchorId="61D2884D" wp14:editId="64C3DE8B">
            <wp:extent cx="2819400" cy="1666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19400" cy="1666875"/>
                    </a:xfrm>
                    <a:prstGeom prst="rect">
                      <a:avLst/>
                    </a:prstGeom>
                  </pic:spPr>
                </pic:pic>
              </a:graphicData>
            </a:graphic>
          </wp:inline>
        </w:drawing>
      </w:r>
    </w:p>
    <w:p w14:paraId="47EE5FA2" w14:textId="77777777" w:rsidR="00FC77E6" w:rsidRDefault="00FC77E6" w:rsidP="00FC77E6">
      <w:pPr>
        <w:spacing w:after="240" w:line="264" w:lineRule="auto"/>
        <w:ind w:left="705" w:right="82"/>
      </w:pPr>
    </w:p>
    <w:p w14:paraId="0BA470E1" w14:textId="77777777" w:rsidR="007235B2" w:rsidRDefault="007235B2" w:rsidP="007235B2">
      <w:pPr>
        <w:spacing w:after="280" w:line="260" w:lineRule="auto"/>
        <w:ind w:left="715" w:right="79"/>
      </w:pPr>
      <w:r>
        <w:rPr>
          <w:rFonts w:ascii="Calibri" w:eastAsia="Calibri" w:hAnsi="Calibri" w:cs="Calibri"/>
          <w:i/>
        </w:rPr>
        <w:t xml:space="preserve">Note: This is because you configured the sort column in the previous exercise. </w:t>
      </w:r>
    </w:p>
    <w:p w14:paraId="3E8B1EA9" w14:textId="77777777" w:rsidR="007235B2" w:rsidRDefault="007235B2" w:rsidP="007235B2">
      <w:pPr>
        <w:numPr>
          <w:ilvl w:val="0"/>
          <w:numId w:val="35"/>
        </w:numPr>
        <w:spacing w:after="179" w:line="259" w:lineRule="auto"/>
        <w:ind w:right="82" w:hanging="360"/>
      </w:pPr>
      <w:r>
        <w:t xml:space="preserve">Modify the visualization to </w:t>
      </w:r>
      <w:r>
        <w:rPr>
          <w:rFonts w:ascii="Calibri" w:eastAsia="Calibri" w:hAnsi="Calibri" w:cs="Calibri"/>
          <w:b/>
        </w:rPr>
        <w:t>Line and Clustered Column Chart</w:t>
      </w:r>
      <w:r>
        <w:t xml:space="preserve">. </w:t>
      </w:r>
    </w:p>
    <w:p w14:paraId="7A2418B3" w14:textId="77777777" w:rsidR="007235B2" w:rsidRDefault="007235B2" w:rsidP="007235B2">
      <w:pPr>
        <w:spacing w:after="202" w:line="259" w:lineRule="auto"/>
        <w:ind w:left="0" w:right="1342"/>
        <w:jc w:val="center"/>
      </w:pPr>
      <w:r>
        <w:rPr>
          <w:noProof/>
          <w:lang w:val="pt-PT" w:eastAsia="pt-PT"/>
        </w:rPr>
        <w:drawing>
          <wp:inline distT="0" distB="0" distL="0" distR="0" wp14:anchorId="78C36519" wp14:editId="7B0A5F1F">
            <wp:extent cx="2570480" cy="2542540"/>
            <wp:effectExtent l="0" t="0" r="0" b="0"/>
            <wp:docPr id="3409" name="Picture 3409"/>
            <wp:cNvGraphicFramePr/>
            <a:graphic xmlns:a="http://schemas.openxmlformats.org/drawingml/2006/main">
              <a:graphicData uri="http://schemas.openxmlformats.org/drawingml/2006/picture">
                <pic:pic xmlns:pic="http://schemas.openxmlformats.org/drawingml/2006/picture">
                  <pic:nvPicPr>
                    <pic:cNvPr id="3409" name="Picture 3409"/>
                    <pic:cNvPicPr/>
                  </pic:nvPicPr>
                  <pic:blipFill>
                    <a:blip r:embed="rId103"/>
                    <a:stretch>
                      <a:fillRect/>
                    </a:stretch>
                  </pic:blipFill>
                  <pic:spPr>
                    <a:xfrm>
                      <a:off x="0" y="0"/>
                      <a:ext cx="2570480" cy="2542540"/>
                    </a:xfrm>
                    <a:prstGeom prst="rect">
                      <a:avLst/>
                    </a:prstGeom>
                  </pic:spPr>
                </pic:pic>
              </a:graphicData>
            </a:graphic>
          </wp:inline>
        </w:drawing>
      </w:r>
      <w:r>
        <w:t xml:space="preserve"> </w:t>
      </w:r>
    </w:p>
    <w:p w14:paraId="55D48D07" w14:textId="77777777" w:rsidR="007235B2" w:rsidRDefault="007235B2" w:rsidP="007235B2">
      <w:pPr>
        <w:spacing w:after="0" w:line="259" w:lineRule="auto"/>
        <w:ind w:left="0"/>
      </w:pPr>
      <w:r>
        <w:rPr>
          <w:rFonts w:ascii="Arial" w:eastAsia="Arial" w:hAnsi="Arial" w:cs="Arial"/>
        </w:rPr>
        <w:t xml:space="preserve"> </w:t>
      </w:r>
      <w:r>
        <w:rPr>
          <w:rFonts w:ascii="Arial" w:eastAsia="Arial" w:hAnsi="Arial" w:cs="Arial"/>
        </w:rPr>
        <w:tab/>
      </w:r>
      <w:r>
        <w:t xml:space="preserve"> </w:t>
      </w:r>
    </w:p>
    <w:p w14:paraId="56332513" w14:textId="77777777" w:rsidR="007235B2" w:rsidRDefault="007235B2" w:rsidP="007235B2">
      <w:pPr>
        <w:numPr>
          <w:ilvl w:val="0"/>
          <w:numId w:val="35"/>
        </w:numPr>
        <w:spacing w:after="174" w:line="264" w:lineRule="auto"/>
        <w:ind w:right="82" w:hanging="360"/>
      </w:pPr>
      <w:r>
        <w:lastRenderedPageBreak/>
        <w:t xml:space="preserve">In the </w:t>
      </w:r>
      <w:r>
        <w:rPr>
          <w:rFonts w:ascii="Calibri" w:eastAsia="Calibri" w:hAnsi="Calibri" w:cs="Calibri"/>
          <w:b/>
        </w:rPr>
        <w:t>Fields</w:t>
      </w:r>
      <w:r>
        <w:t xml:space="preserve"> pane, from inside the </w:t>
      </w:r>
      <w:r>
        <w:rPr>
          <w:rFonts w:ascii="Calibri" w:eastAsia="Calibri" w:hAnsi="Calibri" w:cs="Calibri"/>
          <w:b/>
        </w:rPr>
        <w:t>Sales</w:t>
      </w:r>
      <w:r>
        <w:t xml:space="preserve"> table, drag the </w:t>
      </w:r>
      <w:r>
        <w:rPr>
          <w:rFonts w:ascii="Calibri" w:eastAsia="Calibri" w:hAnsi="Calibri" w:cs="Calibri"/>
          <w:b/>
        </w:rPr>
        <w:t>Profitability</w:t>
      </w:r>
      <w:r>
        <w:t xml:space="preserve"> field and drop it in the </w:t>
      </w:r>
      <w:r>
        <w:rPr>
          <w:rFonts w:ascii="Calibri" w:eastAsia="Calibri" w:hAnsi="Calibri" w:cs="Calibri"/>
          <w:b/>
        </w:rPr>
        <w:t>Visualizations</w:t>
      </w:r>
      <w:r>
        <w:t xml:space="preserve"> pane, inside the </w:t>
      </w:r>
      <w:r>
        <w:rPr>
          <w:rFonts w:ascii="Calibri" w:eastAsia="Calibri" w:hAnsi="Calibri" w:cs="Calibri"/>
          <w:b/>
        </w:rPr>
        <w:t>Line Values</w:t>
      </w:r>
      <w:r>
        <w:t xml:space="preserve"> well. </w:t>
      </w:r>
    </w:p>
    <w:p w14:paraId="03223A73" w14:textId="77777777" w:rsidR="007235B2" w:rsidRDefault="007235B2" w:rsidP="007235B2">
      <w:pPr>
        <w:spacing w:after="219" w:line="259" w:lineRule="auto"/>
        <w:ind w:left="0" w:right="668"/>
        <w:jc w:val="right"/>
      </w:pPr>
      <w:r>
        <w:rPr>
          <w:noProof/>
          <w:lang w:val="pt-PT" w:eastAsia="pt-PT"/>
        </w:rPr>
        <w:drawing>
          <wp:inline distT="0" distB="0" distL="0" distR="0" wp14:anchorId="57F02FF5" wp14:editId="346CA20C">
            <wp:extent cx="3446780" cy="3487420"/>
            <wp:effectExtent l="0" t="0" r="0" b="0"/>
            <wp:docPr id="3452" name="Picture 3452"/>
            <wp:cNvGraphicFramePr/>
            <a:graphic xmlns:a="http://schemas.openxmlformats.org/drawingml/2006/main">
              <a:graphicData uri="http://schemas.openxmlformats.org/drawingml/2006/picture">
                <pic:pic xmlns:pic="http://schemas.openxmlformats.org/drawingml/2006/picture">
                  <pic:nvPicPr>
                    <pic:cNvPr id="3452" name="Picture 3452"/>
                    <pic:cNvPicPr/>
                  </pic:nvPicPr>
                  <pic:blipFill>
                    <a:blip r:embed="rId104"/>
                    <a:stretch>
                      <a:fillRect/>
                    </a:stretch>
                  </pic:blipFill>
                  <pic:spPr>
                    <a:xfrm>
                      <a:off x="0" y="0"/>
                      <a:ext cx="3446780" cy="3487420"/>
                    </a:xfrm>
                    <a:prstGeom prst="rect">
                      <a:avLst/>
                    </a:prstGeom>
                  </pic:spPr>
                </pic:pic>
              </a:graphicData>
            </a:graphic>
          </wp:inline>
        </w:drawing>
      </w:r>
      <w:r>
        <w:t xml:space="preserve"> </w:t>
      </w:r>
    </w:p>
    <w:p w14:paraId="5328FA82" w14:textId="77777777" w:rsidR="007235B2" w:rsidRDefault="007235B2" w:rsidP="007235B2">
      <w:pPr>
        <w:numPr>
          <w:ilvl w:val="0"/>
          <w:numId w:val="35"/>
        </w:numPr>
        <w:spacing w:after="173" w:line="264" w:lineRule="auto"/>
        <w:ind w:right="82" w:hanging="360"/>
      </w:pPr>
      <w:r>
        <w:t xml:space="preserve">To modify the visualization style, toggle to </w:t>
      </w:r>
      <w:r w:rsidRPr="00C32A1D">
        <w:rPr>
          <w:b/>
        </w:rPr>
        <w:t>Format</w:t>
      </w:r>
      <w:r>
        <w:t xml:space="preserve">. </w:t>
      </w:r>
    </w:p>
    <w:p w14:paraId="661F37ED" w14:textId="77777777" w:rsidR="007235B2" w:rsidRDefault="007235B2" w:rsidP="007235B2">
      <w:pPr>
        <w:spacing w:after="197" w:line="259" w:lineRule="auto"/>
        <w:ind w:left="0" w:right="2662"/>
        <w:jc w:val="center"/>
      </w:pPr>
      <w:r>
        <w:rPr>
          <w:noProof/>
          <w:lang w:val="pt-PT" w:eastAsia="pt-PT"/>
        </w:rPr>
        <w:drawing>
          <wp:inline distT="0" distB="0" distL="0" distR="0" wp14:anchorId="46916A3F" wp14:editId="53A5BC17">
            <wp:extent cx="1732280" cy="2169160"/>
            <wp:effectExtent l="0" t="0" r="0" b="0"/>
            <wp:docPr id="3454" name="Picture 3454"/>
            <wp:cNvGraphicFramePr/>
            <a:graphic xmlns:a="http://schemas.openxmlformats.org/drawingml/2006/main">
              <a:graphicData uri="http://schemas.openxmlformats.org/drawingml/2006/picture">
                <pic:pic xmlns:pic="http://schemas.openxmlformats.org/drawingml/2006/picture">
                  <pic:nvPicPr>
                    <pic:cNvPr id="3454" name="Picture 3454"/>
                    <pic:cNvPicPr/>
                  </pic:nvPicPr>
                  <pic:blipFill>
                    <a:blip r:embed="rId105"/>
                    <a:stretch>
                      <a:fillRect/>
                    </a:stretch>
                  </pic:blipFill>
                  <pic:spPr>
                    <a:xfrm>
                      <a:off x="0" y="0"/>
                      <a:ext cx="1732280" cy="2169160"/>
                    </a:xfrm>
                    <a:prstGeom prst="rect">
                      <a:avLst/>
                    </a:prstGeom>
                  </pic:spPr>
                </pic:pic>
              </a:graphicData>
            </a:graphic>
          </wp:inline>
        </w:drawing>
      </w:r>
      <w:r>
        <w:t xml:space="preserve"> </w:t>
      </w:r>
    </w:p>
    <w:p w14:paraId="56B162C0" w14:textId="77777777" w:rsidR="007235B2" w:rsidRDefault="007235B2" w:rsidP="007235B2">
      <w:pPr>
        <w:spacing w:after="0" w:line="259" w:lineRule="auto"/>
        <w:ind w:left="0"/>
      </w:pPr>
      <w:r>
        <w:rPr>
          <w:rFonts w:ascii="Arial" w:eastAsia="Arial" w:hAnsi="Arial" w:cs="Arial"/>
        </w:rPr>
        <w:t xml:space="preserve"> </w:t>
      </w:r>
      <w:r>
        <w:rPr>
          <w:rFonts w:ascii="Arial" w:eastAsia="Arial" w:hAnsi="Arial" w:cs="Arial"/>
        </w:rPr>
        <w:tab/>
      </w:r>
      <w:r>
        <w:t xml:space="preserve"> </w:t>
      </w:r>
    </w:p>
    <w:p w14:paraId="6E264FEA" w14:textId="77777777" w:rsidR="007235B2" w:rsidRDefault="007235B2" w:rsidP="007235B2">
      <w:pPr>
        <w:numPr>
          <w:ilvl w:val="0"/>
          <w:numId w:val="35"/>
        </w:numPr>
        <w:spacing w:after="179" w:line="259" w:lineRule="auto"/>
        <w:ind w:right="82" w:hanging="360"/>
      </w:pPr>
      <w:r>
        <w:t xml:space="preserve">Expand </w:t>
      </w:r>
      <w:r>
        <w:rPr>
          <w:rFonts w:ascii="Calibri" w:eastAsia="Calibri" w:hAnsi="Calibri" w:cs="Calibri"/>
          <w:b/>
        </w:rPr>
        <w:t>Data Colors</w:t>
      </w:r>
      <w:r>
        <w:t xml:space="preserve">. </w:t>
      </w:r>
    </w:p>
    <w:p w14:paraId="4ED4C0FD" w14:textId="77777777" w:rsidR="007235B2" w:rsidRDefault="007235B2" w:rsidP="007235B2">
      <w:pPr>
        <w:spacing w:after="220" w:line="259" w:lineRule="auto"/>
        <w:ind w:left="0" w:right="2810"/>
        <w:jc w:val="center"/>
      </w:pPr>
      <w:r>
        <w:rPr>
          <w:noProof/>
          <w:lang w:val="pt-PT" w:eastAsia="pt-PT"/>
        </w:rPr>
        <w:lastRenderedPageBreak/>
        <w:drawing>
          <wp:inline distT="0" distB="0" distL="0" distR="0" wp14:anchorId="182DA9F5" wp14:editId="2ADDC930">
            <wp:extent cx="1638300" cy="2293620"/>
            <wp:effectExtent l="0" t="0" r="0" b="0"/>
            <wp:docPr id="3548" name="Picture 3548"/>
            <wp:cNvGraphicFramePr/>
            <a:graphic xmlns:a="http://schemas.openxmlformats.org/drawingml/2006/main">
              <a:graphicData uri="http://schemas.openxmlformats.org/drawingml/2006/picture">
                <pic:pic xmlns:pic="http://schemas.openxmlformats.org/drawingml/2006/picture">
                  <pic:nvPicPr>
                    <pic:cNvPr id="3548" name="Picture 3548"/>
                    <pic:cNvPicPr/>
                  </pic:nvPicPr>
                  <pic:blipFill>
                    <a:blip r:embed="rId106"/>
                    <a:stretch>
                      <a:fillRect/>
                    </a:stretch>
                  </pic:blipFill>
                  <pic:spPr>
                    <a:xfrm>
                      <a:off x="0" y="0"/>
                      <a:ext cx="1638300" cy="2293620"/>
                    </a:xfrm>
                    <a:prstGeom prst="rect">
                      <a:avLst/>
                    </a:prstGeom>
                  </pic:spPr>
                </pic:pic>
              </a:graphicData>
            </a:graphic>
          </wp:inline>
        </w:drawing>
      </w:r>
      <w:r>
        <w:t xml:space="preserve"> </w:t>
      </w:r>
    </w:p>
    <w:p w14:paraId="52FC82D9" w14:textId="77777777" w:rsidR="007235B2" w:rsidRDefault="007235B2" w:rsidP="007235B2">
      <w:pPr>
        <w:numPr>
          <w:ilvl w:val="0"/>
          <w:numId w:val="35"/>
        </w:numPr>
        <w:spacing w:after="276" w:line="264" w:lineRule="auto"/>
        <w:ind w:right="82" w:hanging="360"/>
      </w:pPr>
      <w:r>
        <w:t xml:space="preserve">Select appropriate colors for the three fields (suggesting blue for </w:t>
      </w:r>
      <w:r>
        <w:rPr>
          <w:rFonts w:ascii="Calibri" w:eastAsia="Calibri" w:hAnsi="Calibri" w:cs="Calibri"/>
          <w:b/>
        </w:rPr>
        <w:t>Net Revenue</w:t>
      </w:r>
      <w:r>
        <w:t xml:space="preserve">, purple for </w:t>
      </w:r>
      <w:r>
        <w:rPr>
          <w:rFonts w:ascii="Calibri" w:eastAsia="Calibri" w:hAnsi="Calibri" w:cs="Calibri"/>
          <w:b/>
        </w:rPr>
        <w:t>Cost</w:t>
      </w:r>
      <w:r>
        <w:t xml:space="preserve">, and orange for </w:t>
      </w:r>
      <w:r>
        <w:rPr>
          <w:rFonts w:ascii="Calibri" w:eastAsia="Calibri" w:hAnsi="Calibri" w:cs="Calibri"/>
          <w:b/>
        </w:rPr>
        <w:t>Profitability</w:t>
      </w:r>
      <w:r>
        <w:t xml:space="preserve">). </w:t>
      </w:r>
    </w:p>
    <w:p w14:paraId="3C34AFF9" w14:textId="47889EC9" w:rsidR="007235B2" w:rsidRDefault="007235B2" w:rsidP="007235B2">
      <w:pPr>
        <w:numPr>
          <w:ilvl w:val="0"/>
          <w:numId w:val="35"/>
        </w:numPr>
        <w:spacing w:after="174" w:line="264" w:lineRule="auto"/>
        <w:ind w:right="82" w:hanging="360"/>
      </w:pPr>
      <w:r>
        <w:t>Verify that the visualization matches the following</w:t>
      </w:r>
      <w:r w:rsidR="002650D8">
        <w:t xml:space="preserve"> screenshot:</w:t>
      </w:r>
      <w:r>
        <w:t xml:space="preserve"> </w:t>
      </w:r>
    </w:p>
    <w:p w14:paraId="4C4FC7EF" w14:textId="77777777" w:rsidR="007235B2" w:rsidRDefault="007235B2" w:rsidP="007235B2">
      <w:pPr>
        <w:spacing w:after="219" w:line="259" w:lineRule="auto"/>
        <w:ind w:left="0" w:right="96"/>
        <w:jc w:val="right"/>
      </w:pPr>
      <w:r>
        <w:rPr>
          <w:noProof/>
          <w:lang w:val="pt-PT" w:eastAsia="pt-PT"/>
        </w:rPr>
        <w:drawing>
          <wp:inline distT="0" distB="0" distL="0" distR="0" wp14:anchorId="197BFE39" wp14:editId="44D484A2">
            <wp:extent cx="3807460" cy="866140"/>
            <wp:effectExtent l="0" t="0" r="0" b="0"/>
            <wp:docPr id="3550" name="Picture 3550"/>
            <wp:cNvGraphicFramePr/>
            <a:graphic xmlns:a="http://schemas.openxmlformats.org/drawingml/2006/main">
              <a:graphicData uri="http://schemas.openxmlformats.org/drawingml/2006/picture">
                <pic:pic xmlns:pic="http://schemas.openxmlformats.org/drawingml/2006/picture">
                  <pic:nvPicPr>
                    <pic:cNvPr id="3550" name="Picture 3550"/>
                    <pic:cNvPicPr/>
                  </pic:nvPicPr>
                  <pic:blipFill>
                    <a:blip r:embed="rId107"/>
                    <a:stretch>
                      <a:fillRect/>
                    </a:stretch>
                  </pic:blipFill>
                  <pic:spPr>
                    <a:xfrm>
                      <a:off x="0" y="0"/>
                      <a:ext cx="3807460" cy="866140"/>
                    </a:xfrm>
                    <a:prstGeom prst="rect">
                      <a:avLst/>
                    </a:prstGeom>
                  </pic:spPr>
                </pic:pic>
              </a:graphicData>
            </a:graphic>
          </wp:inline>
        </w:drawing>
      </w:r>
      <w:r>
        <w:t xml:space="preserve"> </w:t>
      </w:r>
    </w:p>
    <w:p w14:paraId="2BB60BEB" w14:textId="2BBB3E49" w:rsidR="007235B2" w:rsidRDefault="007235B2" w:rsidP="007235B2">
      <w:pPr>
        <w:numPr>
          <w:ilvl w:val="0"/>
          <w:numId w:val="35"/>
        </w:numPr>
        <w:spacing w:after="241" w:line="264" w:lineRule="auto"/>
        <w:ind w:right="82" w:hanging="360"/>
      </w:pPr>
      <w:r>
        <w:t xml:space="preserve">Notice the different vertical axis scales, on the left and right sides of the chart. </w:t>
      </w:r>
    </w:p>
    <w:p w14:paraId="49514904" w14:textId="77777777" w:rsidR="0047109E" w:rsidRDefault="0047109E" w:rsidP="0047109E">
      <w:pPr>
        <w:spacing w:after="241" w:line="264" w:lineRule="auto"/>
        <w:ind w:left="705" w:right="82"/>
      </w:pPr>
    </w:p>
    <w:p w14:paraId="01F40606" w14:textId="096157E6" w:rsidR="007235B2" w:rsidRDefault="007235B2" w:rsidP="0026701B">
      <w:pPr>
        <w:pStyle w:val="Heading3"/>
      </w:pPr>
      <w:r>
        <w:t xml:space="preserve">Creating Tables </w:t>
      </w:r>
    </w:p>
    <w:p w14:paraId="7675C55A" w14:textId="77777777" w:rsidR="0026701B" w:rsidRPr="0026701B" w:rsidRDefault="0026701B" w:rsidP="0026701B"/>
    <w:p w14:paraId="0997CAE2" w14:textId="3990E6C5" w:rsidR="007235B2" w:rsidRDefault="007235B2" w:rsidP="007235B2">
      <w:pPr>
        <w:ind w:right="82"/>
      </w:pPr>
      <w:r>
        <w:t>In this task, you will create two tables. The first</w:t>
      </w:r>
      <w:r w:rsidR="006E31CD">
        <w:t xml:space="preserve"> table</w:t>
      </w:r>
      <w:r>
        <w:t xml:space="preserve"> will display regional sales and the second </w:t>
      </w:r>
      <w:r w:rsidR="006E31CD">
        <w:t xml:space="preserve">table </w:t>
      </w:r>
      <w:r>
        <w:t xml:space="preserve">will display manager sales. The tables will help you to understand the many-to-many relationship defined between managers and sales. </w:t>
      </w:r>
    </w:p>
    <w:p w14:paraId="2F7F7F92" w14:textId="77777777" w:rsidR="0026701B" w:rsidRDefault="0026701B" w:rsidP="007235B2">
      <w:pPr>
        <w:ind w:right="82"/>
      </w:pPr>
    </w:p>
    <w:p w14:paraId="1F4EE426" w14:textId="77777777" w:rsidR="007235B2" w:rsidRDefault="007235B2" w:rsidP="007235B2">
      <w:pPr>
        <w:numPr>
          <w:ilvl w:val="0"/>
          <w:numId w:val="36"/>
        </w:numPr>
        <w:spacing w:after="276" w:line="264" w:lineRule="auto"/>
        <w:ind w:right="82" w:hanging="360"/>
      </w:pPr>
      <w:r>
        <w:t xml:space="preserve">In the </w:t>
      </w:r>
      <w:r>
        <w:rPr>
          <w:rFonts w:ascii="Calibri" w:eastAsia="Calibri" w:hAnsi="Calibri" w:cs="Calibri"/>
          <w:b/>
        </w:rPr>
        <w:t>Fields</w:t>
      </w:r>
      <w:r>
        <w:t xml:space="preserve"> pane, from inside the </w:t>
      </w:r>
      <w:r>
        <w:rPr>
          <w:rFonts w:ascii="Calibri" w:eastAsia="Calibri" w:hAnsi="Calibri" w:cs="Calibri"/>
          <w:b/>
        </w:rPr>
        <w:t>Manager</w:t>
      </w:r>
      <w:r>
        <w:t xml:space="preserve"> table, drag the </w:t>
      </w:r>
      <w:r>
        <w:rPr>
          <w:rFonts w:ascii="Calibri" w:eastAsia="Calibri" w:hAnsi="Calibri" w:cs="Calibri"/>
          <w:b/>
        </w:rPr>
        <w:t>Region Name</w:t>
      </w:r>
      <w:r>
        <w:t xml:space="preserve"> field and drop it on a blank area of the canvas. </w:t>
      </w:r>
    </w:p>
    <w:p w14:paraId="30933813" w14:textId="77777777" w:rsidR="007235B2" w:rsidRDefault="007235B2" w:rsidP="007235B2">
      <w:pPr>
        <w:numPr>
          <w:ilvl w:val="0"/>
          <w:numId w:val="36"/>
        </w:numPr>
        <w:spacing w:after="276" w:line="264" w:lineRule="auto"/>
        <w:ind w:right="82" w:hanging="360"/>
      </w:pPr>
      <w:r>
        <w:t xml:space="preserve">Add the </w:t>
      </w:r>
      <w:r>
        <w:rPr>
          <w:rFonts w:ascii="Calibri" w:eastAsia="Calibri" w:hAnsi="Calibri" w:cs="Calibri"/>
          <w:b/>
        </w:rPr>
        <w:t>Net Revenue</w:t>
      </w:r>
      <w:r>
        <w:t xml:space="preserve"> field to the new visualization. </w:t>
      </w:r>
    </w:p>
    <w:p w14:paraId="1ADAF6ED" w14:textId="77777777" w:rsidR="007235B2" w:rsidRDefault="007235B2" w:rsidP="007235B2">
      <w:pPr>
        <w:spacing w:after="0" w:line="259" w:lineRule="auto"/>
        <w:ind w:left="0"/>
      </w:pPr>
      <w:r>
        <w:rPr>
          <w:rFonts w:ascii="Arial" w:eastAsia="Arial" w:hAnsi="Arial" w:cs="Arial"/>
        </w:rPr>
        <w:t xml:space="preserve"> </w:t>
      </w:r>
      <w:r>
        <w:rPr>
          <w:rFonts w:ascii="Arial" w:eastAsia="Arial" w:hAnsi="Arial" w:cs="Arial"/>
        </w:rPr>
        <w:tab/>
      </w:r>
      <w:r>
        <w:t xml:space="preserve"> </w:t>
      </w:r>
    </w:p>
    <w:p w14:paraId="5D3F9EE7" w14:textId="29FED823" w:rsidR="007235B2" w:rsidRDefault="007235B2" w:rsidP="007235B2">
      <w:pPr>
        <w:numPr>
          <w:ilvl w:val="0"/>
          <w:numId w:val="36"/>
        </w:numPr>
        <w:spacing w:after="174" w:line="264" w:lineRule="auto"/>
        <w:ind w:right="82" w:hanging="360"/>
      </w:pPr>
      <w:r>
        <w:t>Resize and reposition the visualization as follows</w:t>
      </w:r>
      <w:r w:rsidR="006E31CD">
        <w:t>:</w:t>
      </w:r>
      <w:r>
        <w:t xml:space="preserve"> </w:t>
      </w:r>
    </w:p>
    <w:p w14:paraId="6CBFD9F9" w14:textId="77777777" w:rsidR="007235B2" w:rsidRDefault="007235B2" w:rsidP="007235B2">
      <w:pPr>
        <w:spacing w:after="219" w:line="259" w:lineRule="auto"/>
        <w:ind w:left="0" w:right="96"/>
        <w:jc w:val="right"/>
      </w:pPr>
      <w:r>
        <w:rPr>
          <w:noProof/>
          <w:lang w:val="pt-PT" w:eastAsia="pt-PT"/>
        </w:rPr>
        <w:lastRenderedPageBreak/>
        <w:drawing>
          <wp:inline distT="0" distB="0" distL="0" distR="0" wp14:anchorId="27F10FF9" wp14:editId="65FE841E">
            <wp:extent cx="3810000" cy="2362200"/>
            <wp:effectExtent l="0" t="0" r="0" b="0"/>
            <wp:docPr id="3610" name="Picture 3610"/>
            <wp:cNvGraphicFramePr/>
            <a:graphic xmlns:a="http://schemas.openxmlformats.org/drawingml/2006/main">
              <a:graphicData uri="http://schemas.openxmlformats.org/drawingml/2006/picture">
                <pic:pic xmlns:pic="http://schemas.openxmlformats.org/drawingml/2006/picture">
                  <pic:nvPicPr>
                    <pic:cNvPr id="3610" name="Picture 3610"/>
                    <pic:cNvPicPr/>
                  </pic:nvPicPr>
                  <pic:blipFill>
                    <a:blip r:embed="rId108"/>
                    <a:stretch>
                      <a:fillRect/>
                    </a:stretch>
                  </pic:blipFill>
                  <pic:spPr>
                    <a:xfrm>
                      <a:off x="0" y="0"/>
                      <a:ext cx="3810000" cy="2362200"/>
                    </a:xfrm>
                    <a:prstGeom prst="rect">
                      <a:avLst/>
                    </a:prstGeom>
                  </pic:spPr>
                </pic:pic>
              </a:graphicData>
            </a:graphic>
          </wp:inline>
        </w:drawing>
      </w:r>
      <w:r>
        <w:t xml:space="preserve"> </w:t>
      </w:r>
    </w:p>
    <w:p w14:paraId="171A03B8" w14:textId="77777777" w:rsidR="007235B2" w:rsidRDefault="007235B2" w:rsidP="007235B2">
      <w:pPr>
        <w:numPr>
          <w:ilvl w:val="0"/>
          <w:numId w:val="36"/>
        </w:numPr>
        <w:spacing w:after="276" w:line="264" w:lineRule="auto"/>
        <w:ind w:right="82" w:hanging="360"/>
      </w:pPr>
      <w:r>
        <w:t xml:space="preserve">To sort the table rows by descending net revenue, click the </w:t>
      </w:r>
      <w:r>
        <w:rPr>
          <w:rFonts w:ascii="Calibri" w:eastAsia="Calibri" w:hAnsi="Calibri" w:cs="Calibri"/>
          <w:b/>
        </w:rPr>
        <w:t>Net Revenue</w:t>
      </w:r>
      <w:r>
        <w:t xml:space="preserve"> column header. </w:t>
      </w:r>
    </w:p>
    <w:p w14:paraId="5C0D70CD" w14:textId="1F63EA59" w:rsidR="007235B2" w:rsidRDefault="007235B2" w:rsidP="007235B2">
      <w:pPr>
        <w:numPr>
          <w:ilvl w:val="0"/>
          <w:numId w:val="36"/>
        </w:numPr>
        <w:spacing w:after="174" w:line="264" w:lineRule="auto"/>
        <w:ind w:right="82" w:hanging="360"/>
      </w:pPr>
      <w:r>
        <w:t>Verify that the visualization matches the following</w:t>
      </w:r>
      <w:r w:rsidR="002650D8">
        <w:t>:</w:t>
      </w:r>
      <w:r>
        <w:t xml:space="preserve"> </w:t>
      </w:r>
    </w:p>
    <w:p w14:paraId="0AAD42D7" w14:textId="77777777" w:rsidR="007235B2" w:rsidRDefault="007235B2" w:rsidP="007235B2">
      <w:pPr>
        <w:spacing w:after="219" w:line="259" w:lineRule="auto"/>
        <w:ind w:left="0" w:right="1686"/>
        <w:jc w:val="center"/>
      </w:pPr>
      <w:r>
        <w:rPr>
          <w:noProof/>
          <w:lang w:val="pt-PT" w:eastAsia="pt-PT"/>
        </w:rPr>
        <w:drawing>
          <wp:inline distT="0" distB="0" distL="0" distR="0" wp14:anchorId="701F69BB" wp14:editId="00282E4A">
            <wp:extent cx="2352040" cy="1808480"/>
            <wp:effectExtent l="0" t="0" r="0" b="0"/>
            <wp:docPr id="3612" name="Picture 3612"/>
            <wp:cNvGraphicFramePr/>
            <a:graphic xmlns:a="http://schemas.openxmlformats.org/drawingml/2006/main">
              <a:graphicData uri="http://schemas.openxmlformats.org/drawingml/2006/picture">
                <pic:pic xmlns:pic="http://schemas.openxmlformats.org/drawingml/2006/picture">
                  <pic:nvPicPr>
                    <pic:cNvPr id="3612" name="Picture 3612"/>
                    <pic:cNvPicPr/>
                  </pic:nvPicPr>
                  <pic:blipFill>
                    <a:blip r:embed="rId109"/>
                    <a:stretch>
                      <a:fillRect/>
                    </a:stretch>
                  </pic:blipFill>
                  <pic:spPr>
                    <a:xfrm>
                      <a:off x="0" y="0"/>
                      <a:ext cx="2352040" cy="1808480"/>
                    </a:xfrm>
                    <a:prstGeom prst="rect">
                      <a:avLst/>
                    </a:prstGeom>
                  </pic:spPr>
                </pic:pic>
              </a:graphicData>
            </a:graphic>
          </wp:inline>
        </w:drawing>
      </w:r>
      <w:r>
        <w:t xml:space="preserve"> </w:t>
      </w:r>
    </w:p>
    <w:p w14:paraId="33E9E7D5" w14:textId="77777777" w:rsidR="007235B2" w:rsidRDefault="007235B2" w:rsidP="007235B2">
      <w:pPr>
        <w:numPr>
          <w:ilvl w:val="0"/>
          <w:numId w:val="36"/>
        </w:numPr>
        <w:spacing w:after="276" w:line="264" w:lineRule="auto"/>
        <w:ind w:right="82" w:hanging="360"/>
      </w:pPr>
      <w:r>
        <w:t xml:space="preserve">Repeat the steps in this task to create a second table to display revenue, but this time by using the </w:t>
      </w:r>
      <w:r>
        <w:rPr>
          <w:rFonts w:ascii="Calibri" w:eastAsia="Calibri" w:hAnsi="Calibri" w:cs="Calibri"/>
          <w:b/>
        </w:rPr>
        <w:t>Manager Name</w:t>
      </w:r>
      <w:r>
        <w:t xml:space="preserve"> field. </w:t>
      </w:r>
    </w:p>
    <w:p w14:paraId="2F6F92EC" w14:textId="77777777" w:rsidR="007235B2" w:rsidRDefault="007235B2" w:rsidP="007235B2">
      <w:pPr>
        <w:spacing w:after="0" w:line="259" w:lineRule="auto"/>
        <w:ind w:left="0"/>
      </w:pPr>
      <w:r>
        <w:rPr>
          <w:rFonts w:ascii="Arial" w:eastAsia="Arial" w:hAnsi="Arial" w:cs="Arial"/>
        </w:rPr>
        <w:t xml:space="preserve"> </w:t>
      </w:r>
      <w:r>
        <w:rPr>
          <w:rFonts w:ascii="Arial" w:eastAsia="Arial" w:hAnsi="Arial" w:cs="Arial"/>
        </w:rPr>
        <w:tab/>
      </w:r>
      <w:r>
        <w:t xml:space="preserve"> </w:t>
      </w:r>
    </w:p>
    <w:p w14:paraId="66643894" w14:textId="7825ED36" w:rsidR="007235B2" w:rsidRDefault="007235B2" w:rsidP="007235B2">
      <w:pPr>
        <w:numPr>
          <w:ilvl w:val="0"/>
          <w:numId w:val="36"/>
        </w:numPr>
        <w:spacing w:after="174" w:line="264" w:lineRule="auto"/>
        <w:ind w:right="82" w:hanging="360"/>
      </w:pPr>
      <w:r>
        <w:t>Resize and reposition the visualization as follows</w:t>
      </w:r>
      <w:r w:rsidR="006E31CD">
        <w:t>:</w:t>
      </w:r>
      <w:r>
        <w:t xml:space="preserve"> </w:t>
      </w:r>
    </w:p>
    <w:p w14:paraId="2DDB8598" w14:textId="77777777" w:rsidR="007235B2" w:rsidRDefault="007235B2" w:rsidP="007235B2">
      <w:pPr>
        <w:spacing w:after="219" w:line="259" w:lineRule="auto"/>
        <w:ind w:left="0" w:right="96"/>
        <w:jc w:val="right"/>
      </w:pPr>
      <w:r>
        <w:rPr>
          <w:noProof/>
          <w:lang w:val="pt-PT" w:eastAsia="pt-PT"/>
        </w:rPr>
        <w:lastRenderedPageBreak/>
        <w:drawing>
          <wp:inline distT="0" distB="0" distL="0" distR="0" wp14:anchorId="20846A08" wp14:editId="12E481A3">
            <wp:extent cx="3810000" cy="2362200"/>
            <wp:effectExtent l="0" t="0" r="0" b="0"/>
            <wp:docPr id="3670" name="Picture 3670"/>
            <wp:cNvGraphicFramePr/>
            <a:graphic xmlns:a="http://schemas.openxmlformats.org/drawingml/2006/main">
              <a:graphicData uri="http://schemas.openxmlformats.org/drawingml/2006/picture">
                <pic:pic xmlns:pic="http://schemas.openxmlformats.org/drawingml/2006/picture">
                  <pic:nvPicPr>
                    <pic:cNvPr id="3670" name="Picture 3670"/>
                    <pic:cNvPicPr/>
                  </pic:nvPicPr>
                  <pic:blipFill>
                    <a:blip r:embed="rId110"/>
                    <a:stretch>
                      <a:fillRect/>
                    </a:stretch>
                  </pic:blipFill>
                  <pic:spPr>
                    <a:xfrm>
                      <a:off x="0" y="0"/>
                      <a:ext cx="3810000" cy="2362200"/>
                    </a:xfrm>
                    <a:prstGeom prst="rect">
                      <a:avLst/>
                    </a:prstGeom>
                  </pic:spPr>
                </pic:pic>
              </a:graphicData>
            </a:graphic>
          </wp:inline>
        </w:drawing>
      </w:r>
      <w:r>
        <w:t xml:space="preserve"> </w:t>
      </w:r>
    </w:p>
    <w:p w14:paraId="59A0ED69" w14:textId="77777777" w:rsidR="007235B2" w:rsidRDefault="007235B2" w:rsidP="007235B2">
      <w:pPr>
        <w:numPr>
          <w:ilvl w:val="0"/>
          <w:numId w:val="36"/>
        </w:numPr>
        <w:spacing w:after="276" w:line="264" w:lineRule="auto"/>
        <w:ind w:right="82" w:hanging="360"/>
      </w:pPr>
      <w:r>
        <w:t xml:space="preserve">Sort the table by descending net revenue. </w:t>
      </w:r>
    </w:p>
    <w:p w14:paraId="0DC0C325" w14:textId="6433B33E" w:rsidR="007235B2" w:rsidRDefault="007235B2" w:rsidP="007235B2">
      <w:pPr>
        <w:numPr>
          <w:ilvl w:val="0"/>
          <w:numId w:val="36"/>
        </w:numPr>
        <w:spacing w:after="174" w:line="264" w:lineRule="auto"/>
        <w:ind w:right="82" w:hanging="360"/>
      </w:pPr>
      <w:r>
        <w:t>Verify that the visualization matches the following</w:t>
      </w:r>
      <w:r w:rsidR="002650D8">
        <w:t>:</w:t>
      </w:r>
      <w:r>
        <w:t xml:space="preserve"> </w:t>
      </w:r>
    </w:p>
    <w:p w14:paraId="370B086E" w14:textId="77777777" w:rsidR="007235B2" w:rsidRDefault="007235B2" w:rsidP="007235B2">
      <w:pPr>
        <w:spacing w:after="219" w:line="259" w:lineRule="auto"/>
        <w:ind w:left="0" w:right="1582"/>
        <w:jc w:val="center"/>
      </w:pPr>
      <w:r>
        <w:rPr>
          <w:noProof/>
          <w:lang w:val="pt-PT" w:eastAsia="pt-PT"/>
        </w:rPr>
        <w:drawing>
          <wp:inline distT="0" distB="0" distL="0" distR="0" wp14:anchorId="634E0C13" wp14:editId="44322824">
            <wp:extent cx="2418080" cy="1971040"/>
            <wp:effectExtent l="0" t="0" r="0" b="0"/>
            <wp:docPr id="3672" name="Picture 3672"/>
            <wp:cNvGraphicFramePr/>
            <a:graphic xmlns:a="http://schemas.openxmlformats.org/drawingml/2006/main">
              <a:graphicData uri="http://schemas.openxmlformats.org/drawingml/2006/picture">
                <pic:pic xmlns:pic="http://schemas.openxmlformats.org/drawingml/2006/picture">
                  <pic:nvPicPr>
                    <pic:cNvPr id="3672" name="Picture 3672"/>
                    <pic:cNvPicPr/>
                  </pic:nvPicPr>
                  <pic:blipFill>
                    <a:blip r:embed="rId111"/>
                    <a:stretch>
                      <a:fillRect/>
                    </a:stretch>
                  </pic:blipFill>
                  <pic:spPr>
                    <a:xfrm>
                      <a:off x="0" y="0"/>
                      <a:ext cx="2418080" cy="1971040"/>
                    </a:xfrm>
                    <a:prstGeom prst="rect">
                      <a:avLst/>
                    </a:prstGeom>
                  </pic:spPr>
                </pic:pic>
              </a:graphicData>
            </a:graphic>
          </wp:inline>
        </w:drawing>
      </w:r>
      <w:r>
        <w:t xml:space="preserve"> </w:t>
      </w:r>
    </w:p>
    <w:p w14:paraId="3D4F4152" w14:textId="110CAA90" w:rsidR="007235B2" w:rsidRDefault="007235B2" w:rsidP="007235B2">
      <w:pPr>
        <w:numPr>
          <w:ilvl w:val="0"/>
          <w:numId w:val="36"/>
        </w:numPr>
        <w:spacing w:after="240" w:line="264" w:lineRule="auto"/>
        <w:ind w:right="82" w:hanging="360"/>
      </w:pPr>
      <w:r>
        <w:t>At a glance, notice that the sum of the individual manager revenue values exceeds the $41.8</w:t>
      </w:r>
      <w:r w:rsidR="006E31CD">
        <w:t xml:space="preserve"> million </w:t>
      </w:r>
      <w:r>
        <w:t xml:space="preserve">table total. </w:t>
      </w:r>
    </w:p>
    <w:p w14:paraId="2489CD11" w14:textId="682E7B36" w:rsidR="007235B2" w:rsidRDefault="007235B2" w:rsidP="007235B2">
      <w:pPr>
        <w:spacing w:after="280" w:line="260" w:lineRule="auto"/>
        <w:ind w:left="715" w:right="79"/>
      </w:pPr>
      <w:r>
        <w:rPr>
          <w:rFonts w:ascii="Calibri" w:eastAsia="Calibri" w:hAnsi="Calibri" w:cs="Calibri"/>
          <w:i/>
        </w:rPr>
        <w:t xml:space="preserve">Note: The many-to-many relationship results in duplication of revenue values, </w:t>
      </w:r>
      <w:r w:rsidR="006E31CD">
        <w:rPr>
          <w:rFonts w:ascii="Calibri" w:eastAsia="Calibri" w:hAnsi="Calibri" w:cs="Calibri"/>
          <w:i/>
        </w:rPr>
        <w:t xml:space="preserve">because </w:t>
      </w:r>
      <w:r>
        <w:rPr>
          <w:rFonts w:ascii="Calibri" w:eastAsia="Calibri" w:hAnsi="Calibri" w:cs="Calibri"/>
          <w:i/>
        </w:rPr>
        <w:t xml:space="preserve">multiple managers are assigned to a single region. The total of </w:t>
      </w:r>
      <w:r w:rsidR="006E31CD">
        <w:rPr>
          <w:rFonts w:ascii="Calibri" w:eastAsia="Calibri" w:hAnsi="Calibri" w:cs="Calibri"/>
          <w:i/>
        </w:rPr>
        <w:t xml:space="preserve">the </w:t>
      </w:r>
      <w:r>
        <w:rPr>
          <w:rFonts w:ascii="Calibri" w:eastAsia="Calibri" w:hAnsi="Calibri" w:cs="Calibri"/>
          <w:i/>
        </w:rPr>
        <w:t xml:space="preserve">second table is correct, as can be verified against the total of the first table. </w:t>
      </w:r>
    </w:p>
    <w:p w14:paraId="558CDCB1" w14:textId="77777777" w:rsidR="007235B2" w:rsidRDefault="007235B2" w:rsidP="007235B2">
      <w:pPr>
        <w:spacing w:after="0" w:line="259" w:lineRule="auto"/>
        <w:ind w:left="0"/>
      </w:pPr>
      <w:r>
        <w:rPr>
          <w:rFonts w:ascii="Arial" w:eastAsia="Arial" w:hAnsi="Arial" w:cs="Arial"/>
        </w:rPr>
        <w:t xml:space="preserve"> </w:t>
      </w:r>
      <w:r>
        <w:rPr>
          <w:rFonts w:ascii="Arial" w:eastAsia="Arial" w:hAnsi="Arial" w:cs="Arial"/>
        </w:rPr>
        <w:tab/>
      </w:r>
      <w:r>
        <w:rPr>
          <w:rFonts w:ascii="Calibri" w:eastAsia="Calibri" w:hAnsi="Calibri" w:cs="Calibri"/>
          <w:b/>
        </w:rPr>
        <w:t xml:space="preserve"> </w:t>
      </w:r>
    </w:p>
    <w:p w14:paraId="17FB5223" w14:textId="77777777" w:rsidR="007235B2" w:rsidRDefault="007235B2" w:rsidP="0026701B">
      <w:pPr>
        <w:pStyle w:val="Heading3"/>
      </w:pPr>
      <w:r>
        <w:t xml:space="preserve">Creating a Map </w:t>
      </w:r>
    </w:p>
    <w:p w14:paraId="553CEA32" w14:textId="77777777" w:rsidR="0026701B" w:rsidRDefault="0026701B" w:rsidP="007235B2">
      <w:pPr>
        <w:ind w:right="82"/>
      </w:pPr>
    </w:p>
    <w:p w14:paraId="1F8AC868" w14:textId="4BF562D0" w:rsidR="007235B2" w:rsidRDefault="007235B2" w:rsidP="007235B2">
      <w:pPr>
        <w:ind w:right="82"/>
      </w:pPr>
      <w:r>
        <w:t xml:space="preserve">In this task, you will create a map to display US state profitability by product item type. </w:t>
      </w:r>
    </w:p>
    <w:p w14:paraId="1FDCA70C" w14:textId="77777777" w:rsidR="0026701B" w:rsidRDefault="0026701B" w:rsidP="007235B2">
      <w:pPr>
        <w:ind w:right="82"/>
      </w:pPr>
    </w:p>
    <w:p w14:paraId="2A370065" w14:textId="77777777" w:rsidR="007235B2" w:rsidRDefault="007235B2" w:rsidP="007235B2">
      <w:pPr>
        <w:numPr>
          <w:ilvl w:val="0"/>
          <w:numId w:val="37"/>
        </w:numPr>
        <w:spacing w:after="241" w:line="264" w:lineRule="auto"/>
        <w:ind w:right="82" w:hanging="360"/>
      </w:pPr>
      <w:r>
        <w:lastRenderedPageBreak/>
        <w:t xml:space="preserve">In the </w:t>
      </w:r>
      <w:r>
        <w:rPr>
          <w:rFonts w:ascii="Calibri" w:eastAsia="Calibri" w:hAnsi="Calibri" w:cs="Calibri"/>
          <w:b/>
        </w:rPr>
        <w:t>Fields</w:t>
      </w:r>
      <w:r>
        <w:t xml:space="preserve"> pane, from inside the </w:t>
      </w:r>
      <w:r>
        <w:rPr>
          <w:rFonts w:ascii="Calibri" w:eastAsia="Calibri" w:hAnsi="Calibri" w:cs="Calibri"/>
          <w:b/>
        </w:rPr>
        <w:t>Sales</w:t>
      </w:r>
      <w:r>
        <w:t xml:space="preserve"> table, notice that the </w:t>
      </w:r>
      <w:r>
        <w:rPr>
          <w:rFonts w:ascii="Calibri" w:eastAsia="Calibri" w:hAnsi="Calibri" w:cs="Calibri"/>
          <w:b/>
        </w:rPr>
        <w:t>State Name</w:t>
      </w:r>
      <w:r>
        <w:t xml:space="preserve"> field is decorated with a spatial icon. </w:t>
      </w:r>
    </w:p>
    <w:p w14:paraId="1B16E887" w14:textId="77777777" w:rsidR="007235B2" w:rsidRDefault="007235B2" w:rsidP="007235B2">
      <w:pPr>
        <w:spacing w:after="176" w:line="260" w:lineRule="auto"/>
        <w:ind w:left="715" w:right="79"/>
      </w:pPr>
      <w:r>
        <w:rPr>
          <w:rFonts w:ascii="Calibri" w:eastAsia="Calibri" w:hAnsi="Calibri" w:cs="Calibri"/>
          <w:i/>
        </w:rPr>
        <w:t xml:space="preserve">Note: This is because the column was categorized as State or Province, earlier in this lab. </w:t>
      </w:r>
    </w:p>
    <w:p w14:paraId="58E3419B" w14:textId="77777777" w:rsidR="007235B2" w:rsidRDefault="007235B2" w:rsidP="007235B2">
      <w:pPr>
        <w:spacing w:after="215" w:line="259" w:lineRule="auto"/>
        <w:ind w:left="0" w:right="2662"/>
        <w:jc w:val="center"/>
      </w:pPr>
      <w:r>
        <w:rPr>
          <w:noProof/>
          <w:lang w:val="pt-PT" w:eastAsia="pt-PT"/>
        </w:rPr>
        <w:drawing>
          <wp:inline distT="0" distB="0" distL="0" distR="0" wp14:anchorId="533AD4DA" wp14:editId="13049EFE">
            <wp:extent cx="1732280" cy="1140460"/>
            <wp:effectExtent l="0" t="0" r="0" b="0"/>
            <wp:docPr id="3770" name="Picture 3770"/>
            <wp:cNvGraphicFramePr/>
            <a:graphic xmlns:a="http://schemas.openxmlformats.org/drawingml/2006/main">
              <a:graphicData uri="http://schemas.openxmlformats.org/drawingml/2006/picture">
                <pic:pic xmlns:pic="http://schemas.openxmlformats.org/drawingml/2006/picture">
                  <pic:nvPicPr>
                    <pic:cNvPr id="3770" name="Picture 3770"/>
                    <pic:cNvPicPr/>
                  </pic:nvPicPr>
                  <pic:blipFill>
                    <a:blip r:embed="rId112"/>
                    <a:stretch>
                      <a:fillRect/>
                    </a:stretch>
                  </pic:blipFill>
                  <pic:spPr>
                    <a:xfrm>
                      <a:off x="0" y="0"/>
                      <a:ext cx="1732280" cy="1140460"/>
                    </a:xfrm>
                    <a:prstGeom prst="rect">
                      <a:avLst/>
                    </a:prstGeom>
                  </pic:spPr>
                </pic:pic>
              </a:graphicData>
            </a:graphic>
          </wp:inline>
        </w:drawing>
      </w:r>
      <w:r>
        <w:t xml:space="preserve"> </w:t>
      </w:r>
    </w:p>
    <w:p w14:paraId="2158CADA" w14:textId="77777777" w:rsidR="007235B2" w:rsidRDefault="007235B2" w:rsidP="007235B2">
      <w:pPr>
        <w:numPr>
          <w:ilvl w:val="0"/>
          <w:numId w:val="37"/>
        </w:numPr>
        <w:spacing w:after="276" w:line="264" w:lineRule="auto"/>
        <w:ind w:right="82" w:hanging="360"/>
      </w:pPr>
      <w:r>
        <w:t xml:space="preserve">Create a new visualization based on the </w:t>
      </w:r>
      <w:r>
        <w:rPr>
          <w:rFonts w:ascii="Calibri" w:eastAsia="Calibri" w:hAnsi="Calibri" w:cs="Calibri"/>
          <w:b/>
        </w:rPr>
        <w:t>State Name</w:t>
      </w:r>
      <w:r>
        <w:t xml:space="preserve"> field. </w:t>
      </w:r>
    </w:p>
    <w:p w14:paraId="666AC41E" w14:textId="2D457D8E" w:rsidR="007235B2" w:rsidRDefault="007235B2" w:rsidP="007235B2">
      <w:pPr>
        <w:numPr>
          <w:ilvl w:val="0"/>
          <w:numId w:val="37"/>
        </w:numPr>
        <w:spacing w:after="174" w:line="264" w:lineRule="auto"/>
        <w:ind w:right="82" w:hanging="360"/>
      </w:pPr>
      <w:r>
        <w:t xml:space="preserve">Resize and reposition the visualization as follows. </w:t>
      </w:r>
    </w:p>
    <w:p w14:paraId="28F29235" w14:textId="77777777" w:rsidR="007235B2" w:rsidRDefault="007235B2" w:rsidP="007235B2">
      <w:pPr>
        <w:spacing w:after="219" w:line="259" w:lineRule="auto"/>
        <w:ind w:left="0" w:right="96"/>
        <w:jc w:val="right"/>
      </w:pPr>
      <w:r>
        <w:rPr>
          <w:noProof/>
          <w:lang w:val="pt-PT" w:eastAsia="pt-PT"/>
        </w:rPr>
        <w:drawing>
          <wp:inline distT="0" distB="0" distL="0" distR="0" wp14:anchorId="33542A0D" wp14:editId="3EDDFBE8">
            <wp:extent cx="3810000" cy="2362200"/>
            <wp:effectExtent l="0" t="0" r="0" b="0"/>
            <wp:docPr id="3772" name="Picture 3772"/>
            <wp:cNvGraphicFramePr/>
            <a:graphic xmlns:a="http://schemas.openxmlformats.org/drawingml/2006/main">
              <a:graphicData uri="http://schemas.openxmlformats.org/drawingml/2006/picture">
                <pic:pic xmlns:pic="http://schemas.openxmlformats.org/drawingml/2006/picture">
                  <pic:nvPicPr>
                    <pic:cNvPr id="3772" name="Picture 3772"/>
                    <pic:cNvPicPr/>
                  </pic:nvPicPr>
                  <pic:blipFill>
                    <a:blip r:embed="rId113"/>
                    <a:stretch>
                      <a:fillRect/>
                    </a:stretch>
                  </pic:blipFill>
                  <pic:spPr>
                    <a:xfrm>
                      <a:off x="0" y="0"/>
                      <a:ext cx="3810000" cy="2362200"/>
                    </a:xfrm>
                    <a:prstGeom prst="rect">
                      <a:avLst/>
                    </a:prstGeom>
                  </pic:spPr>
                </pic:pic>
              </a:graphicData>
            </a:graphic>
          </wp:inline>
        </w:drawing>
      </w:r>
      <w:r>
        <w:t xml:space="preserve"> </w:t>
      </w:r>
    </w:p>
    <w:p w14:paraId="7CDFD6E3" w14:textId="6F95A5DC" w:rsidR="007235B2" w:rsidRDefault="007235B2" w:rsidP="007235B2">
      <w:pPr>
        <w:numPr>
          <w:ilvl w:val="0"/>
          <w:numId w:val="37"/>
        </w:numPr>
        <w:spacing w:after="276" w:line="264" w:lineRule="auto"/>
        <w:ind w:right="82" w:hanging="360"/>
      </w:pPr>
      <w:r>
        <w:t xml:space="preserve">Drag the </w:t>
      </w:r>
      <w:r w:rsidR="00F137C5">
        <w:rPr>
          <w:rFonts w:ascii="Calibri" w:eastAsia="Calibri" w:hAnsi="Calibri" w:cs="Calibri"/>
          <w:b/>
        </w:rPr>
        <w:t>Net Revenue</w:t>
      </w:r>
      <w:r>
        <w:t xml:space="preserve"> field and drop it into the map, and notice that it is added to </w:t>
      </w:r>
      <w:r>
        <w:rPr>
          <w:rFonts w:ascii="Calibri" w:eastAsia="Calibri" w:hAnsi="Calibri" w:cs="Calibri"/>
          <w:b/>
        </w:rPr>
        <w:t>Values</w:t>
      </w:r>
      <w:r>
        <w:t xml:space="preserve"> well. </w:t>
      </w:r>
    </w:p>
    <w:p w14:paraId="3243C84A" w14:textId="668062DB" w:rsidR="007235B2" w:rsidRDefault="007235B2" w:rsidP="007235B2">
      <w:pPr>
        <w:numPr>
          <w:ilvl w:val="0"/>
          <w:numId w:val="37"/>
        </w:numPr>
        <w:spacing w:after="276" w:line="264" w:lineRule="auto"/>
        <w:ind w:right="82" w:hanging="360"/>
      </w:pPr>
      <w:r>
        <w:t xml:space="preserve">To display pie charts, drag the </w:t>
      </w:r>
      <w:r>
        <w:rPr>
          <w:rFonts w:ascii="Calibri" w:eastAsia="Calibri" w:hAnsi="Calibri" w:cs="Calibri"/>
          <w:b/>
        </w:rPr>
        <w:t>Product Item Group</w:t>
      </w:r>
      <w:r>
        <w:t xml:space="preserve"> field</w:t>
      </w:r>
      <w:r w:rsidR="00FD38E3">
        <w:t xml:space="preserve"> from the </w:t>
      </w:r>
      <w:r w:rsidR="00FD38E3">
        <w:rPr>
          <w:b/>
        </w:rPr>
        <w:t>Product</w:t>
      </w:r>
      <w:r w:rsidR="00FD38E3">
        <w:t xml:space="preserve"> table,</w:t>
      </w:r>
      <w:r>
        <w:t xml:space="preserve"> and </w:t>
      </w:r>
      <w:r w:rsidR="006E31CD">
        <w:t xml:space="preserve">then </w:t>
      </w:r>
      <w:r>
        <w:t>drop it into the map</w:t>
      </w:r>
      <w:r w:rsidR="006E31CD">
        <w:t>. N</w:t>
      </w:r>
      <w:r>
        <w:t xml:space="preserve">otice that it is added to the </w:t>
      </w:r>
      <w:r>
        <w:rPr>
          <w:rFonts w:ascii="Calibri" w:eastAsia="Calibri" w:hAnsi="Calibri" w:cs="Calibri"/>
          <w:b/>
        </w:rPr>
        <w:t>Legend</w:t>
      </w:r>
      <w:r>
        <w:t xml:space="preserve"> well. </w:t>
      </w:r>
    </w:p>
    <w:p w14:paraId="6D67823E" w14:textId="77777777" w:rsidR="007235B2" w:rsidRDefault="007235B2" w:rsidP="007235B2">
      <w:pPr>
        <w:spacing w:after="0" w:line="259" w:lineRule="auto"/>
        <w:ind w:left="0"/>
      </w:pPr>
      <w:r>
        <w:rPr>
          <w:rFonts w:ascii="Arial" w:eastAsia="Arial" w:hAnsi="Arial" w:cs="Arial"/>
        </w:rPr>
        <w:t xml:space="preserve"> </w:t>
      </w:r>
      <w:r>
        <w:rPr>
          <w:rFonts w:ascii="Arial" w:eastAsia="Arial" w:hAnsi="Arial" w:cs="Arial"/>
        </w:rPr>
        <w:tab/>
      </w:r>
      <w:r>
        <w:t xml:space="preserve"> </w:t>
      </w:r>
    </w:p>
    <w:p w14:paraId="36FC69AD" w14:textId="77777777" w:rsidR="007235B2" w:rsidRDefault="007235B2" w:rsidP="007235B2">
      <w:pPr>
        <w:numPr>
          <w:ilvl w:val="0"/>
          <w:numId w:val="37"/>
        </w:numPr>
        <w:spacing w:after="173" w:line="264" w:lineRule="auto"/>
        <w:ind w:right="82" w:hanging="360"/>
      </w:pPr>
      <w:r>
        <w:t xml:space="preserve">To display only the contiguous US states, in the </w:t>
      </w:r>
      <w:r>
        <w:rPr>
          <w:rFonts w:ascii="Calibri" w:eastAsia="Calibri" w:hAnsi="Calibri" w:cs="Calibri"/>
          <w:b/>
        </w:rPr>
        <w:t>Filters</w:t>
      </w:r>
      <w:r>
        <w:t xml:space="preserve"> section, click </w:t>
      </w:r>
      <w:r>
        <w:rPr>
          <w:rFonts w:ascii="Calibri" w:eastAsia="Calibri" w:hAnsi="Calibri" w:cs="Calibri"/>
          <w:b/>
        </w:rPr>
        <w:t>State Name (All)</w:t>
      </w:r>
      <w:r>
        <w:t xml:space="preserve"> to expand the filter list. </w:t>
      </w:r>
    </w:p>
    <w:p w14:paraId="0C6EF415" w14:textId="77777777" w:rsidR="007235B2" w:rsidRDefault="007235B2" w:rsidP="007235B2">
      <w:pPr>
        <w:spacing w:after="215" w:line="259" w:lineRule="auto"/>
        <w:ind w:left="0" w:right="2662"/>
        <w:jc w:val="center"/>
      </w:pPr>
      <w:r>
        <w:rPr>
          <w:noProof/>
          <w:lang w:val="pt-PT" w:eastAsia="pt-PT"/>
        </w:rPr>
        <w:lastRenderedPageBreak/>
        <w:drawing>
          <wp:inline distT="0" distB="0" distL="0" distR="0" wp14:anchorId="6515BC2F" wp14:editId="0DE14D2A">
            <wp:extent cx="1729740" cy="1661160"/>
            <wp:effectExtent l="0" t="0" r="0" b="0"/>
            <wp:docPr id="3834" name="Picture 3834"/>
            <wp:cNvGraphicFramePr/>
            <a:graphic xmlns:a="http://schemas.openxmlformats.org/drawingml/2006/main">
              <a:graphicData uri="http://schemas.openxmlformats.org/drawingml/2006/picture">
                <pic:pic xmlns:pic="http://schemas.openxmlformats.org/drawingml/2006/picture">
                  <pic:nvPicPr>
                    <pic:cNvPr id="3834" name="Picture 3834"/>
                    <pic:cNvPicPr/>
                  </pic:nvPicPr>
                  <pic:blipFill>
                    <a:blip r:embed="rId114"/>
                    <a:stretch>
                      <a:fillRect/>
                    </a:stretch>
                  </pic:blipFill>
                  <pic:spPr>
                    <a:xfrm>
                      <a:off x="0" y="0"/>
                      <a:ext cx="1729740" cy="1661160"/>
                    </a:xfrm>
                    <a:prstGeom prst="rect">
                      <a:avLst/>
                    </a:prstGeom>
                  </pic:spPr>
                </pic:pic>
              </a:graphicData>
            </a:graphic>
          </wp:inline>
        </w:drawing>
      </w:r>
      <w:r>
        <w:t xml:space="preserve"> </w:t>
      </w:r>
    </w:p>
    <w:p w14:paraId="17968221" w14:textId="5D7E1F5E" w:rsidR="007235B2" w:rsidRDefault="006E31CD" w:rsidP="007235B2">
      <w:pPr>
        <w:numPr>
          <w:ilvl w:val="0"/>
          <w:numId w:val="37"/>
        </w:numPr>
        <w:spacing w:after="276" w:line="264" w:lineRule="auto"/>
        <w:ind w:right="82" w:hanging="360"/>
      </w:pPr>
      <w:r>
        <w:t xml:space="preserve">Select </w:t>
      </w:r>
      <w:r w:rsidR="007235B2">
        <w:rPr>
          <w:rFonts w:ascii="Calibri" w:eastAsia="Calibri" w:hAnsi="Calibri" w:cs="Calibri"/>
          <w:b/>
        </w:rPr>
        <w:t>(All)</w:t>
      </w:r>
      <w:r w:rsidR="007235B2">
        <w:t xml:space="preserve">, and then </w:t>
      </w:r>
      <w:r>
        <w:t xml:space="preserve">clear </w:t>
      </w:r>
      <w:r w:rsidR="007235B2">
        <w:rPr>
          <w:rFonts w:ascii="Calibri" w:eastAsia="Calibri" w:hAnsi="Calibri" w:cs="Calibri"/>
          <w:b/>
        </w:rPr>
        <w:t>Alaska</w:t>
      </w:r>
      <w:r w:rsidR="007235B2">
        <w:t xml:space="preserve"> and </w:t>
      </w:r>
      <w:r w:rsidR="007235B2">
        <w:rPr>
          <w:rFonts w:ascii="Calibri" w:eastAsia="Calibri" w:hAnsi="Calibri" w:cs="Calibri"/>
          <w:b/>
        </w:rPr>
        <w:t>Hawaii</w:t>
      </w:r>
      <w:r w:rsidR="007235B2">
        <w:t xml:space="preserve">. </w:t>
      </w:r>
    </w:p>
    <w:p w14:paraId="040ADDD2" w14:textId="287E647E" w:rsidR="007235B2" w:rsidRDefault="007235B2" w:rsidP="007235B2">
      <w:pPr>
        <w:numPr>
          <w:ilvl w:val="0"/>
          <w:numId w:val="37"/>
        </w:numPr>
        <w:spacing w:after="174" w:line="264" w:lineRule="auto"/>
        <w:ind w:right="82" w:hanging="360"/>
      </w:pPr>
      <w:r>
        <w:t>Verify that the visualization matches the following</w:t>
      </w:r>
      <w:r w:rsidR="002650D8">
        <w:t xml:space="preserve"> screenshot:</w:t>
      </w:r>
    </w:p>
    <w:p w14:paraId="2FEC6CC0" w14:textId="77777777" w:rsidR="007235B2" w:rsidRDefault="007235B2" w:rsidP="007235B2">
      <w:pPr>
        <w:spacing w:after="216" w:line="259" w:lineRule="auto"/>
        <w:ind w:left="0"/>
        <w:jc w:val="right"/>
      </w:pPr>
      <w:r>
        <w:rPr>
          <w:noProof/>
          <w:lang w:val="pt-PT" w:eastAsia="pt-PT"/>
        </w:rPr>
        <w:drawing>
          <wp:inline distT="0" distB="0" distL="0" distR="0" wp14:anchorId="175A01ED" wp14:editId="7308A761">
            <wp:extent cx="3870960" cy="2286000"/>
            <wp:effectExtent l="0" t="0" r="0" b="0"/>
            <wp:docPr id="3836" name="Picture 3836"/>
            <wp:cNvGraphicFramePr/>
            <a:graphic xmlns:a="http://schemas.openxmlformats.org/drawingml/2006/main">
              <a:graphicData uri="http://schemas.openxmlformats.org/drawingml/2006/picture">
                <pic:pic xmlns:pic="http://schemas.openxmlformats.org/drawingml/2006/picture">
                  <pic:nvPicPr>
                    <pic:cNvPr id="3836" name="Picture 3836"/>
                    <pic:cNvPicPr/>
                  </pic:nvPicPr>
                  <pic:blipFill>
                    <a:blip r:embed="rId115"/>
                    <a:stretch>
                      <a:fillRect/>
                    </a:stretch>
                  </pic:blipFill>
                  <pic:spPr>
                    <a:xfrm>
                      <a:off x="0" y="0"/>
                      <a:ext cx="3870960" cy="2286000"/>
                    </a:xfrm>
                    <a:prstGeom prst="rect">
                      <a:avLst/>
                    </a:prstGeom>
                  </pic:spPr>
                </pic:pic>
              </a:graphicData>
            </a:graphic>
          </wp:inline>
        </w:drawing>
      </w:r>
      <w:r>
        <w:t xml:space="preserve"> </w:t>
      </w:r>
    </w:p>
    <w:p w14:paraId="1C14C2B7" w14:textId="6CB5937F" w:rsidR="007235B2" w:rsidRDefault="007235B2" w:rsidP="007235B2">
      <w:pPr>
        <w:numPr>
          <w:ilvl w:val="0"/>
          <w:numId w:val="37"/>
        </w:numPr>
        <w:spacing w:after="0" w:line="264" w:lineRule="auto"/>
        <w:ind w:right="82" w:hanging="360"/>
      </w:pPr>
      <w:r>
        <w:t>Verify that the report page matches the following</w:t>
      </w:r>
      <w:r w:rsidR="002650D8" w:rsidRPr="002650D8">
        <w:t xml:space="preserve"> </w:t>
      </w:r>
      <w:r w:rsidR="002650D8">
        <w:t>screenshot:</w:t>
      </w:r>
      <w:r>
        <w:t xml:space="preserve"> </w:t>
      </w:r>
    </w:p>
    <w:p w14:paraId="637EAC76" w14:textId="77777777" w:rsidR="007235B2" w:rsidRDefault="007235B2" w:rsidP="007235B2">
      <w:pPr>
        <w:spacing w:after="227" w:line="259" w:lineRule="auto"/>
        <w:ind w:left="731"/>
      </w:pPr>
      <w:r>
        <w:rPr>
          <w:noProof/>
          <w:lang w:val="pt-PT" w:eastAsia="pt-PT"/>
        </w:rPr>
        <mc:AlternateContent>
          <mc:Choice Requires="wpg">
            <w:drawing>
              <wp:inline distT="0" distB="0" distL="0" distR="0" wp14:anchorId="2E0A1C9D" wp14:editId="54F88DEC">
                <wp:extent cx="3867697" cy="2235892"/>
                <wp:effectExtent l="0" t="0" r="0" b="0"/>
                <wp:docPr id="31981" name="Group 31981"/>
                <wp:cNvGraphicFramePr/>
                <a:graphic xmlns:a="http://schemas.openxmlformats.org/drawingml/2006/main">
                  <a:graphicData uri="http://schemas.microsoft.com/office/word/2010/wordprocessingGroup">
                    <wpg:wgp>
                      <wpg:cNvGrpSpPr/>
                      <wpg:grpSpPr>
                        <a:xfrm>
                          <a:off x="0" y="0"/>
                          <a:ext cx="3867697" cy="2235892"/>
                          <a:chOff x="0" y="0"/>
                          <a:chExt cx="3867697" cy="2235892"/>
                        </a:xfrm>
                      </wpg:grpSpPr>
                      <wps:wsp>
                        <wps:cNvPr id="3830" name="Rectangle 3830"/>
                        <wps:cNvSpPr/>
                        <wps:spPr>
                          <a:xfrm>
                            <a:off x="3835147" y="2091417"/>
                            <a:ext cx="43291" cy="192152"/>
                          </a:xfrm>
                          <a:prstGeom prst="rect">
                            <a:avLst/>
                          </a:prstGeom>
                          <a:ln>
                            <a:noFill/>
                          </a:ln>
                        </wps:spPr>
                        <wps:txbx>
                          <w:txbxContent>
                            <w:p w14:paraId="41CAF2F0" w14:textId="77777777" w:rsidR="00432248" w:rsidRDefault="00432248" w:rsidP="007235B2">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3838" name="Picture 3838"/>
                          <pic:cNvPicPr/>
                        </pic:nvPicPr>
                        <pic:blipFill>
                          <a:blip r:embed="rId116"/>
                          <a:stretch>
                            <a:fillRect/>
                          </a:stretch>
                        </pic:blipFill>
                        <pic:spPr>
                          <a:xfrm>
                            <a:off x="5080" y="5080"/>
                            <a:ext cx="3810000" cy="2164080"/>
                          </a:xfrm>
                          <a:prstGeom prst="rect">
                            <a:avLst/>
                          </a:prstGeom>
                        </pic:spPr>
                      </pic:pic>
                      <wps:wsp>
                        <wps:cNvPr id="3839" name="Shape 3839"/>
                        <wps:cNvSpPr/>
                        <wps:spPr>
                          <a:xfrm>
                            <a:off x="0" y="0"/>
                            <a:ext cx="3820160" cy="2174240"/>
                          </a:xfrm>
                          <a:custGeom>
                            <a:avLst/>
                            <a:gdLst/>
                            <a:ahLst/>
                            <a:cxnLst/>
                            <a:rect l="0" t="0" r="0" b="0"/>
                            <a:pathLst>
                              <a:path w="3820160" h="2174240">
                                <a:moveTo>
                                  <a:pt x="0" y="2174240"/>
                                </a:moveTo>
                                <a:lnTo>
                                  <a:pt x="3820160" y="2174240"/>
                                </a:lnTo>
                                <a:lnTo>
                                  <a:pt x="3820160" y="0"/>
                                </a:lnTo>
                                <a:lnTo>
                                  <a:pt x="0" y="0"/>
                                </a:lnTo>
                                <a:close/>
                              </a:path>
                            </a:pathLst>
                          </a:custGeom>
                          <a:ln w="10160" cap="flat">
                            <a:round/>
                          </a:ln>
                        </wps:spPr>
                        <wps:style>
                          <a:lnRef idx="1">
                            <a:srgbClr val="A6A6A6"/>
                          </a:lnRef>
                          <a:fillRef idx="0">
                            <a:srgbClr val="000000">
                              <a:alpha val="0"/>
                            </a:srgbClr>
                          </a:fillRef>
                          <a:effectRef idx="0">
                            <a:scrgbClr r="0" g="0" b="0"/>
                          </a:effectRef>
                          <a:fontRef idx="none"/>
                        </wps:style>
                        <wps:bodyPr/>
                      </wps:wsp>
                    </wpg:wgp>
                  </a:graphicData>
                </a:graphic>
              </wp:inline>
            </w:drawing>
          </mc:Choice>
          <mc:Fallback>
            <w:pict>
              <v:group w14:anchorId="2E0A1C9D" id="Group 31981" o:spid="_x0000_s1026" style="width:304.55pt;height:176.05pt;mso-position-horizontal-relative:char;mso-position-vertical-relative:line" coordsize="38676,22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">
                <v:rect id="Rectangle 3830" o:spid="_x0000_s1027" style="position:absolute;left:38351;top:20914;width:43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vxAAAAN0AAAAPAAAAZHJzL2Rvd25yZXYueG1sRE9Na8JA&#10;EL0X/A/LCN6aTStI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MBov6/EAAAA3QAAAA8A&#10;AAAAAAAAAAAAAAAABwIAAGRycy9kb3ducmV2LnhtbFBLBQYAAAAAAwADALcAAAD4AgAAAAA=&#10;" filled="f" stroked="f">
                  <v:textbox inset="0,0,0,0">
                    <w:txbxContent>
                      <w:p w14:paraId="41CAF2F0" w14:textId="77777777" w:rsidR="00432248" w:rsidRDefault="00432248" w:rsidP="007235B2">
                        <w:pPr>
                          <w:spacing w:after="160" w:line="259" w:lineRule="auto"/>
                          <w:ind w:left="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38" o:spid="_x0000_s1028" type="#_x0000_t75" style="position:absolute;left:50;top:50;width:38100;height:21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">
                  <v:imagedata r:id="rId117" o:title=""/>
                </v:shape>
                <v:shape id="Shape 3839" o:spid="_x0000_s1029" style="position:absolute;width:38201;height:21742;visibility:visible;mso-wrap-style:square;v-text-anchor:top" coordsize="3820160,217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" path="m,2174240r3820160,l3820160,,,,,2174240xe" filled="f" strokecolor="#a2a2a2" strokeweight=".8pt">
                  <v:path arrowok="t" textboxrect="0,0,3820160,2174240"/>
                </v:shape>
                <w10:anchorlock/>
              </v:group>
            </w:pict>
          </mc:Fallback>
        </mc:AlternateContent>
      </w:r>
    </w:p>
    <w:p w14:paraId="0DAB1DBC" w14:textId="77777777" w:rsidR="007235B2" w:rsidRDefault="007235B2" w:rsidP="007235B2">
      <w:pPr>
        <w:spacing w:after="0" w:line="259" w:lineRule="auto"/>
        <w:ind w:left="0"/>
      </w:pPr>
      <w:r>
        <w:rPr>
          <w:rFonts w:ascii="Arial" w:eastAsia="Arial" w:hAnsi="Arial" w:cs="Arial"/>
        </w:rPr>
        <w:t xml:space="preserve"> </w:t>
      </w:r>
      <w:r>
        <w:rPr>
          <w:rFonts w:ascii="Arial" w:eastAsia="Arial" w:hAnsi="Arial" w:cs="Arial"/>
        </w:rPr>
        <w:tab/>
      </w:r>
      <w:r>
        <w:rPr>
          <w:rFonts w:ascii="Calibri" w:eastAsia="Calibri" w:hAnsi="Calibri" w:cs="Calibri"/>
          <w:b/>
        </w:rPr>
        <w:t xml:space="preserve"> </w:t>
      </w:r>
    </w:p>
    <w:p w14:paraId="78A07A3A" w14:textId="77777777" w:rsidR="007235B2" w:rsidRDefault="007235B2" w:rsidP="00FD38E3">
      <w:pPr>
        <w:pStyle w:val="Heading3"/>
      </w:pPr>
      <w:r>
        <w:lastRenderedPageBreak/>
        <w:t xml:space="preserve">Interacting with the Report Page </w:t>
      </w:r>
    </w:p>
    <w:p w14:paraId="43F332A4" w14:textId="77777777" w:rsidR="00FD38E3" w:rsidRDefault="00FD38E3" w:rsidP="007235B2">
      <w:pPr>
        <w:ind w:right="82"/>
      </w:pPr>
    </w:p>
    <w:p w14:paraId="3F7E0778" w14:textId="1359647A" w:rsidR="007235B2" w:rsidRDefault="007235B2" w:rsidP="007235B2">
      <w:pPr>
        <w:ind w:right="82"/>
      </w:pPr>
      <w:r>
        <w:t>In this task, you will interact with the report page</w:t>
      </w:r>
      <w:r w:rsidR="006D149A">
        <w:t xml:space="preserve"> and change the way </w:t>
      </w:r>
      <w:r w:rsidR="006E31CD">
        <w:t xml:space="preserve">the </w:t>
      </w:r>
      <w:r w:rsidR="006D149A">
        <w:t>visualizations interact</w:t>
      </w:r>
      <w:r>
        <w:t xml:space="preserve">. </w:t>
      </w:r>
    </w:p>
    <w:p w14:paraId="05E1A617" w14:textId="162E42EF" w:rsidR="00FD38E3" w:rsidRDefault="00FD38E3" w:rsidP="00FD38E3">
      <w:pPr>
        <w:spacing w:after="276" w:line="264" w:lineRule="auto"/>
        <w:ind w:left="0" w:right="82"/>
      </w:pPr>
    </w:p>
    <w:p w14:paraId="60F15EEF" w14:textId="613F2C16" w:rsidR="007235B2" w:rsidRDefault="007235B2" w:rsidP="007235B2">
      <w:pPr>
        <w:numPr>
          <w:ilvl w:val="0"/>
          <w:numId w:val="38"/>
        </w:numPr>
        <w:spacing w:after="276" w:line="264" w:lineRule="auto"/>
        <w:ind w:right="82" w:hanging="360"/>
      </w:pPr>
      <w:r>
        <w:t xml:space="preserve">In the slicer, </w:t>
      </w:r>
      <w:r w:rsidR="006E31CD">
        <w:t xml:space="preserve">clear </w:t>
      </w:r>
      <w:r>
        <w:rPr>
          <w:rFonts w:ascii="Calibri" w:eastAsia="Calibri" w:hAnsi="Calibri" w:cs="Calibri"/>
          <w:b/>
        </w:rPr>
        <w:t>CY2014</w:t>
      </w:r>
      <w:r>
        <w:t xml:space="preserve"> and notice that all </w:t>
      </w:r>
      <w:r w:rsidR="00C32A1D">
        <w:t xml:space="preserve">years are </w:t>
      </w:r>
      <w:r>
        <w:t xml:space="preserve">represented in the report. </w:t>
      </w:r>
    </w:p>
    <w:p w14:paraId="26D3D696" w14:textId="77777777" w:rsidR="007235B2" w:rsidRDefault="007235B2" w:rsidP="007235B2">
      <w:pPr>
        <w:numPr>
          <w:ilvl w:val="0"/>
          <w:numId w:val="38"/>
        </w:numPr>
        <w:spacing w:after="276" w:line="264" w:lineRule="auto"/>
        <w:ind w:right="82" w:hanging="360"/>
      </w:pPr>
      <w:r>
        <w:t xml:space="preserve">Check </w:t>
      </w:r>
      <w:r>
        <w:rPr>
          <w:rFonts w:ascii="Calibri" w:eastAsia="Calibri" w:hAnsi="Calibri" w:cs="Calibri"/>
          <w:b/>
        </w:rPr>
        <w:t>CY2015</w:t>
      </w:r>
      <w:r>
        <w:t xml:space="preserve">. </w:t>
      </w:r>
    </w:p>
    <w:p w14:paraId="27DBF137" w14:textId="77777777" w:rsidR="007235B2" w:rsidRDefault="007235B2" w:rsidP="007235B2">
      <w:pPr>
        <w:numPr>
          <w:ilvl w:val="0"/>
          <w:numId w:val="38"/>
        </w:numPr>
        <w:spacing w:after="276" w:line="264" w:lineRule="auto"/>
        <w:ind w:right="82" w:hanging="360"/>
      </w:pPr>
      <w:r>
        <w:t xml:space="preserve">To filter by a particular month, in the combo chart, hover the cursor over any one of the </w:t>
      </w:r>
      <w:r>
        <w:rPr>
          <w:rFonts w:ascii="Calibri" w:eastAsia="Calibri" w:hAnsi="Calibri" w:cs="Calibri"/>
          <w:b/>
        </w:rPr>
        <w:t>Net Revenue</w:t>
      </w:r>
      <w:r>
        <w:t xml:space="preserve"> columns, and then take note of the value. </w:t>
      </w:r>
    </w:p>
    <w:p w14:paraId="3BC191B7" w14:textId="281D4101" w:rsidR="007235B2" w:rsidRDefault="007235B2" w:rsidP="007235B2">
      <w:pPr>
        <w:numPr>
          <w:ilvl w:val="0"/>
          <w:numId w:val="38"/>
        </w:numPr>
        <w:spacing w:after="276" w:line="264" w:lineRule="auto"/>
        <w:ind w:right="82" w:hanging="360"/>
      </w:pPr>
      <w:r>
        <w:t>Click the column, and notice that all of the report page visualizations filter by that month. (You can verify this by comparing the table totals to the noted value)</w:t>
      </w:r>
      <w:r w:rsidR="006E31CD">
        <w:t>.</w:t>
      </w:r>
      <w:r>
        <w:t xml:space="preserve"> </w:t>
      </w:r>
    </w:p>
    <w:p w14:paraId="0BFFDEF1" w14:textId="77777777" w:rsidR="007235B2" w:rsidRDefault="007235B2" w:rsidP="007235B2">
      <w:pPr>
        <w:numPr>
          <w:ilvl w:val="0"/>
          <w:numId w:val="38"/>
        </w:numPr>
        <w:spacing w:after="276" w:line="264" w:lineRule="auto"/>
        <w:ind w:right="82" w:hanging="360"/>
      </w:pPr>
      <w:r>
        <w:t xml:space="preserve">To clear the filter, click in a blank area of the combo chart. </w:t>
      </w:r>
    </w:p>
    <w:p w14:paraId="721885A3" w14:textId="599D7D6C" w:rsidR="007235B2" w:rsidRDefault="007235B2" w:rsidP="007235B2">
      <w:pPr>
        <w:numPr>
          <w:ilvl w:val="0"/>
          <w:numId w:val="38"/>
        </w:numPr>
        <w:spacing w:after="276" w:line="264" w:lineRule="auto"/>
        <w:ind w:right="82" w:hanging="360"/>
      </w:pPr>
      <w:r>
        <w:t xml:space="preserve">To determine the net profit for a particular state and product item group, hover the cursor over any state pie </w:t>
      </w:r>
      <w:r w:rsidR="00C32A1D">
        <w:t>section</w:t>
      </w:r>
      <w:r>
        <w:t xml:space="preserve">, and then take note of the value. </w:t>
      </w:r>
    </w:p>
    <w:p w14:paraId="31CB9FFF" w14:textId="5DA57C98" w:rsidR="007235B2" w:rsidRDefault="007235B2" w:rsidP="007235B2">
      <w:pPr>
        <w:numPr>
          <w:ilvl w:val="0"/>
          <w:numId w:val="38"/>
        </w:numPr>
        <w:spacing w:after="274" w:line="264" w:lineRule="auto"/>
        <w:ind w:right="82" w:hanging="360"/>
      </w:pPr>
      <w:r>
        <w:t xml:space="preserve">Click the state pie slice, and notice that all of the report page visualizations filter by that state and product item group. </w:t>
      </w:r>
    </w:p>
    <w:p w14:paraId="013FD01F" w14:textId="77777777" w:rsidR="006034DB" w:rsidRDefault="006034DB" w:rsidP="006034DB">
      <w:pPr>
        <w:numPr>
          <w:ilvl w:val="0"/>
          <w:numId w:val="38"/>
        </w:numPr>
        <w:spacing w:after="246" w:line="264" w:lineRule="auto"/>
        <w:ind w:right="82" w:hanging="360"/>
      </w:pPr>
      <w:r>
        <w:t xml:space="preserve">To clear the filter, click in a blank area of the map. </w:t>
      </w:r>
    </w:p>
    <w:p w14:paraId="5B2DC331" w14:textId="0FB7EB5D" w:rsidR="00FD38E3" w:rsidRDefault="00FD38E3" w:rsidP="007235B2">
      <w:pPr>
        <w:numPr>
          <w:ilvl w:val="0"/>
          <w:numId w:val="38"/>
        </w:numPr>
        <w:spacing w:after="274" w:line="264" w:lineRule="auto"/>
        <w:ind w:right="82" w:hanging="360"/>
      </w:pPr>
      <w:r>
        <w:t xml:space="preserve">Notice how it </w:t>
      </w:r>
      <w:r w:rsidR="006E31CD">
        <w:t xml:space="preserve">does not </w:t>
      </w:r>
      <w:r>
        <w:t>make sense to filter the Clustered Bar chart based on a selection in the pie chart on the map</w:t>
      </w:r>
      <w:r w:rsidR="006E31CD">
        <w:t>,</w:t>
      </w:r>
      <w:r w:rsidR="006034DB">
        <w:t xml:space="preserve"> because the impact is barely visible</w:t>
      </w:r>
      <w:r>
        <w:t xml:space="preserve">. </w:t>
      </w:r>
      <w:r w:rsidR="006E31CD">
        <w:t xml:space="preserve">Let us </w:t>
      </w:r>
      <w:r>
        <w:t>change that interaction.</w:t>
      </w:r>
    </w:p>
    <w:p w14:paraId="24F0F4EB" w14:textId="3C038A4E" w:rsidR="00FD38E3" w:rsidRDefault="00FD38E3" w:rsidP="007235B2">
      <w:pPr>
        <w:numPr>
          <w:ilvl w:val="0"/>
          <w:numId w:val="38"/>
        </w:numPr>
        <w:spacing w:after="274" w:line="264" w:lineRule="auto"/>
        <w:ind w:right="82" w:hanging="360"/>
      </w:pPr>
      <w:r>
        <w:t>Click the map’s border to make sure it is selected.</w:t>
      </w:r>
    </w:p>
    <w:p w14:paraId="6EDDB2C4" w14:textId="741AEC0A" w:rsidR="00FD38E3" w:rsidRDefault="00FD38E3" w:rsidP="007235B2">
      <w:pPr>
        <w:numPr>
          <w:ilvl w:val="0"/>
          <w:numId w:val="38"/>
        </w:numPr>
        <w:spacing w:after="274" w:line="264" w:lineRule="auto"/>
        <w:ind w:right="82" w:hanging="360"/>
      </w:pPr>
      <w:r>
        <w:t xml:space="preserve">Click the </w:t>
      </w:r>
      <w:r>
        <w:rPr>
          <w:b/>
        </w:rPr>
        <w:t xml:space="preserve">Format </w:t>
      </w:r>
      <w:r>
        <w:t>tab</w:t>
      </w:r>
      <w:r w:rsidR="006E31CD">
        <w:t>,</w:t>
      </w:r>
      <w:r>
        <w:t xml:space="preserve"> and </w:t>
      </w:r>
      <w:r w:rsidR="006E31CD">
        <w:t xml:space="preserve">then </w:t>
      </w:r>
      <w:r>
        <w:t xml:space="preserve">click the </w:t>
      </w:r>
      <w:r>
        <w:rPr>
          <w:b/>
        </w:rPr>
        <w:t>Edit Interactions</w:t>
      </w:r>
      <w:r>
        <w:t xml:space="preserve"> option in the </w:t>
      </w:r>
      <w:r>
        <w:rPr>
          <w:b/>
        </w:rPr>
        <w:t xml:space="preserve">Interactions </w:t>
      </w:r>
      <w:r>
        <w:t>group</w:t>
      </w:r>
    </w:p>
    <w:p w14:paraId="30F3A1AC" w14:textId="3CC2EAD5" w:rsidR="00FD38E3" w:rsidRDefault="00FD38E3" w:rsidP="00FD38E3">
      <w:pPr>
        <w:spacing w:after="274" w:line="264" w:lineRule="auto"/>
        <w:ind w:left="705" w:right="82"/>
      </w:pPr>
      <w:r>
        <w:rPr>
          <w:noProof/>
          <w:lang w:val="pt-PT" w:eastAsia="pt-PT"/>
        </w:rPr>
        <w:drawing>
          <wp:inline distT="0" distB="0" distL="0" distR="0" wp14:anchorId="69F4838D" wp14:editId="2C686A4E">
            <wp:extent cx="2156460" cy="937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56460" cy="937260"/>
                    </a:xfrm>
                    <a:prstGeom prst="rect">
                      <a:avLst/>
                    </a:prstGeom>
                    <a:noFill/>
                    <a:ln>
                      <a:noFill/>
                    </a:ln>
                  </pic:spPr>
                </pic:pic>
              </a:graphicData>
            </a:graphic>
          </wp:inline>
        </w:drawing>
      </w:r>
    </w:p>
    <w:p w14:paraId="6BC5D51F" w14:textId="47DE2A4D" w:rsidR="007235B2" w:rsidRDefault="006034DB" w:rsidP="007235B2">
      <w:pPr>
        <w:numPr>
          <w:ilvl w:val="0"/>
          <w:numId w:val="38"/>
        </w:numPr>
        <w:spacing w:after="246" w:line="264" w:lineRule="auto"/>
        <w:ind w:right="82" w:hanging="360"/>
      </w:pPr>
      <w:r>
        <w:t xml:space="preserve">Change the interaction to </w:t>
      </w:r>
      <w:r>
        <w:rPr>
          <w:b/>
        </w:rPr>
        <w:t>Filter</w:t>
      </w:r>
      <w:r>
        <w:t xml:space="preserve"> by selecting the appropriate option in the clustered bar chart</w:t>
      </w:r>
      <w:r w:rsidR="006E31CD">
        <w:t>.</w:t>
      </w:r>
    </w:p>
    <w:p w14:paraId="1BB2B6B7" w14:textId="7159E0FD" w:rsidR="006034DB" w:rsidRDefault="006034DB" w:rsidP="006034DB">
      <w:pPr>
        <w:spacing w:after="246" w:line="264" w:lineRule="auto"/>
        <w:ind w:left="705" w:right="82"/>
      </w:pPr>
      <w:r>
        <w:rPr>
          <w:noProof/>
          <w:lang w:val="pt-PT" w:eastAsia="pt-PT"/>
        </w:rPr>
        <w:lastRenderedPageBreak/>
        <w:drawing>
          <wp:inline distT="0" distB="0" distL="0" distR="0" wp14:anchorId="31C9B946" wp14:editId="56751B58">
            <wp:extent cx="2042160" cy="2506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42160" cy="2506980"/>
                    </a:xfrm>
                    <a:prstGeom prst="rect">
                      <a:avLst/>
                    </a:prstGeom>
                    <a:noFill/>
                    <a:ln>
                      <a:noFill/>
                    </a:ln>
                  </pic:spPr>
                </pic:pic>
              </a:graphicData>
            </a:graphic>
          </wp:inline>
        </w:drawing>
      </w:r>
    </w:p>
    <w:p w14:paraId="2ED9C552" w14:textId="3109B0C1" w:rsidR="006034DB" w:rsidRDefault="006034DB" w:rsidP="006034DB">
      <w:pPr>
        <w:numPr>
          <w:ilvl w:val="0"/>
          <w:numId w:val="38"/>
        </w:numPr>
        <w:spacing w:after="246" w:line="264" w:lineRule="auto"/>
        <w:ind w:right="82" w:hanging="360"/>
      </w:pPr>
      <w:r>
        <w:t>Just to try a different interaction, remove the filter between the slicer and the two tables (region and manager net profit)</w:t>
      </w:r>
      <w:r w:rsidR="006E31CD">
        <w:t>.</w:t>
      </w:r>
    </w:p>
    <w:p w14:paraId="5F3347F5" w14:textId="7FEB5EF2" w:rsidR="006034DB" w:rsidRPr="006034DB" w:rsidRDefault="006034DB" w:rsidP="006034DB">
      <w:pPr>
        <w:spacing w:after="246" w:line="264" w:lineRule="auto"/>
        <w:ind w:left="705" w:right="82"/>
      </w:pPr>
      <w:r>
        <w:rPr>
          <w:i/>
        </w:rPr>
        <w:t>Note: No instructions given, deliberately.</w:t>
      </w:r>
    </w:p>
    <w:p w14:paraId="3D58EB1C" w14:textId="15CF6903" w:rsidR="006034DB" w:rsidRDefault="006034DB" w:rsidP="006034DB">
      <w:pPr>
        <w:numPr>
          <w:ilvl w:val="0"/>
          <w:numId w:val="38"/>
        </w:numPr>
        <w:spacing w:after="246" w:line="264" w:lineRule="auto"/>
        <w:ind w:right="82" w:hanging="360"/>
      </w:pPr>
      <w:r>
        <w:t xml:space="preserve">Disable </w:t>
      </w:r>
      <w:r>
        <w:rPr>
          <w:b/>
        </w:rPr>
        <w:t xml:space="preserve">Edit Iteractions </w:t>
      </w:r>
      <w:r w:rsidRPr="00AF0B09">
        <w:t>and test your cha</w:t>
      </w:r>
      <w:r w:rsidR="00AF0B09" w:rsidRPr="00AF0B09">
        <w:t>nges</w:t>
      </w:r>
      <w:r w:rsidR="00AF0B09">
        <w:t>.</w:t>
      </w:r>
    </w:p>
    <w:p w14:paraId="50FC4412" w14:textId="61BCF52C" w:rsidR="00AF0B09" w:rsidRDefault="00AF0B09" w:rsidP="006034DB">
      <w:pPr>
        <w:numPr>
          <w:ilvl w:val="0"/>
          <w:numId w:val="38"/>
        </w:numPr>
        <w:spacing w:after="246" w:line="264" w:lineRule="auto"/>
        <w:ind w:right="82" w:hanging="360"/>
      </w:pPr>
      <w:r>
        <w:t xml:space="preserve">Select </w:t>
      </w:r>
      <w:r w:rsidR="006E31CD">
        <w:t xml:space="preserve">a </w:t>
      </w:r>
      <w:r w:rsidRPr="00AF0B09">
        <w:rPr>
          <w:b/>
        </w:rPr>
        <w:t>Product</w:t>
      </w:r>
      <w:r>
        <w:t xml:space="preserve"> </w:t>
      </w:r>
      <w:r>
        <w:rPr>
          <w:b/>
        </w:rPr>
        <w:t>Item Group</w:t>
      </w:r>
      <w:r>
        <w:t xml:space="preserve"> in a pie chart and notice that the clustered bar chart gets filtered and not highlighted.</w:t>
      </w:r>
    </w:p>
    <w:p w14:paraId="2D336C39" w14:textId="7691DCC0" w:rsidR="00AF0B09" w:rsidRDefault="00AF0B09" w:rsidP="006034DB">
      <w:pPr>
        <w:numPr>
          <w:ilvl w:val="0"/>
          <w:numId w:val="38"/>
        </w:numPr>
        <w:spacing w:after="246" w:line="264" w:lineRule="auto"/>
        <w:ind w:right="82" w:hanging="360"/>
      </w:pPr>
      <w:r>
        <w:t>Change the year in the slicer</w:t>
      </w:r>
      <w:r w:rsidR="006E31CD">
        <w:t>,</w:t>
      </w:r>
      <w:r>
        <w:t xml:space="preserve"> and notice that the tables do not change.</w:t>
      </w:r>
    </w:p>
    <w:p w14:paraId="5B5F5A67" w14:textId="54CEAE48" w:rsidR="00AF0B09" w:rsidRDefault="00AF0B09" w:rsidP="006034DB">
      <w:pPr>
        <w:numPr>
          <w:ilvl w:val="0"/>
          <w:numId w:val="38"/>
        </w:numPr>
        <w:spacing w:after="246" w:line="264" w:lineRule="auto"/>
        <w:ind w:right="82" w:hanging="360"/>
      </w:pPr>
      <w:r>
        <w:t xml:space="preserve">Change the Page name to </w:t>
      </w:r>
      <w:r w:rsidRPr="00C32A1D">
        <w:rPr>
          <w:b/>
        </w:rPr>
        <w:t>US Sales</w:t>
      </w:r>
      <w:r w:rsidR="006E31CD">
        <w:t>.</w:t>
      </w:r>
    </w:p>
    <w:p w14:paraId="7F752EAC" w14:textId="77777777" w:rsidR="00DA08D1" w:rsidRDefault="00DA08D1" w:rsidP="00DA08D1">
      <w:pPr>
        <w:spacing w:after="246" w:line="264" w:lineRule="auto"/>
        <w:ind w:left="705" w:right="82"/>
      </w:pPr>
    </w:p>
    <w:p w14:paraId="397EEA34" w14:textId="4734424A" w:rsidR="00DA08D1" w:rsidRDefault="00F2260A" w:rsidP="00DA08D1">
      <w:pPr>
        <w:pStyle w:val="Heading3"/>
      </w:pPr>
      <w:r>
        <w:t>Using Custom Visualizations</w:t>
      </w:r>
    </w:p>
    <w:p w14:paraId="54EBAB13" w14:textId="77777777" w:rsidR="00DA08D1" w:rsidRDefault="00DA08D1" w:rsidP="00DA08D1">
      <w:pPr>
        <w:ind w:right="82"/>
      </w:pPr>
    </w:p>
    <w:p w14:paraId="700EDE1A" w14:textId="58FB5D5A" w:rsidR="00DA08D1" w:rsidRDefault="00F2260A" w:rsidP="00DA08D1">
      <w:pPr>
        <w:ind w:right="82"/>
      </w:pPr>
      <w:r>
        <w:t>In this task</w:t>
      </w:r>
      <w:r w:rsidR="006E31CD">
        <w:t>,</w:t>
      </w:r>
      <w:r>
        <w:t xml:space="preserve"> you will create one more report</w:t>
      </w:r>
      <w:r w:rsidR="006E31CD">
        <w:t xml:space="preserve"> by</w:t>
      </w:r>
      <w:r>
        <w:t xml:space="preserve"> using custom visualizations.</w:t>
      </w:r>
    </w:p>
    <w:p w14:paraId="04DC3762" w14:textId="12C99283" w:rsidR="00F2260A" w:rsidRDefault="00F2260A" w:rsidP="00DA08D1">
      <w:pPr>
        <w:ind w:right="82"/>
      </w:pPr>
    </w:p>
    <w:p w14:paraId="324166DB" w14:textId="7AD1639D" w:rsidR="00A95E7E" w:rsidRPr="006034DB" w:rsidRDefault="00A95E7E" w:rsidP="00A95E7E">
      <w:pPr>
        <w:spacing w:after="246" w:line="264" w:lineRule="auto"/>
        <w:ind w:left="705" w:right="82"/>
      </w:pPr>
      <w:r>
        <w:rPr>
          <w:i/>
        </w:rPr>
        <w:t xml:space="preserve">Note: Lab </w:t>
      </w:r>
      <w:r w:rsidR="00FE5141">
        <w:rPr>
          <w:i/>
        </w:rPr>
        <w:t>will</w:t>
      </w:r>
      <w:r>
        <w:rPr>
          <w:i/>
        </w:rPr>
        <w:t xml:space="preserve"> </w:t>
      </w:r>
      <w:r w:rsidR="00FE5141">
        <w:rPr>
          <w:i/>
        </w:rPr>
        <w:t xml:space="preserve">be </w:t>
      </w:r>
      <w:r>
        <w:rPr>
          <w:i/>
        </w:rPr>
        <w:t xml:space="preserve">deliberately less </w:t>
      </w:r>
      <w:r w:rsidR="005F613B">
        <w:rPr>
          <w:i/>
        </w:rPr>
        <w:t>guided</w:t>
      </w:r>
      <w:r>
        <w:rPr>
          <w:i/>
        </w:rPr>
        <w:t>.</w:t>
      </w:r>
    </w:p>
    <w:p w14:paraId="5C9F4A95" w14:textId="77777777" w:rsidR="00A95E7E" w:rsidRDefault="00A95E7E" w:rsidP="00DA08D1">
      <w:pPr>
        <w:ind w:right="82"/>
      </w:pPr>
    </w:p>
    <w:p w14:paraId="31413B04" w14:textId="00DEE8D9" w:rsidR="00F2260A" w:rsidRDefault="00A95E7E" w:rsidP="00F2260A">
      <w:pPr>
        <w:numPr>
          <w:ilvl w:val="0"/>
          <w:numId w:val="40"/>
        </w:numPr>
        <w:spacing w:after="246" w:line="264" w:lineRule="auto"/>
        <w:ind w:right="82" w:hanging="360"/>
      </w:pPr>
      <w:r>
        <w:t xml:space="preserve">Create a </w:t>
      </w:r>
      <w:r w:rsidRPr="00A95E7E">
        <w:rPr>
          <w:b/>
        </w:rPr>
        <w:t xml:space="preserve">new page </w:t>
      </w:r>
      <w:r w:rsidRPr="00C32A1D">
        <w:t>called</w:t>
      </w:r>
      <w:r w:rsidRPr="00A95E7E">
        <w:rPr>
          <w:b/>
        </w:rPr>
        <w:t xml:space="preserve"> US Sales Scenario</w:t>
      </w:r>
      <w:r>
        <w:t>. We are going to use our disconnected table in this report.</w:t>
      </w:r>
    </w:p>
    <w:p w14:paraId="02977C6A" w14:textId="13A28877" w:rsidR="007F65B1" w:rsidRDefault="00FE5141" w:rsidP="00F2260A">
      <w:pPr>
        <w:numPr>
          <w:ilvl w:val="0"/>
          <w:numId w:val="40"/>
        </w:numPr>
        <w:spacing w:after="246" w:line="264" w:lineRule="auto"/>
        <w:ind w:right="82" w:hanging="360"/>
      </w:pPr>
      <w:r>
        <w:t xml:space="preserve">We are going to use custom visualizations in this report. </w:t>
      </w:r>
      <w:r w:rsidR="00CC4D07">
        <w:t xml:space="preserve">Go </w:t>
      </w:r>
      <w:r>
        <w:t xml:space="preserve">to </w:t>
      </w:r>
      <w:hyperlink r:id="rId120" w:history="1">
        <w:r w:rsidRPr="00345522">
          <w:rPr>
            <w:rStyle w:val="Hyperlink"/>
          </w:rPr>
          <w:t>http://app.powerbi.com/visuals</w:t>
        </w:r>
      </w:hyperlink>
      <w:r>
        <w:t xml:space="preserve"> </w:t>
      </w:r>
      <w:r w:rsidR="00CC4D07">
        <w:t>for more information on them.</w:t>
      </w:r>
    </w:p>
    <w:p w14:paraId="03A83A81" w14:textId="53E3E7E5" w:rsidR="00FE5141" w:rsidRDefault="00FE5141" w:rsidP="00FE5141">
      <w:pPr>
        <w:spacing w:after="246" w:line="264" w:lineRule="auto"/>
        <w:ind w:left="705" w:right="82"/>
      </w:pPr>
      <w:r>
        <w:rPr>
          <w:noProof/>
          <w:lang w:val="pt-PT" w:eastAsia="pt-PT"/>
        </w:rPr>
        <w:lastRenderedPageBreak/>
        <w:drawing>
          <wp:inline distT="0" distB="0" distL="0" distR="0" wp14:anchorId="69442E28" wp14:editId="511947EA">
            <wp:extent cx="5486400" cy="3616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86400" cy="3616960"/>
                    </a:xfrm>
                    <a:prstGeom prst="rect">
                      <a:avLst/>
                    </a:prstGeom>
                  </pic:spPr>
                </pic:pic>
              </a:graphicData>
            </a:graphic>
          </wp:inline>
        </w:drawing>
      </w:r>
    </w:p>
    <w:p w14:paraId="753E555B" w14:textId="2454BFCF" w:rsidR="00FE5141" w:rsidRDefault="00FE5141" w:rsidP="00F2260A">
      <w:pPr>
        <w:numPr>
          <w:ilvl w:val="0"/>
          <w:numId w:val="40"/>
        </w:numPr>
        <w:spacing w:after="246" w:line="264" w:lineRule="auto"/>
        <w:ind w:right="82" w:hanging="360"/>
      </w:pPr>
      <w:r>
        <w:t xml:space="preserve">You can click a certain visualization to </w:t>
      </w:r>
      <w:r w:rsidR="00CC4D07">
        <w:t xml:space="preserve">obtain </w:t>
      </w:r>
      <w:r>
        <w:t>more information about it</w:t>
      </w:r>
      <w:r w:rsidR="00CC4D07">
        <w:t>.</w:t>
      </w:r>
    </w:p>
    <w:p w14:paraId="0CCD89A7" w14:textId="47CA3FF8" w:rsidR="00FE5141" w:rsidRDefault="00FE5141" w:rsidP="00FE5141">
      <w:pPr>
        <w:spacing w:after="246" w:line="264" w:lineRule="auto"/>
        <w:ind w:left="705" w:right="82"/>
      </w:pPr>
      <w:r>
        <w:rPr>
          <w:noProof/>
          <w:lang w:val="pt-PT" w:eastAsia="pt-PT"/>
        </w:rPr>
        <w:drawing>
          <wp:inline distT="0" distB="0" distL="0" distR="0" wp14:anchorId="3504F1B9" wp14:editId="5A1825F4">
            <wp:extent cx="5486400" cy="2710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86400" cy="2710180"/>
                    </a:xfrm>
                    <a:prstGeom prst="rect">
                      <a:avLst/>
                    </a:prstGeom>
                  </pic:spPr>
                </pic:pic>
              </a:graphicData>
            </a:graphic>
          </wp:inline>
        </w:drawing>
      </w:r>
    </w:p>
    <w:p w14:paraId="7389660B" w14:textId="471DF766" w:rsidR="00FE5141" w:rsidRDefault="00433799" w:rsidP="00F2260A">
      <w:pPr>
        <w:numPr>
          <w:ilvl w:val="0"/>
          <w:numId w:val="40"/>
        </w:numPr>
        <w:spacing w:after="246" w:line="264" w:lineRule="auto"/>
        <w:ind w:right="82" w:hanging="360"/>
      </w:pPr>
      <w:r>
        <w:t xml:space="preserve">We are not going to download any of them for now, </w:t>
      </w:r>
      <w:r w:rsidR="00CC4D07">
        <w:t xml:space="preserve">because </w:t>
      </w:r>
      <w:r>
        <w:t xml:space="preserve">the ones we need are already in the </w:t>
      </w:r>
      <w:r>
        <w:rPr>
          <w:b/>
        </w:rPr>
        <w:t>E:\Assets\Lab 1</w:t>
      </w:r>
      <w:r>
        <w:t xml:space="preserve"> folder (the .pbiviz files)</w:t>
      </w:r>
      <w:r w:rsidR="00CC4D07">
        <w:t>.</w:t>
      </w:r>
    </w:p>
    <w:p w14:paraId="0DB8DEAF" w14:textId="3967022C" w:rsidR="00433799" w:rsidRDefault="00433799" w:rsidP="00F2260A">
      <w:pPr>
        <w:numPr>
          <w:ilvl w:val="0"/>
          <w:numId w:val="40"/>
        </w:numPr>
        <w:spacing w:after="246" w:line="264" w:lineRule="auto"/>
        <w:ind w:right="82" w:hanging="360"/>
      </w:pPr>
      <w:r>
        <w:t>We are going to use the following:</w:t>
      </w:r>
    </w:p>
    <w:p w14:paraId="290B17C2" w14:textId="7E28F494" w:rsidR="00433799" w:rsidRDefault="0004167A" w:rsidP="00C32A1D">
      <w:pPr>
        <w:numPr>
          <w:ilvl w:val="1"/>
          <w:numId w:val="43"/>
        </w:numPr>
        <w:spacing w:after="246" w:line="264" w:lineRule="auto"/>
        <w:ind w:right="82" w:hanging="360"/>
      </w:pPr>
      <w:r>
        <w:t>Timeline</w:t>
      </w:r>
    </w:p>
    <w:p w14:paraId="40211B1D" w14:textId="65A7E336" w:rsidR="00433799" w:rsidRDefault="00433799" w:rsidP="00C32A1D">
      <w:pPr>
        <w:numPr>
          <w:ilvl w:val="1"/>
          <w:numId w:val="43"/>
        </w:numPr>
        <w:spacing w:after="246" w:line="264" w:lineRule="auto"/>
        <w:ind w:right="82" w:hanging="360"/>
      </w:pPr>
      <w:r>
        <w:lastRenderedPageBreak/>
        <w:t>Sparkline</w:t>
      </w:r>
    </w:p>
    <w:p w14:paraId="02E7C7B3" w14:textId="787D681B" w:rsidR="00433799" w:rsidRDefault="00433799" w:rsidP="00C32A1D">
      <w:pPr>
        <w:numPr>
          <w:ilvl w:val="1"/>
          <w:numId w:val="43"/>
        </w:numPr>
        <w:spacing w:after="246" w:line="264" w:lineRule="auto"/>
        <w:ind w:right="82" w:hanging="360"/>
      </w:pPr>
      <w:r>
        <w:t>Stars</w:t>
      </w:r>
    </w:p>
    <w:p w14:paraId="7E0FCF70" w14:textId="2079505B" w:rsidR="00433799" w:rsidRDefault="00433799" w:rsidP="00C32A1D">
      <w:pPr>
        <w:numPr>
          <w:ilvl w:val="1"/>
          <w:numId w:val="43"/>
        </w:numPr>
        <w:spacing w:after="246" w:line="264" w:lineRule="auto"/>
        <w:ind w:right="82" w:hanging="360"/>
      </w:pPr>
      <w:r>
        <w:t>Waffle Chart</w:t>
      </w:r>
    </w:p>
    <w:p w14:paraId="690C8614" w14:textId="10E8FC0B" w:rsidR="00433799" w:rsidRDefault="00CC4D07" w:rsidP="00433799">
      <w:pPr>
        <w:numPr>
          <w:ilvl w:val="0"/>
          <w:numId w:val="40"/>
        </w:numPr>
        <w:spacing w:after="246" w:line="264" w:lineRule="auto"/>
        <w:ind w:right="82" w:hanging="360"/>
      </w:pPr>
      <w:r>
        <w:t xml:space="preserve">Let us </w:t>
      </w:r>
      <w:r w:rsidR="00433799">
        <w:t>start by importing them into Power BI desktop</w:t>
      </w:r>
      <w:r w:rsidR="00F442E6">
        <w:t xml:space="preserve">. In the </w:t>
      </w:r>
      <w:r w:rsidR="00F442E6">
        <w:rPr>
          <w:b/>
        </w:rPr>
        <w:t xml:space="preserve">Visualizations </w:t>
      </w:r>
      <w:r w:rsidR="00F442E6">
        <w:t xml:space="preserve">area, click the ellipsis (…) </w:t>
      </w:r>
      <w:r>
        <w:t>icon.</w:t>
      </w:r>
    </w:p>
    <w:p w14:paraId="3FE63FEA" w14:textId="7E9FE74E" w:rsidR="00F442E6" w:rsidRDefault="00F442E6" w:rsidP="00F442E6">
      <w:pPr>
        <w:spacing w:after="246" w:line="264" w:lineRule="auto"/>
        <w:ind w:left="705" w:right="82"/>
      </w:pPr>
      <w:r>
        <w:rPr>
          <w:noProof/>
          <w:lang w:val="pt-PT" w:eastAsia="pt-PT"/>
        </w:rPr>
        <w:drawing>
          <wp:inline distT="0" distB="0" distL="0" distR="0" wp14:anchorId="02656D55" wp14:editId="668104BE">
            <wp:extent cx="1645920" cy="1028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645920" cy="1028700"/>
                    </a:xfrm>
                    <a:prstGeom prst="rect">
                      <a:avLst/>
                    </a:prstGeom>
                    <a:noFill/>
                    <a:ln>
                      <a:noFill/>
                    </a:ln>
                  </pic:spPr>
                </pic:pic>
              </a:graphicData>
            </a:graphic>
          </wp:inline>
        </w:drawing>
      </w:r>
    </w:p>
    <w:p w14:paraId="58ACC7DF" w14:textId="2D123301" w:rsidR="00F442E6" w:rsidRDefault="00F442E6" w:rsidP="00F442E6">
      <w:pPr>
        <w:numPr>
          <w:ilvl w:val="0"/>
          <w:numId w:val="40"/>
        </w:numPr>
        <w:spacing w:after="246" w:line="264" w:lineRule="auto"/>
        <w:ind w:right="82" w:hanging="360"/>
      </w:pPr>
      <w:r>
        <w:t>Ignore the warning.</w:t>
      </w:r>
    </w:p>
    <w:p w14:paraId="3564802E" w14:textId="0465CC1F" w:rsidR="00F442E6" w:rsidRDefault="00F442E6" w:rsidP="00F442E6">
      <w:pPr>
        <w:numPr>
          <w:ilvl w:val="0"/>
          <w:numId w:val="40"/>
        </w:numPr>
        <w:spacing w:after="246" w:line="264" w:lineRule="auto"/>
        <w:ind w:right="82" w:hanging="360"/>
      </w:pPr>
      <w:r>
        <w:t>Select one of the visualization files and import. Do the same for the remaining three.</w:t>
      </w:r>
    </w:p>
    <w:p w14:paraId="5054696C" w14:textId="464B2642" w:rsidR="00F442E6" w:rsidRDefault="00F442E6" w:rsidP="00F442E6">
      <w:pPr>
        <w:numPr>
          <w:ilvl w:val="0"/>
          <w:numId w:val="40"/>
        </w:numPr>
        <w:spacing w:after="246" w:line="264" w:lineRule="auto"/>
        <w:ind w:right="82" w:hanging="360"/>
      </w:pPr>
      <w:r>
        <w:t>In the end</w:t>
      </w:r>
      <w:r w:rsidR="00CC4D07">
        <w:t>,</w:t>
      </w:r>
      <w:r>
        <w:t xml:space="preserve"> you should have th</w:t>
      </w:r>
      <w:r w:rsidR="00E83A77">
        <w:t>e following report:</w:t>
      </w:r>
    </w:p>
    <w:p w14:paraId="30831201" w14:textId="191215AD" w:rsidR="00E83A77" w:rsidRDefault="00E83A77" w:rsidP="00E83A77">
      <w:pPr>
        <w:spacing w:after="246" w:line="264" w:lineRule="auto"/>
        <w:ind w:left="705" w:right="82"/>
      </w:pPr>
      <w:r>
        <w:rPr>
          <w:noProof/>
          <w:lang w:val="pt-PT" w:eastAsia="pt-PT"/>
        </w:rPr>
        <w:drawing>
          <wp:inline distT="0" distB="0" distL="0" distR="0" wp14:anchorId="65D6504F" wp14:editId="42104A42">
            <wp:extent cx="5486400" cy="31591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86400" cy="3159125"/>
                    </a:xfrm>
                    <a:prstGeom prst="rect">
                      <a:avLst/>
                    </a:prstGeom>
                  </pic:spPr>
                </pic:pic>
              </a:graphicData>
            </a:graphic>
          </wp:inline>
        </w:drawing>
      </w:r>
    </w:p>
    <w:p w14:paraId="6724C800" w14:textId="7E5B2A13" w:rsidR="00E83A77" w:rsidRDefault="00E83A77" w:rsidP="00F442E6">
      <w:pPr>
        <w:numPr>
          <w:ilvl w:val="0"/>
          <w:numId w:val="40"/>
        </w:numPr>
        <w:spacing w:after="246" w:line="264" w:lineRule="auto"/>
        <w:ind w:right="82" w:hanging="360"/>
      </w:pPr>
      <w:r>
        <w:t xml:space="preserve">These are the </w:t>
      </w:r>
      <w:r w:rsidR="00A46043">
        <w:t xml:space="preserve">general </w:t>
      </w:r>
      <w:r>
        <w:t>steps you need to take:</w:t>
      </w:r>
    </w:p>
    <w:p w14:paraId="0B566423" w14:textId="4C078512" w:rsidR="00E83A77" w:rsidRDefault="00E83A77" w:rsidP="00E83A77">
      <w:pPr>
        <w:numPr>
          <w:ilvl w:val="1"/>
          <w:numId w:val="40"/>
        </w:numPr>
        <w:spacing w:after="246" w:line="264" w:lineRule="auto"/>
        <w:ind w:right="82" w:hanging="360"/>
      </w:pPr>
      <w:r>
        <w:t>Place the logo of the company on the top left</w:t>
      </w:r>
      <w:r w:rsidR="00CC4D07">
        <w:t>.</w:t>
      </w:r>
    </w:p>
    <w:p w14:paraId="102E3C25" w14:textId="17FD0C70" w:rsidR="00E83A77" w:rsidRDefault="00E83A77" w:rsidP="00E83A77">
      <w:pPr>
        <w:numPr>
          <w:ilvl w:val="1"/>
          <w:numId w:val="40"/>
        </w:numPr>
        <w:spacing w:after="246" w:line="264" w:lineRule="auto"/>
        <w:ind w:right="82" w:hanging="360"/>
      </w:pPr>
      <w:r>
        <w:t xml:space="preserve">Place a </w:t>
      </w:r>
      <w:r w:rsidRPr="00E83A77">
        <w:rPr>
          <w:b/>
        </w:rPr>
        <w:t>Timeline</w:t>
      </w:r>
      <w:r>
        <w:t xml:space="preserve"> associated to the </w:t>
      </w:r>
      <w:r w:rsidRPr="00E83A77">
        <w:rPr>
          <w:b/>
        </w:rPr>
        <w:t>Date</w:t>
      </w:r>
      <w:r>
        <w:t xml:space="preserve"> field next to the company logo. It should display the quarters</w:t>
      </w:r>
      <w:r w:rsidR="00CC4D07">
        <w:t>, as shown</w:t>
      </w:r>
      <w:r>
        <w:t>:</w:t>
      </w:r>
    </w:p>
    <w:p w14:paraId="02D40A18" w14:textId="241D291A" w:rsidR="00E83A77" w:rsidRDefault="00E83A77" w:rsidP="00E83A77">
      <w:pPr>
        <w:spacing w:after="246" w:line="264" w:lineRule="auto"/>
        <w:ind w:left="1440" w:right="82"/>
      </w:pPr>
      <w:r>
        <w:rPr>
          <w:noProof/>
          <w:lang w:val="pt-PT" w:eastAsia="pt-PT"/>
        </w:rPr>
        <w:lastRenderedPageBreak/>
        <w:drawing>
          <wp:inline distT="0" distB="0" distL="0" distR="0" wp14:anchorId="0DBE7D1A" wp14:editId="165F2E91">
            <wp:extent cx="4012985" cy="76962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19404" cy="770851"/>
                    </a:xfrm>
                    <a:prstGeom prst="rect">
                      <a:avLst/>
                    </a:prstGeom>
                  </pic:spPr>
                </pic:pic>
              </a:graphicData>
            </a:graphic>
          </wp:inline>
        </w:drawing>
      </w:r>
    </w:p>
    <w:p w14:paraId="76E8F95B" w14:textId="70205BE9" w:rsidR="00E83A77" w:rsidRDefault="00E83A77" w:rsidP="00E83A77">
      <w:pPr>
        <w:numPr>
          <w:ilvl w:val="1"/>
          <w:numId w:val="40"/>
        </w:numPr>
        <w:spacing w:after="246" w:line="264" w:lineRule="auto"/>
        <w:ind w:right="82" w:hanging="360"/>
      </w:pPr>
      <w:r>
        <w:t>Below the logo</w:t>
      </w:r>
      <w:r w:rsidR="00CC4D07">
        <w:t>,</w:t>
      </w:r>
      <w:r>
        <w:t xml:space="preserve"> we have a </w:t>
      </w:r>
      <w:r>
        <w:rPr>
          <w:b/>
        </w:rPr>
        <w:t xml:space="preserve">Card </w:t>
      </w:r>
      <w:r>
        <w:t xml:space="preserve">and a </w:t>
      </w:r>
      <w:r>
        <w:rPr>
          <w:b/>
        </w:rPr>
        <w:t xml:space="preserve">Sparkline </w:t>
      </w:r>
      <w:r>
        <w:t>for Net Revenue</w:t>
      </w:r>
      <w:r w:rsidR="00CC4D07">
        <w:t>.</w:t>
      </w:r>
    </w:p>
    <w:p w14:paraId="3A667AF4" w14:textId="28965496" w:rsidR="00E83A77" w:rsidRDefault="00E83A77" w:rsidP="00E83A77">
      <w:pPr>
        <w:spacing w:after="246" w:line="264" w:lineRule="auto"/>
        <w:ind w:left="1440" w:right="82"/>
      </w:pPr>
      <w:r>
        <w:rPr>
          <w:noProof/>
          <w:lang w:val="pt-PT" w:eastAsia="pt-PT"/>
        </w:rPr>
        <w:drawing>
          <wp:inline distT="0" distB="0" distL="0" distR="0" wp14:anchorId="2A37CF91" wp14:editId="1A748293">
            <wp:extent cx="4030980" cy="1002613"/>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56143" cy="1008872"/>
                    </a:xfrm>
                    <a:prstGeom prst="rect">
                      <a:avLst/>
                    </a:prstGeom>
                  </pic:spPr>
                </pic:pic>
              </a:graphicData>
            </a:graphic>
          </wp:inline>
        </w:drawing>
      </w:r>
    </w:p>
    <w:p w14:paraId="4D85060A" w14:textId="45CAE90D" w:rsidR="00E83A77" w:rsidRDefault="00CC4D07" w:rsidP="00E83A77">
      <w:pPr>
        <w:numPr>
          <w:ilvl w:val="1"/>
          <w:numId w:val="40"/>
        </w:numPr>
        <w:spacing w:after="246" w:line="264" w:lineRule="auto"/>
        <w:ind w:right="82" w:hanging="360"/>
      </w:pPr>
      <w:r>
        <w:t>B</w:t>
      </w:r>
      <w:r w:rsidR="00E83A77">
        <w:t xml:space="preserve">elow it, we have another set dedicated to </w:t>
      </w:r>
      <w:r w:rsidR="00E83A77">
        <w:rPr>
          <w:b/>
        </w:rPr>
        <w:t>Profitability</w:t>
      </w:r>
    </w:p>
    <w:p w14:paraId="54D85C0C" w14:textId="42504CA1" w:rsidR="00E83A77" w:rsidRDefault="00E83A77" w:rsidP="00E83A77">
      <w:pPr>
        <w:spacing w:after="246" w:line="264" w:lineRule="auto"/>
        <w:ind w:left="1440" w:right="82"/>
      </w:pPr>
      <w:r>
        <w:rPr>
          <w:noProof/>
          <w:lang w:val="pt-PT" w:eastAsia="pt-PT"/>
        </w:rPr>
        <w:drawing>
          <wp:inline distT="0" distB="0" distL="0" distR="0" wp14:anchorId="1D98A551" wp14:editId="25C711AE">
            <wp:extent cx="3718560" cy="773236"/>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750881" cy="779957"/>
                    </a:xfrm>
                    <a:prstGeom prst="rect">
                      <a:avLst/>
                    </a:prstGeom>
                  </pic:spPr>
                </pic:pic>
              </a:graphicData>
            </a:graphic>
          </wp:inline>
        </w:drawing>
      </w:r>
    </w:p>
    <w:p w14:paraId="431F081D" w14:textId="609118ED" w:rsidR="00E83A77" w:rsidRDefault="00E83A77" w:rsidP="00E83A77">
      <w:pPr>
        <w:numPr>
          <w:ilvl w:val="1"/>
          <w:numId w:val="40"/>
        </w:numPr>
        <w:spacing w:after="246" w:line="264" w:lineRule="auto"/>
        <w:ind w:right="82" w:hanging="360"/>
      </w:pPr>
      <w:r>
        <w:t xml:space="preserve">Under </w:t>
      </w:r>
      <w:r w:rsidR="00C32A1D">
        <w:t>the last set</w:t>
      </w:r>
      <w:r w:rsidR="00CC4D07">
        <w:t>,</w:t>
      </w:r>
      <w:r>
        <w:t xml:space="preserve"> we have a </w:t>
      </w:r>
      <w:r>
        <w:rPr>
          <w:b/>
        </w:rPr>
        <w:t>Clustered bar chart</w:t>
      </w:r>
      <w:r>
        <w:t xml:space="preserve"> that displays </w:t>
      </w:r>
      <w:r>
        <w:rPr>
          <w:b/>
        </w:rPr>
        <w:t>Net Revenue</w:t>
      </w:r>
      <w:r>
        <w:t xml:space="preserve"> by </w:t>
      </w:r>
      <w:r>
        <w:rPr>
          <w:b/>
        </w:rPr>
        <w:t>Manager</w:t>
      </w:r>
      <w:r>
        <w:t xml:space="preserve"> and also overlays three </w:t>
      </w:r>
      <w:r w:rsidRPr="00E83A77">
        <w:rPr>
          <w:b/>
        </w:rPr>
        <w:t>Star</w:t>
      </w:r>
      <w:r>
        <w:t xml:space="preserve"> charts for the top three Managers:</w:t>
      </w:r>
    </w:p>
    <w:p w14:paraId="6DBCAB95" w14:textId="074D6CFC" w:rsidR="00E83A77" w:rsidRDefault="00E83A77" w:rsidP="00E83A77">
      <w:pPr>
        <w:spacing w:after="246" w:line="264" w:lineRule="auto"/>
        <w:ind w:left="1440" w:right="82"/>
      </w:pPr>
      <w:r>
        <w:rPr>
          <w:noProof/>
          <w:lang w:val="pt-PT" w:eastAsia="pt-PT"/>
        </w:rPr>
        <w:drawing>
          <wp:inline distT="0" distB="0" distL="0" distR="0" wp14:anchorId="405AC53B" wp14:editId="131AC4FB">
            <wp:extent cx="4624850" cy="196342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630877" cy="1965979"/>
                    </a:xfrm>
                    <a:prstGeom prst="rect">
                      <a:avLst/>
                    </a:prstGeom>
                  </pic:spPr>
                </pic:pic>
              </a:graphicData>
            </a:graphic>
          </wp:inline>
        </w:drawing>
      </w:r>
    </w:p>
    <w:p w14:paraId="304C60D3" w14:textId="6EDFED71" w:rsidR="00E83A77" w:rsidRDefault="00E83A77" w:rsidP="00E83A77">
      <w:pPr>
        <w:spacing w:after="246" w:line="264" w:lineRule="auto"/>
        <w:ind w:left="1440" w:right="82"/>
      </w:pPr>
      <w:r>
        <w:t xml:space="preserve">For generating the stars, you can filter any measure for the manager you want and use the </w:t>
      </w:r>
      <w:r w:rsidRPr="00C32A1D">
        <w:rPr>
          <w:b/>
        </w:rPr>
        <w:t>Mod</w:t>
      </w:r>
      <w:r>
        <w:t xml:space="preserve"> function to always generate a number from 0 to 5.</w:t>
      </w:r>
    </w:p>
    <w:p w14:paraId="1FA4FD2A" w14:textId="2F6D5BA7" w:rsidR="00E83A77" w:rsidRDefault="00E83A77" w:rsidP="00E83A77">
      <w:pPr>
        <w:spacing w:after="246" w:line="264" w:lineRule="auto"/>
        <w:ind w:left="1440" w:right="82"/>
      </w:pPr>
      <w:r>
        <w:t xml:space="preserve">Sample: </w:t>
      </w:r>
    </w:p>
    <w:tbl>
      <w:tblPr>
        <w:tblStyle w:val="TableGrid0"/>
        <w:tblW w:w="7431" w:type="dxa"/>
        <w:tblInd w:w="692" w:type="dxa"/>
        <w:tblCellMar>
          <w:top w:w="76" w:type="dxa"/>
          <w:left w:w="28" w:type="dxa"/>
          <w:right w:w="115" w:type="dxa"/>
        </w:tblCellMar>
        <w:tblLook w:val="04A0" w:firstRow="1" w:lastRow="0" w:firstColumn="1" w:lastColumn="0" w:noHBand="0" w:noVBand="1"/>
      </w:tblPr>
      <w:tblGrid>
        <w:gridCol w:w="7431"/>
      </w:tblGrid>
      <w:tr w:rsidR="00E83A77" w14:paraId="71B00325" w14:textId="77777777" w:rsidTr="00E83A77">
        <w:trPr>
          <w:trHeight w:val="416"/>
        </w:trPr>
        <w:tc>
          <w:tcPr>
            <w:tcW w:w="7431" w:type="dxa"/>
            <w:tcBorders>
              <w:top w:val="nil"/>
              <w:left w:val="nil"/>
              <w:bottom w:val="nil"/>
              <w:right w:val="nil"/>
            </w:tcBorders>
            <w:shd w:val="clear" w:color="auto" w:fill="EFEFF7"/>
          </w:tcPr>
          <w:p w14:paraId="31C87151" w14:textId="77777777" w:rsidR="00E83A77" w:rsidRDefault="00E83A77" w:rsidP="00BF4445">
            <w:pPr>
              <w:spacing w:after="0" w:line="259" w:lineRule="auto"/>
              <w:ind w:left="0"/>
            </w:pPr>
            <w:r>
              <w:rPr>
                <w:rFonts w:ascii="Segoe UI" w:eastAsia="Segoe UI" w:hAnsi="Segoe UI" w:cs="Segoe UI"/>
                <w:b/>
                <w:color w:val="000066"/>
              </w:rPr>
              <w:t xml:space="preserve">DAX </w:t>
            </w:r>
          </w:p>
        </w:tc>
      </w:tr>
      <w:tr w:rsidR="00E83A77" w14:paraId="213B84BB" w14:textId="77777777" w:rsidTr="00E83A77">
        <w:trPr>
          <w:trHeight w:val="356"/>
        </w:trPr>
        <w:tc>
          <w:tcPr>
            <w:tcW w:w="7431" w:type="dxa"/>
            <w:tcBorders>
              <w:top w:val="nil"/>
              <w:left w:val="nil"/>
              <w:bottom w:val="nil"/>
              <w:right w:val="nil"/>
            </w:tcBorders>
            <w:shd w:val="clear" w:color="auto" w:fill="F7F7FF"/>
          </w:tcPr>
          <w:p w14:paraId="087590AA" w14:textId="7950A62E" w:rsidR="00E83A77" w:rsidRDefault="00E83A77" w:rsidP="00BF4445">
            <w:pPr>
              <w:spacing w:after="0" w:line="259" w:lineRule="auto"/>
              <w:ind w:left="0"/>
            </w:pPr>
            <w:r w:rsidRPr="00E83A77">
              <w:t>AnanyaKumarNetRevenueRating = MOD(CALCULATE(SUM(Sales[Net Revenue]),</w:t>
            </w:r>
            <w:r>
              <w:t xml:space="preserve"> </w:t>
            </w:r>
            <w:r w:rsidRPr="00E83A77">
              <w:t>Manager[Manager Name]="Ananya Kumar"),5)</w:t>
            </w:r>
          </w:p>
        </w:tc>
      </w:tr>
    </w:tbl>
    <w:p w14:paraId="1161EF83" w14:textId="77777777" w:rsidR="00E83A77" w:rsidRDefault="00E83A77" w:rsidP="00E83A77">
      <w:pPr>
        <w:spacing w:after="246" w:line="264" w:lineRule="auto"/>
        <w:ind w:left="1440" w:right="82"/>
      </w:pPr>
    </w:p>
    <w:p w14:paraId="3A1A854D" w14:textId="753E3797" w:rsidR="008D6DB1" w:rsidRPr="008D6DB1" w:rsidRDefault="008D6DB1" w:rsidP="00E83A77">
      <w:pPr>
        <w:numPr>
          <w:ilvl w:val="1"/>
          <w:numId w:val="40"/>
        </w:numPr>
        <w:spacing w:after="246" w:line="264" w:lineRule="auto"/>
        <w:ind w:right="82" w:hanging="360"/>
      </w:pPr>
      <w:r>
        <w:lastRenderedPageBreak/>
        <w:t xml:space="preserve">Finally, on the right side, under the Timeline, we have a horizontally oriented </w:t>
      </w:r>
      <w:r w:rsidRPr="008D6DB1">
        <w:rPr>
          <w:b/>
        </w:rPr>
        <w:t>Slicer</w:t>
      </w:r>
      <w:r>
        <w:t xml:space="preserve"> for </w:t>
      </w:r>
      <w:r>
        <w:rPr>
          <w:b/>
        </w:rPr>
        <w:t>Cost Reduction</w:t>
      </w:r>
      <w:r w:rsidR="00CC4D07">
        <w:t>.</w:t>
      </w:r>
    </w:p>
    <w:p w14:paraId="23BE6729" w14:textId="73B49A13" w:rsidR="008D6DB1" w:rsidRDefault="008D6DB1" w:rsidP="008D6DB1">
      <w:pPr>
        <w:spacing w:after="246" w:line="264" w:lineRule="auto"/>
        <w:ind w:left="1440" w:right="82"/>
      </w:pPr>
      <w:r>
        <w:rPr>
          <w:noProof/>
          <w:lang w:val="pt-PT" w:eastAsia="pt-PT"/>
        </w:rPr>
        <w:drawing>
          <wp:inline distT="0" distB="0" distL="0" distR="0" wp14:anchorId="7287B1B4" wp14:editId="6412348A">
            <wp:extent cx="5486400" cy="889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86400" cy="889000"/>
                    </a:xfrm>
                    <a:prstGeom prst="rect">
                      <a:avLst/>
                    </a:prstGeom>
                  </pic:spPr>
                </pic:pic>
              </a:graphicData>
            </a:graphic>
          </wp:inline>
        </w:drawing>
      </w:r>
    </w:p>
    <w:p w14:paraId="29B733AE" w14:textId="434720A2" w:rsidR="00E83A77" w:rsidRDefault="008D6DB1" w:rsidP="00E83A77">
      <w:pPr>
        <w:numPr>
          <w:ilvl w:val="1"/>
          <w:numId w:val="40"/>
        </w:numPr>
        <w:spacing w:after="246" w:line="264" w:lineRule="auto"/>
        <w:ind w:right="82" w:hanging="360"/>
      </w:pPr>
      <w:r>
        <w:t xml:space="preserve">And finally we have a </w:t>
      </w:r>
      <w:r>
        <w:rPr>
          <w:b/>
        </w:rPr>
        <w:t>Waffle Chart</w:t>
      </w:r>
      <w:r>
        <w:t xml:space="preserve"> that display</w:t>
      </w:r>
      <w:r w:rsidR="00CC4D07">
        <w:t>s</w:t>
      </w:r>
      <w:r>
        <w:t xml:space="preserve"> </w:t>
      </w:r>
      <w:r>
        <w:rPr>
          <w:b/>
        </w:rPr>
        <w:t>Net Profit for values</w:t>
      </w:r>
      <w:r>
        <w:t xml:space="preserve"> and </w:t>
      </w:r>
      <w:r>
        <w:rPr>
          <w:b/>
        </w:rPr>
        <w:t>Net Profit Scenario</w:t>
      </w:r>
      <w:r>
        <w:t xml:space="preserve"> for </w:t>
      </w:r>
      <w:r>
        <w:rPr>
          <w:b/>
        </w:rPr>
        <w:t>Maximum value</w:t>
      </w:r>
      <w:r>
        <w:t xml:space="preserve">, grouped by </w:t>
      </w:r>
      <w:r>
        <w:rPr>
          <w:b/>
        </w:rPr>
        <w:t>Product Category</w:t>
      </w:r>
      <w:r w:rsidR="00CC4D07">
        <w:t>.</w:t>
      </w:r>
    </w:p>
    <w:p w14:paraId="70D5BD9B" w14:textId="4E5FBAFC" w:rsidR="008D6DB1" w:rsidRDefault="008D6DB1" w:rsidP="008D6DB1">
      <w:pPr>
        <w:spacing w:after="246" w:line="264" w:lineRule="auto"/>
        <w:ind w:left="1440" w:right="82"/>
      </w:pPr>
      <w:r>
        <w:rPr>
          <w:noProof/>
          <w:lang w:val="pt-PT" w:eastAsia="pt-PT"/>
        </w:rPr>
        <w:drawing>
          <wp:inline distT="0" distB="0" distL="0" distR="0" wp14:anchorId="49953ADA" wp14:editId="15374ACC">
            <wp:extent cx="5486400" cy="40633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86400" cy="4063365"/>
                    </a:xfrm>
                    <a:prstGeom prst="rect">
                      <a:avLst/>
                    </a:prstGeom>
                  </pic:spPr>
                </pic:pic>
              </a:graphicData>
            </a:graphic>
          </wp:inline>
        </w:drawing>
      </w:r>
    </w:p>
    <w:p w14:paraId="20194552" w14:textId="7A52CEB0" w:rsidR="00A46043" w:rsidRDefault="00A46043" w:rsidP="00A46043">
      <w:pPr>
        <w:spacing w:after="246" w:line="264" w:lineRule="auto"/>
        <w:ind w:left="705" w:right="82"/>
      </w:pPr>
      <w:r>
        <w:t>11. Good luck!</w:t>
      </w:r>
    </w:p>
    <w:p w14:paraId="1036718B" w14:textId="77777777" w:rsidR="00A46043" w:rsidRDefault="00A46043">
      <w:pPr>
        <w:spacing w:after="0" w:line="240" w:lineRule="auto"/>
        <w:ind w:left="0"/>
      </w:pPr>
      <w:r>
        <w:br w:type="page"/>
      </w:r>
    </w:p>
    <w:p w14:paraId="255BC342" w14:textId="77777777" w:rsidR="007235B2" w:rsidRDefault="007235B2" w:rsidP="007235B2">
      <w:pPr>
        <w:pStyle w:val="Heading1"/>
        <w:ind w:left="-5"/>
      </w:pPr>
      <w:r>
        <w:lastRenderedPageBreak/>
        <w:t xml:space="preserve">Finishing Up </w:t>
      </w:r>
    </w:p>
    <w:p w14:paraId="4F5677CB" w14:textId="77777777" w:rsidR="008D6DB1" w:rsidRDefault="008D6DB1" w:rsidP="007235B2">
      <w:pPr>
        <w:ind w:right="82"/>
      </w:pPr>
    </w:p>
    <w:p w14:paraId="4C5E9172" w14:textId="3CB037B9" w:rsidR="007235B2" w:rsidRDefault="007235B2" w:rsidP="007235B2">
      <w:pPr>
        <w:ind w:right="82"/>
      </w:pPr>
      <w:r>
        <w:t xml:space="preserve">In this task, you will finish up by saving the Power BI Desktop file, and then closing the application. </w:t>
      </w:r>
    </w:p>
    <w:p w14:paraId="6EF94DC6" w14:textId="77777777" w:rsidR="008D6DB1" w:rsidRDefault="008D6DB1" w:rsidP="0047109E">
      <w:pPr>
        <w:spacing w:after="276" w:line="264" w:lineRule="auto"/>
        <w:ind w:left="0" w:right="82"/>
      </w:pPr>
    </w:p>
    <w:p w14:paraId="62FE8D6A" w14:textId="5C2830DA" w:rsidR="007235B2" w:rsidRDefault="007235B2" w:rsidP="007235B2">
      <w:pPr>
        <w:numPr>
          <w:ilvl w:val="0"/>
          <w:numId w:val="39"/>
        </w:numPr>
        <w:spacing w:after="276" w:line="264" w:lineRule="auto"/>
        <w:ind w:right="82" w:hanging="360"/>
      </w:pPr>
      <w:r>
        <w:t xml:space="preserve">To save the Power BI Desktop file, on the </w:t>
      </w:r>
      <w:r>
        <w:rPr>
          <w:rFonts w:ascii="Calibri" w:eastAsia="Calibri" w:hAnsi="Calibri" w:cs="Calibri"/>
          <w:b/>
        </w:rPr>
        <w:t>File</w:t>
      </w:r>
      <w:r>
        <w:t xml:space="preserve"> tab, select </w:t>
      </w:r>
      <w:r>
        <w:rPr>
          <w:rFonts w:ascii="Calibri" w:eastAsia="Calibri" w:hAnsi="Calibri" w:cs="Calibri"/>
          <w:b/>
        </w:rPr>
        <w:t>Save</w:t>
      </w:r>
      <w:r>
        <w:t xml:space="preserve">. </w:t>
      </w:r>
      <w:r w:rsidR="008D6DB1">
        <w:t xml:space="preserve"> Make sure the final file is saved under </w:t>
      </w:r>
      <w:r w:rsidR="008D6DB1" w:rsidRPr="0047109E">
        <w:rPr>
          <w:b/>
        </w:rPr>
        <w:t>E:\Labs\Lab 1</w:t>
      </w:r>
      <w:r w:rsidR="0047109E" w:rsidRPr="0047109E">
        <w:rPr>
          <w:b/>
        </w:rPr>
        <w:t>\US Sales Analysis.pbix</w:t>
      </w:r>
      <w:r w:rsidR="00CC4D07">
        <w:t>.</w:t>
      </w:r>
    </w:p>
    <w:p w14:paraId="5A8414E4" w14:textId="77777777" w:rsidR="007235B2" w:rsidRDefault="007235B2" w:rsidP="007235B2">
      <w:pPr>
        <w:numPr>
          <w:ilvl w:val="0"/>
          <w:numId w:val="39"/>
        </w:numPr>
        <w:spacing w:after="276" w:line="264" w:lineRule="auto"/>
        <w:ind w:right="82" w:hanging="360"/>
      </w:pPr>
      <w:r>
        <w:t xml:space="preserve">To close the application, on the </w:t>
      </w:r>
      <w:r>
        <w:rPr>
          <w:rFonts w:ascii="Calibri" w:eastAsia="Calibri" w:hAnsi="Calibri" w:cs="Calibri"/>
          <w:b/>
        </w:rPr>
        <w:t>File</w:t>
      </w:r>
      <w:r>
        <w:t xml:space="preserve"> tab, select </w:t>
      </w:r>
      <w:r>
        <w:rPr>
          <w:rFonts w:ascii="Calibri" w:eastAsia="Calibri" w:hAnsi="Calibri" w:cs="Calibri"/>
          <w:b/>
        </w:rPr>
        <w:t>Exit</w:t>
      </w:r>
      <w:r>
        <w:t xml:space="preserve">. </w:t>
      </w:r>
    </w:p>
    <w:p w14:paraId="1822528F" w14:textId="77777777" w:rsidR="007235B2" w:rsidRDefault="007235B2" w:rsidP="007235B2">
      <w:pPr>
        <w:spacing w:after="0" w:line="259" w:lineRule="auto"/>
        <w:ind w:left="0"/>
      </w:pPr>
      <w:r>
        <w:rPr>
          <w:rFonts w:ascii="Arial" w:eastAsia="Arial" w:hAnsi="Arial" w:cs="Arial"/>
        </w:rPr>
        <w:t xml:space="preserve"> </w:t>
      </w:r>
      <w:r>
        <w:rPr>
          <w:rFonts w:ascii="Arial" w:eastAsia="Arial" w:hAnsi="Arial" w:cs="Arial"/>
        </w:rPr>
        <w:tab/>
      </w:r>
      <w:r>
        <w:rPr>
          <w:color w:val="505050"/>
        </w:rPr>
        <w:t xml:space="preserve"> </w:t>
      </w:r>
    </w:p>
    <w:p w14:paraId="77C608B8" w14:textId="77777777" w:rsidR="007235B2" w:rsidRDefault="007235B2" w:rsidP="007235B2">
      <w:pPr>
        <w:spacing w:after="241"/>
        <w:ind w:right="82"/>
      </w:pPr>
      <w:r>
        <w:t xml:space="preserve">In this lab, you created a Power BI Desktop solution to enable the reporting and analysis of regional sales activity. This involved creating Power BI Desktop queries that sourced data from SQL Server, an Excel workbook and a CSV file. </w:t>
      </w:r>
    </w:p>
    <w:p w14:paraId="034973B5" w14:textId="75158483" w:rsidR="007235B2" w:rsidRDefault="007235B2" w:rsidP="007235B2">
      <w:pPr>
        <w:spacing w:after="245"/>
        <w:ind w:right="82"/>
      </w:pPr>
      <w:r>
        <w:t xml:space="preserve">You then created </w:t>
      </w:r>
      <w:r w:rsidR="008D6DB1">
        <w:t xml:space="preserve">a </w:t>
      </w:r>
      <w:r>
        <w:t xml:space="preserve">Power BI Desktop report </w:t>
      </w:r>
      <w:r w:rsidR="008D6DB1">
        <w:t>with several visualizations that will allow you to monitor the business.</w:t>
      </w:r>
      <w:r>
        <w:t xml:space="preserve"> </w:t>
      </w:r>
    </w:p>
    <w:p w14:paraId="332F9954" w14:textId="77777777" w:rsidR="007A1269" w:rsidRDefault="007A1269" w:rsidP="007A1269">
      <w:pPr>
        <w:spacing w:after="201" w:line="259" w:lineRule="auto"/>
        <w:ind w:right="90"/>
      </w:pPr>
    </w:p>
    <w:p w14:paraId="170F2AA7" w14:textId="77777777" w:rsidR="007A1269" w:rsidRPr="006F5AD8" w:rsidRDefault="007A1269" w:rsidP="007A1269">
      <w:pPr>
        <w:spacing w:after="201" w:line="259" w:lineRule="auto"/>
        <w:ind w:right="90"/>
      </w:pPr>
    </w:p>
    <w:sectPr w:rsidR="007A1269" w:rsidRPr="006F5AD8" w:rsidSect="00F453F2">
      <w:headerReference w:type="even" r:id="rId131"/>
      <w:headerReference w:type="default" r:id="rId132"/>
      <w:headerReference w:type="first" r:id="rId133"/>
      <w:footerReference w:type="first" r:id="rId134"/>
      <w:type w:val="oddPage"/>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74EF1" w14:textId="77777777" w:rsidR="00E71E4F" w:rsidRDefault="00E71E4F">
      <w:r>
        <w:separator/>
      </w:r>
    </w:p>
    <w:p w14:paraId="503C478B" w14:textId="77777777" w:rsidR="00E71E4F" w:rsidRDefault="00E71E4F"/>
  </w:endnote>
  <w:endnote w:type="continuationSeparator" w:id="0">
    <w:p w14:paraId="7277E0EA" w14:textId="77777777" w:rsidR="00E71E4F" w:rsidRDefault="00E71E4F">
      <w:r>
        <w:continuationSeparator/>
      </w:r>
    </w:p>
    <w:p w14:paraId="7BFC6EBC" w14:textId="77777777" w:rsidR="00E71E4F" w:rsidRDefault="00E71E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55189" w14:textId="022DDF42" w:rsidR="00432248" w:rsidRPr="00EB2DD3" w:rsidRDefault="00432248"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sidRPr="004E635C">
      <w:rPr>
        <w:rFonts w:ascii="Arial" w:hAnsi="Arial" w:cs="Arial"/>
        <w:i/>
        <w:sz w:val="16"/>
        <w:szCs w:val="16"/>
      </w:rPr>
      <w:t>Microsoft</w:t>
    </w:r>
    <w:r w:rsidRPr="00EB2DD3">
      <w:rPr>
        <w:rFonts w:ascii="Arial" w:hAnsi="Arial" w:cs="Arial"/>
        <w:sz w:val="16"/>
        <w:szCs w:val="16"/>
      </w:rPr>
      <w:t xml:space="preserve"> | Services</w:t>
    </w:r>
    <w:r w:rsidRPr="00EB2DD3">
      <w:rPr>
        <w:rFonts w:ascii="Arial" w:hAnsi="Arial" w:cs="Arial"/>
        <w:sz w:val="16"/>
        <w:szCs w:val="16"/>
      </w:rPr>
      <w:tab/>
      <w:t>©</w:t>
    </w:r>
    <w:r>
      <w:rPr>
        <w:rFonts w:ascii="Arial" w:hAnsi="Arial" w:cs="Arial"/>
        <w:sz w:val="16"/>
        <w:szCs w:val="16"/>
      </w:rPr>
      <w:t xml:space="preserve"> 2016</w:t>
    </w:r>
    <w:r w:rsidRPr="00EB2DD3">
      <w:rPr>
        <w:rFonts w:ascii="Arial" w:hAnsi="Arial" w:cs="Arial"/>
        <w:sz w:val="16"/>
        <w:szCs w:val="16"/>
      </w:rPr>
      <w:t xml:space="preserve"> Microsoft Corporation</w:t>
    </w:r>
    <w:r w:rsidRPr="00EB2DD3">
      <w:rPr>
        <w:rFonts w:ascii="Arial" w:hAnsi="Arial" w:cs="Arial"/>
        <w:sz w:val="16"/>
        <w:szCs w:val="16"/>
      </w:rPr>
      <w:tab/>
    </w:r>
    <w:r>
      <w:rPr>
        <w:rFonts w:ascii="Arial" w:hAnsi="Arial" w:cs="Arial"/>
        <w:sz w:val="16"/>
        <w:szCs w:val="16"/>
      </w:rPr>
      <w:t xml:space="preserve">ITOE Educate </w:t>
    </w:r>
    <w:r w:rsidRPr="00EB2DD3">
      <w:rPr>
        <w:rFonts w:ascii="Arial" w:hAnsi="Arial" w:cs="Arial"/>
        <w:sz w:val="16"/>
        <w:szCs w:val="16"/>
      </w:rPr>
      <w:t>Workshop</w:t>
    </w:r>
  </w:p>
  <w:p w14:paraId="0E55CB2A" w14:textId="77777777" w:rsidR="00432248" w:rsidRPr="006B4D91" w:rsidRDefault="00432248" w:rsidP="00A17AA4">
    <w:pPr>
      <w:pStyle w:val="Footer"/>
      <w:tabs>
        <w:tab w:val="clear" w:pos="4320"/>
      </w:tabs>
      <w:spacing w:after="0"/>
      <w:ind w:left="-360"/>
      <w:jc w:val="center"/>
      <w:rPr>
        <w:rFonts w:ascii="Arial" w:hAnsi="Arial" w:cs="Arial"/>
        <w:sz w:val="16"/>
        <w:szCs w:val="16"/>
      </w:rPr>
    </w:pPr>
    <w:r w:rsidRPr="00EB2DD3">
      <w:rPr>
        <w:rFonts w:ascii="Arial" w:hAnsi="Arial" w:cs="Arial"/>
        <w:sz w:val="16"/>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9EA63" w14:textId="64A7C8E9" w:rsidR="00432248" w:rsidRPr="00EB2DD3" w:rsidRDefault="00432248"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sidRPr="004E635C">
      <w:rPr>
        <w:rFonts w:ascii="Arial" w:hAnsi="Arial" w:cs="Arial"/>
        <w:i/>
        <w:sz w:val="16"/>
        <w:szCs w:val="16"/>
      </w:rPr>
      <w:t>Microsoft</w:t>
    </w:r>
    <w:r w:rsidRPr="00EB2DD3">
      <w:rPr>
        <w:rFonts w:ascii="Arial" w:hAnsi="Arial" w:cs="Arial"/>
        <w:sz w:val="16"/>
        <w:szCs w:val="16"/>
      </w:rPr>
      <w:t xml:space="preserve"> | Services</w:t>
    </w:r>
    <w:r w:rsidRPr="00EB2DD3">
      <w:rPr>
        <w:rFonts w:ascii="Arial" w:hAnsi="Arial" w:cs="Arial"/>
        <w:sz w:val="16"/>
        <w:szCs w:val="16"/>
      </w:rPr>
      <w:tab/>
      <w:t>©</w:t>
    </w:r>
    <w:r>
      <w:rPr>
        <w:rFonts w:ascii="Arial" w:hAnsi="Arial" w:cs="Arial"/>
        <w:sz w:val="16"/>
        <w:szCs w:val="16"/>
      </w:rPr>
      <w:t xml:space="preserve"> 2016</w:t>
    </w:r>
    <w:r w:rsidRPr="00EB2DD3">
      <w:rPr>
        <w:rFonts w:ascii="Arial" w:hAnsi="Arial" w:cs="Arial"/>
        <w:sz w:val="16"/>
        <w:szCs w:val="16"/>
      </w:rPr>
      <w:t xml:space="preserve"> Microsoft Corporation</w:t>
    </w:r>
    <w:r w:rsidRPr="00EB2DD3">
      <w:rPr>
        <w:rFonts w:ascii="Arial" w:hAnsi="Arial" w:cs="Arial"/>
        <w:sz w:val="16"/>
        <w:szCs w:val="16"/>
      </w:rPr>
      <w:tab/>
    </w:r>
    <w:r>
      <w:rPr>
        <w:rFonts w:ascii="Arial" w:hAnsi="Arial" w:cs="Arial"/>
        <w:sz w:val="16"/>
        <w:szCs w:val="16"/>
      </w:rPr>
      <w:t xml:space="preserve">ITOE Educate </w:t>
    </w:r>
    <w:r w:rsidRPr="00EB2DD3">
      <w:rPr>
        <w:rFonts w:ascii="Arial" w:hAnsi="Arial" w:cs="Arial"/>
        <w:sz w:val="16"/>
        <w:szCs w:val="16"/>
      </w:rPr>
      <w:t>Worksho</w:t>
    </w:r>
    <w:r>
      <w:rPr>
        <w:rFonts w:ascii="Arial" w:hAnsi="Arial" w:cs="Arial"/>
        <w:sz w:val="16"/>
        <w:szCs w:val="16"/>
      </w:rPr>
      <w:t>p</w:t>
    </w:r>
  </w:p>
  <w:p w14:paraId="2A21BB52" w14:textId="77777777" w:rsidR="00432248" w:rsidRPr="006B4D91" w:rsidRDefault="00432248" w:rsidP="00A17AA4">
    <w:pPr>
      <w:pStyle w:val="Footer"/>
      <w:tabs>
        <w:tab w:val="clear" w:pos="4320"/>
      </w:tabs>
      <w:spacing w:after="0"/>
      <w:ind w:left="-360"/>
      <w:jc w:val="center"/>
      <w:rPr>
        <w:rFonts w:ascii="Arial" w:hAnsi="Arial" w:cs="Arial"/>
        <w:sz w:val="16"/>
        <w:szCs w:val="16"/>
      </w:rPr>
    </w:pPr>
    <w:r w:rsidRPr="00EB2DD3">
      <w:rPr>
        <w:rFonts w:ascii="Arial" w:hAnsi="Arial" w:cs="Arial"/>
        <w:sz w:val="16"/>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B31BD" w14:textId="3689A2D8" w:rsidR="00432248" w:rsidRDefault="00432248"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Pr>
        <w:rFonts w:ascii="Arial" w:hAnsi="Arial" w:cs="Arial"/>
        <w:i/>
        <w:sz w:val="16"/>
        <w:szCs w:val="16"/>
      </w:rPr>
      <w:t>Microsoft</w:t>
    </w:r>
    <w:r>
      <w:rPr>
        <w:rFonts w:ascii="Arial" w:hAnsi="Arial" w:cs="Arial"/>
        <w:sz w:val="16"/>
        <w:szCs w:val="16"/>
      </w:rPr>
      <w:t xml:space="preserve"> | Services</w:t>
    </w:r>
    <w:r>
      <w:rPr>
        <w:rFonts w:ascii="Arial" w:hAnsi="Arial" w:cs="Arial"/>
        <w:sz w:val="16"/>
        <w:szCs w:val="16"/>
      </w:rPr>
      <w:tab/>
      <w:t>© 2016 Microsoft Corporation</w:t>
    </w:r>
    <w:r>
      <w:rPr>
        <w:rFonts w:ascii="Arial" w:hAnsi="Arial" w:cs="Arial"/>
        <w:sz w:val="16"/>
        <w:szCs w:val="16"/>
      </w:rPr>
      <w:tab/>
      <w:t>ITOE Educate Workshop</w:t>
    </w:r>
  </w:p>
  <w:p w14:paraId="2FE009D6" w14:textId="77777777" w:rsidR="00432248" w:rsidRPr="005F0B7D" w:rsidRDefault="00432248" w:rsidP="00A17AA4">
    <w:pPr>
      <w:pStyle w:val="Footer"/>
      <w:tabs>
        <w:tab w:val="clear" w:pos="4320"/>
      </w:tabs>
      <w:spacing w:after="0"/>
      <w:ind w:left="-360"/>
      <w:jc w:val="center"/>
      <w:rPr>
        <w:rFonts w:ascii="Arial" w:hAnsi="Arial" w:cs="Arial"/>
        <w:sz w:val="16"/>
        <w:szCs w:val="16"/>
      </w:rPr>
    </w:pPr>
    <w:r>
      <w:rPr>
        <w:rFonts w:ascii="Arial" w:hAnsi="Arial" w:cs="Arial"/>
        <w:sz w:val="16"/>
        <w:szCs w:val="16"/>
      </w:rPr>
      <w:t>Microsoft Confidential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8E7E6" w14:textId="77777777" w:rsidR="00432248" w:rsidRDefault="00432248">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2254B" w14:textId="77777777" w:rsidR="00E71E4F" w:rsidRDefault="00E71E4F">
      <w:r>
        <w:separator/>
      </w:r>
    </w:p>
    <w:p w14:paraId="51BDA994" w14:textId="77777777" w:rsidR="00E71E4F" w:rsidRDefault="00E71E4F"/>
  </w:footnote>
  <w:footnote w:type="continuationSeparator" w:id="0">
    <w:p w14:paraId="747F4903" w14:textId="77777777" w:rsidR="00E71E4F" w:rsidRDefault="00E71E4F">
      <w:r>
        <w:continuationSeparator/>
      </w:r>
    </w:p>
    <w:p w14:paraId="5220F299" w14:textId="77777777" w:rsidR="00E71E4F" w:rsidRDefault="00E71E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FA781" w14:textId="77777777" w:rsidR="00432248" w:rsidRDefault="00432248">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5FB39" w14:textId="77777777" w:rsidR="00432248" w:rsidRDefault="00432248">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EC5BB" w14:textId="77777777" w:rsidR="00432248" w:rsidRDefault="00432248">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99CE5" w14:textId="70AFEA8D" w:rsidR="00432248" w:rsidRPr="006B4D91" w:rsidRDefault="00E71E4F" w:rsidP="003D0F17">
    <w:pPr>
      <w:pStyle w:val="HeaderEvenPage"/>
    </w:pPr>
    <w:sdt>
      <w:sdtPr>
        <w:id w:val="54046640"/>
        <w:docPartObj>
          <w:docPartGallery w:val="Page Numbers (Top of Page)"/>
          <w:docPartUnique/>
        </w:docPartObj>
      </w:sdtPr>
      <w:sdtEndPr/>
      <w:sdtContent>
        <w:r w:rsidR="00432248">
          <w:fldChar w:fldCharType="begin"/>
        </w:r>
        <w:r w:rsidR="00432248">
          <w:instrText xml:space="preserve"> PAGE   \* MERGEFORMAT </w:instrText>
        </w:r>
        <w:r w:rsidR="00432248">
          <w:fldChar w:fldCharType="separate"/>
        </w:r>
        <w:r w:rsidR="009D1795">
          <w:t>58</w:t>
        </w:r>
        <w:r w:rsidR="00432248">
          <w:fldChar w:fldCharType="end"/>
        </w:r>
      </w:sdtContent>
    </w:sdt>
    <w:r w:rsidR="00432248" w:rsidRPr="00B05A1A">
      <w:t xml:space="preserve"> </w:t>
    </w:r>
    <w:r w:rsidR="00432248">
      <w:t xml:space="preserve"> </w:t>
    </w:r>
    <w:r w:rsidR="00432248" w:rsidRPr="00625B8E">
      <w:t>Bu</w:t>
    </w:r>
    <w:r w:rsidR="00432248">
      <w:t xml:space="preserve">siness Analytics with Power BI   </w:t>
    </w:r>
  </w:p>
  <w:p w14:paraId="1A74C2CD" w14:textId="77777777" w:rsidR="00432248" w:rsidRDefault="0043224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69BAE" w14:textId="3FCA0446" w:rsidR="00432248" w:rsidRPr="00780553" w:rsidRDefault="00432248" w:rsidP="00DB0BD2">
    <w:pPr>
      <w:pStyle w:val="HeaderOddPage"/>
    </w:pPr>
    <w:r w:rsidRPr="00625B8E">
      <w:t>Bu</w:t>
    </w:r>
    <w:r>
      <w:t xml:space="preserve">siness Analytics with Power BI   </w:t>
    </w:r>
    <w:r>
      <w:fldChar w:fldCharType="begin"/>
    </w:r>
    <w:r>
      <w:instrText xml:space="preserve"> PAGE   \* MERGEFORMAT </w:instrText>
    </w:r>
    <w:r>
      <w:fldChar w:fldCharType="separate"/>
    </w:r>
    <w:r w:rsidR="009D1795">
      <w:t>49</w:t>
    </w:r>
    <w:r>
      <w:fldChar w:fldCharType="end"/>
    </w:r>
  </w:p>
  <w:p w14:paraId="438F1802" w14:textId="3A51E182" w:rsidR="00432248" w:rsidRDefault="0043224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656AB" w14:textId="77777777" w:rsidR="00432248" w:rsidRDefault="00432248">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303"/>
    <w:multiLevelType w:val="hybridMultilevel"/>
    <w:tmpl w:val="DC982BF2"/>
    <w:lvl w:ilvl="0" w:tplc="CB2274C4">
      <w:start w:val="1"/>
      <w:numFmt w:val="decimal"/>
      <w:pStyle w:val="Ln1"/>
      <w:lvlText w:val="%1."/>
      <w:lvlJc w:val="left"/>
      <w:pPr>
        <w:tabs>
          <w:tab w:val="num" w:pos="1080"/>
        </w:tabs>
        <w:ind w:left="1080" w:hanging="360"/>
      </w:pPr>
      <w:rPr>
        <w:rFonts w:hint="default"/>
      </w:rPr>
    </w:lvl>
    <w:lvl w:ilvl="1" w:tplc="58620F82">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891002"/>
    <w:multiLevelType w:val="hybridMultilevel"/>
    <w:tmpl w:val="98C8AE2C"/>
    <w:lvl w:ilvl="0" w:tplc="383483AA">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224FEA"/>
    <w:multiLevelType w:val="hybridMultilevel"/>
    <w:tmpl w:val="73B68D6E"/>
    <w:lvl w:ilvl="0" w:tplc="38348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F32BBF"/>
    <w:multiLevelType w:val="hybridMultilevel"/>
    <w:tmpl w:val="2E34D080"/>
    <w:lvl w:ilvl="0" w:tplc="5AF2570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6CDED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DAC0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AD6F2B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CEC86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DD4562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20A41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BEF45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6E962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850668D"/>
    <w:multiLevelType w:val="hybridMultilevel"/>
    <w:tmpl w:val="BD169C6A"/>
    <w:lvl w:ilvl="0" w:tplc="9C9228E8">
      <w:start w:val="1"/>
      <w:numFmt w:val="upperLetter"/>
      <w:lvlText w:val="%1&gt;"/>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3840B1"/>
    <w:multiLevelType w:val="hybridMultilevel"/>
    <w:tmpl w:val="198212E8"/>
    <w:lvl w:ilvl="0" w:tplc="B2E21D0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6C027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422D3F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79A6BC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B7A2E1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F1E034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CAE3A3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A1A57E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1CE9C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1DDD6BDF"/>
    <w:multiLevelType w:val="hybridMultilevel"/>
    <w:tmpl w:val="424024A2"/>
    <w:lvl w:ilvl="0" w:tplc="BDF04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pStyle w:val="Lb3"/>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4C49AD"/>
    <w:multiLevelType w:val="hybridMultilevel"/>
    <w:tmpl w:val="6C48A64C"/>
    <w:lvl w:ilvl="0" w:tplc="2E34DAD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E9CCA5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122FD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3006D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4A631C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9065B0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58AC15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9262FF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79EEC7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5D93F0F"/>
    <w:multiLevelType w:val="hybridMultilevel"/>
    <w:tmpl w:val="AC6A1216"/>
    <w:lvl w:ilvl="0" w:tplc="1548F35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9864C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68013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9E0EE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2C417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EF020F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812A55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9A5C4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4726C8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8034278"/>
    <w:multiLevelType w:val="hybridMultilevel"/>
    <w:tmpl w:val="5686E47C"/>
    <w:lvl w:ilvl="0" w:tplc="F4E6A42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082A70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2DC4A5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E9EF90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852493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A4A65C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782010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F6408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AC0797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F586DDD"/>
    <w:multiLevelType w:val="hybridMultilevel"/>
    <w:tmpl w:val="31AAC422"/>
    <w:lvl w:ilvl="0" w:tplc="E038470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FAB11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8C352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7644F7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65231D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86EB17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33658B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FC647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E82C7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1665B5F"/>
    <w:multiLevelType w:val="hybridMultilevel"/>
    <w:tmpl w:val="2F80BB26"/>
    <w:lvl w:ilvl="0" w:tplc="0F50EA5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A8326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85ED12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06A3A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52B69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172DBE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FB28F8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DA88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A065F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645362A"/>
    <w:multiLevelType w:val="hybridMultilevel"/>
    <w:tmpl w:val="6A8846D4"/>
    <w:lvl w:ilvl="0" w:tplc="C4B60AA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2E2924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62E6E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034C33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3B477F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F4ACEC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9CA44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9A40A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7CB83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C8207D7"/>
    <w:multiLevelType w:val="hybridMultilevel"/>
    <w:tmpl w:val="C6064B5E"/>
    <w:lvl w:ilvl="0" w:tplc="B0924AC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5280C8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EAD87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6083C7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56EE28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6C549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D7A6F8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700056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9A9C9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CCE62AC"/>
    <w:multiLevelType w:val="hybridMultilevel"/>
    <w:tmpl w:val="79D2080C"/>
    <w:lvl w:ilvl="0" w:tplc="FB04861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1040A9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352363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82384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61CC38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5FE875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2CB26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2B0C52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180788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E19032E"/>
    <w:multiLevelType w:val="hybridMultilevel"/>
    <w:tmpl w:val="EBFE02EA"/>
    <w:lvl w:ilvl="0" w:tplc="84EE312C">
      <w:start w:val="1"/>
      <w:numFmt w:val="upp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3D46104"/>
    <w:multiLevelType w:val="hybridMultilevel"/>
    <w:tmpl w:val="3FC4C146"/>
    <w:lvl w:ilvl="0" w:tplc="5AF2570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6CDED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DAC0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AD6F2B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CEC86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DD4562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20A41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BEF45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6E962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AFD7F47"/>
    <w:multiLevelType w:val="hybridMultilevel"/>
    <w:tmpl w:val="290AE85E"/>
    <w:lvl w:ilvl="0" w:tplc="ECD4493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E8EB20C">
      <w:start w:val="1"/>
      <w:numFmt w:val="lowerLetter"/>
      <w:lvlText w:val="%2"/>
      <w:lvlJc w:val="left"/>
      <w:pPr>
        <w:ind w:left="1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8860AB8">
      <w:start w:val="1"/>
      <w:numFmt w:val="lowerRoman"/>
      <w:lvlText w:val="%3"/>
      <w:lvlJc w:val="left"/>
      <w:pPr>
        <w:ind w:left="2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83A3A90">
      <w:start w:val="1"/>
      <w:numFmt w:val="decimal"/>
      <w:lvlText w:val="%4"/>
      <w:lvlJc w:val="left"/>
      <w:pPr>
        <w:ind w:left="2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361964">
      <w:start w:val="1"/>
      <w:numFmt w:val="lowerLetter"/>
      <w:lvlText w:val="%5"/>
      <w:lvlJc w:val="left"/>
      <w:pPr>
        <w:ind w:left="3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48A18C">
      <w:start w:val="1"/>
      <w:numFmt w:val="lowerRoman"/>
      <w:lvlText w:val="%6"/>
      <w:lvlJc w:val="left"/>
      <w:pPr>
        <w:ind w:left="42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CA4DA0">
      <w:start w:val="1"/>
      <w:numFmt w:val="decimal"/>
      <w:lvlText w:val="%7"/>
      <w:lvlJc w:val="left"/>
      <w:pPr>
        <w:ind w:left="49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2FE46A6">
      <w:start w:val="1"/>
      <w:numFmt w:val="lowerLetter"/>
      <w:lvlText w:val="%8"/>
      <w:lvlJc w:val="left"/>
      <w:pPr>
        <w:ind w:left="56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1033D8">
      <w:start w:val="1"/>
      <w:numFmt w:val="lowerRoman"/>
      <w:lvlText w:val="%9"/>
      <w:lvlJc w:val="left"/>
      <w:pPr>
        <w:ind w:left="6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BAC3890"/>
    <w:multiLevelType w:val="hybridMultilevel"/>
    <w:tmpl w:val="538CABC4"/>
    <w:lvl w:ilvl="0" w:tplc="0F3482A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52A93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758A76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EA2E6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D122BA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AA9C5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CAC741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3469D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A9082C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C215546"/>
    <w:multiLevelType w:val="hybridMultilevel"/>
    <w:tmpl w:val="AC6A1216"/>
    <w:lvl w:ilvl="0" w:tplc="1548F35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9864C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68013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9E0EE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2C417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EF020F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812A55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9A5C4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4726C8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D951DF2"/>
    <w:multiLevelType w:val="hybridMultilevel"/>
    <w:tmpl w:val="57C81552"/>
    <w:lvl w:ilvl="0" w:tplc="56D82E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4B663C"/>
    <w:multiLevelType w:val="hybridMultilevel"/>
    <w:tmpl w:val="01EE48AE"/>
    <w:lvl w:ilvl="0" w:tplc="966C526A">
      <w:start w:val="1"/>
      <w:numFmt w:val="bullet"/>
      <w:pStyle w:val="Lb2"/>
      <w:lvlText w:val=""/>
      <w:lvlJc w:val="left"/>
      <w:pPr>
        <w:tabs>
          <w:tab w:val="num" w:pos="1440"/>
        </w:tabs>
        <w:ind w:left="1440" w:hanging="360"/>
      </w:pPr>
      <w:rPr>
        <w:rFonts w:ascii="Symbol" w:hAnsi="Symbol"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8" w15:restartNumberingAfterBreak="0">
    <w:nsid w:val="51BA1C0F"/>
    <w:multiLevelType w:val="hybridMultilevel"/>
    <w:tmpl w:val="62DC0E9E"/>
    <w:lvl w:ilvl="0" w:tplc="433E067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46E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02D0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54A51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14820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7825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A8CCB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2AC2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698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29E3BA7"/>
    <w:multiLevelType w:val="hybridMultilevel"/>
    <w:tmpl w:val="5CE0746E"/>
    <w:lvl w:ilvl="0" w:tplc="FA6A7A10">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D250D04"/>
    <w:multiLevelType w:val="hybridMultilevel"/>
    <w:tmpl w:val="623627EA"/>
    <w:lvl w:ilvl="0" w:tplc="C3506D74">
      <w:start w:val="1"/>
      <w:numFmt w:val="decimal"/>
      <w:pStyle w:val="Ln3"/>
      <w:lvlText w:val="(%1)"/>
      <w:lvlJc w:val="lef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1"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32" w15:restartNumberingAfterBreak="0">
    <w:nsid w:val="62C72D79"/>
    <w:multiLevelType w:val="hybridMultilevel"/>
    <w:tmpl w:val="5B74E8DC"/>
    <w:lvl w:ilvl="0" w:tplc="D74E646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9D6F5C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D10583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48051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97E262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AF64DD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94627D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C8384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6DCBE5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4556B2D"/>
    <w:multiLevelType w:val="hybridMultilevel"/>
    <w:tmpl w:val="B4AA604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4" w15:restartNumberingAfterBreak="0">
    <w:nsid w:val="647E7D30"/>
    <w:multiLevelType w:val="hybridMultilevel"/>
    <w:tmpl w:val="EE8E4BD6"/>
    <w:lvl w:ilvl="0" w:tplc="1548F35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144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0368013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9E0EE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2C417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EF020F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812A55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9A5C4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4726C8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649B4931"/>
    <w:multiLevelType w:val="hybridMultilevel"/>
    <w:tmpl w:val="453432E0"/>
    <w:lvl w:ilvl="0" w:tplc="1E00442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D06992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7E6DFB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C4C324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98175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86E6E0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CE46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D7A298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686951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54720B7"/>
    <w:multiLevelType w:val="hybridMultilevel"/>
    <w:tmpl w:val="9E12C43E"/>
    <w:lvl w:ilvl="0" w:tplc="3916652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B6DF00">
      <w:start w:val="1"/>
      <w:numFmt w:val="lowerLetter"/>
      <w:lvlText w:val="%2"/>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089B34">
      <w:start w:val="1"/>
      <w:numFmt w:val="lowerRoman"/>
      <w:lvlText w:val="%3"/>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1284FA0">
      <w:start w:val="1"/>
      <w:numFmt w:val="decimal"/>
      <w:lvlText w:val="%4"/>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BBC48B0">
      <w:start w:val="1"/>
      <w:numFmt w:val="lowerLetter"/>
      <w:lvlText w:val="%5"/>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E747580">
      <w:start w:val="1"/>
      <w:numFmt w:val="lowerRoman"/>
      <w:lvlText w:val="%6"/>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29CF184">
      <w:start w:val="1"/>
      <w:numFmt w:val="decimal"/>
      <w:lvlText w:val="%7"/>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82491B0">
      <w:start w:val="1"/>
      <w:numFmt w:val="lowerLetter"/>
      <w:lvlText w:val="%8"/>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920B3E">
      <w:start w:val="1"/>
      <w:numFmt w:val="lowerRoman"/>
      <w:lvlText w:val="%9"/>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662D069E"/>
    <w:multiLevelType w:val="hybridMultilevel"/>
    <w:tmpl w:val="3840697C"/>
    <w:lvl w:ilvl="0" w:tplc="44F03B7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A802E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62E8B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D88E75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C7E596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B85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20E3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52518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AA2776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6A691158"/>
    <w:multiLevelType w:val="hybridMultilevel"/>
    <w:tmpl w:val="19B81EA8"/>
    <w:lvl w:ilvl="0" w:tplc="8086303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CC99C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E78FC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0D4426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0D68D1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39A55E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9CAD03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B0E80F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1E921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9061BB0"/>
    <w:multiLevelType w:val="hybridMultilevel"/>
    <w:tmpl w:val="C370470C"/>
    <w:lvl w:ilvl="0" w:tplc="FED25DB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B06ED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DA354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2882BB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30E580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532366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5BE5B1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7C4F4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0225CF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9767004"/>
    <w:multiLevelType w:val="hybridMultilevel"/>
    <w:tmpl w:val="9F46D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D24281"/>
    <w:multiLevelType w:val="hybridMultilevel"/>
    <w:tmpl w:val="57C81552"/>
    <w:lvl w:ilvl="0" w:tplc="56D82E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3" w15:restartNumberingAfterBreak="0">
    <w:nsid w:val="7F8B5B61"/>
    <w:multiLevelType w:val="hybridMultilevel"/>
    <w:tmpl w:val="A70052BC"/>
    <w:lvl w:ilvl="0" w:tplc="52B2E82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F2A9C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D0AD6F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E285F6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54B84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EDA185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3B27DE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14CF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42289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1"/>
  </w:num>
  <w:num w:numId="2">
    <w:abstractNumId w:val="31"/>
  </w:num>
  <w:num w:numId="3">
    <w:abstractNumId w:val="9"/>
  </w:num>
  <w:num w:numId="4">
    <w:abstractNumId w:val="27"/>
  </w:num>
  <w:num w:numId="5">
    <w:abstractNumId w:val="15"/>
  </w:num>
  <w:num w:numId="6">
    <w:abstractNumId w:val="30"/>
  </w:num>
  <w:num w:numId="7">
    <w:abstractNumId w:val="11"/>
  </w:num>
  <w:num w:numId="8">
    <w:abstractNumId w:val="8"/>
  </w:num>
  <w:num w:numId="9">
    <w:abstractNumId w:val="20"/>
  </w:num>
  <w:num w:numId="10">
    <w:abstractNumId w:val="42"/>
  </w:num>
  <w:num w:numId="11">
    <w:abstractNumId w:val="6"/>
  </w:num>
  <w:num w:numId="12">
    <w:abstractNumId w:val="29"/>
  </w:num>
  <w:num w:numId="13">
    <w:abstractNumId w:val="0"/>
  </w:num>
  <w:num w:numId="14">
    <w:abstractNumId w:val="33"/>
  </w:num>
  <w:num w:numId="15">
    <w:abstractNumId w:val="28"/>
  </w:num>
  <w:num w:numId="16">
    <w:abstractNumId w:val="22"/>
  </w:num>
  <w:num w:numId="17">
    <w:abstractNumId w:val="16"/>
  </w:num>
  <w:num w:numId="18">
    <w:abstractNumId w:val="14"/>
  </w:num>
  <w:num w:numId="19">
    <w:abstractNumId w:val="24"/>
  </w:num>
  <w:num w:numId="20">
    <w:abstractNumId w:val="18"/>
  </w:num>
  <w:num w:numId="21">
    <w:abstractNumId w:val="36"/>
  </w:num>
  <w:num w:numId="22">
    <w:abstractNumId w:val="23"/>
  </w:num>
  <w:num w:numId="23">
    <w:abstractNumId w:val="5"/>
  </w:num>
  <w:num w:numId="24">
    <w:abstractNumId w:val="39"/>
  </w:num>
  <w:num w:numId="25">
    <w:abstractNumId w:val="32"/>
  </w:num>
  <w:num w:numId="26">
    <w:abstractNumId w:val="35"/>
  </w:num>
  <w:num w:numId="27">
    <w:abstractNumId w:val="17"/>
  </w:num>
  <w:num w:numId="28">
    <w:abstractNumId w:val="40"/>
  </w:num>
  <w:num w:numId="29">
    <w:abstractNumId w:val="2"/>
  </w:num>
  <w:num w:numId="30">
    <w:abstractNumId w:val="7"/>
  </w:num>
  <w:num w:numId="31">
    <w:abstractNumId w:val="4"/>
  </w:num>
  <w:num w:numId="32">
    <w:abstractNumId w:val="41"/>
  </w:num>
  <w:num w:numId="33">
    <w:abstractNumId w:val="38"/>
  </w:num>
  <w:num w:numId="34">
    <w:abstractNumId w:val="37"/>
  </w:num>
  <w:num w:numId="35">
    <w:abstractNumId w:val="43"/>
  </w:num>
  <w:num w:numId="36">
    <w:abstractNumId w:val="13"/>
  </w:num>
  <w:num w:numId="37">
    <w:abstractNumId w:val="19"/>
  </w:num>
  <w:num w:numId="38">
    <w:abstractNumId w:val="12"/>
  </w:num>
  <w:num w:numId="39">
    <w:abstractNumId w:val="10"/>
  </w:num>
  <w:num w:numId="40">
    <w:abstractNumId w:val="25"/>
  </w:num>
  <w:num w:numId="41">
    <w:abstractNumId w:val="3"/>
  </w:num>
  <w:num w:numId="42">
    <w:abstractNumId w:val="1"/>
  </w:num>
  <w:num w:numId="43">
    <w:abstractNumId w:val="34"/>
  </w:num>
  <w:num w:numId="44">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0" w:nlCheck="1" w:checkStyle="0"/>
  <w:activeWritingStyle w:appName="MSWord" w:lang="en-CA" w:vendorID="64" w:dllVersion="0" w:nlCheck="1" w:checkStyle="1"/>
  <w:attachedTemplate r:id="rId1"/>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hyphenationZone w:val="425"/>
  <w:evenAndOddHeaders/>
  <w:drawingGridHorizontalSpacing w:val="110"/>
  <w:displayHorizontalDrawingGridEvery w:val="2"/>
  <w:characterSpacingControl w:val="doNotCompress"/>
  <w:hdrShapeDefaults>
    <o:shapedefaults v:ext="edit" spidmax="2049">
      <v:textbox inset="5.85pt,.7pt,5.85pt,.7pt"/>
      <o:colormru v:ext="edit" colors="#d1f0c2"/>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jQ1sDQxMrEwMDY3MzZS0lEKTi0uzszPAykwrgUA6xjTYywAAAA="/>
  </w:docVars>
  <w:rsids>
    <w:rsidRoot w:val="007C0C7D"/>
    <w:rsid w:val="00001AB7"/>
    <w:rsid w:val="000033E5"/>
    <w:rsid w:val="000049E7"/>
    <w:rsid w:val="00005501"/>
    <w:rsid w:val="00006217"/>
    <w:rsid w:val="00006983"/>
    <w:rsid w:val="00007A39"/>
    <w:rsid w:val="0001013F"/>
    <w:rsid w:val="00011772"/>
    <w:rsid w:val="0001234F"/>
    <w:rsid w:val="00013BBA"/>
    <w:rsid w:val="00014C41"/>
    <w:rsid w:val="00020718"/>
    <w:rsid w:val="00021048"/>
    <w:rsid w:val="00022069"/>
    <w:rsid w:val="0002575E"/>
    <w:rsid w:val="0002726B"/>
    <w:rsid w:val="00027CB6"/>
    <w:rsid w:val="00032AC3"/>
    <w:rsid w:val="00033793"/>
    <w:rsid w:val="0003755A"/>
    <w:rsid w:val="00040708"/>
    <w:rsid w:val="0004167A"/>
    <w:rsid w:val="000438F9"/>
    <w:rsid w:val="00046C79"/>
    <w:rsid w:val="000475F7"/>
    <w:rsid w:val="000507FF"/>
    <w:rsid w:val="00054449"/>
    <w:rsid w:val="0005535E"/>
    <w:rsid w:val="0005642E"/>
    <w:rsid w:val="0005676F"/>
    <w:rsid w:val="00056844"/>
    <w:rsid w:val="00060130"/>
    <w:rsid w:val="0006042E"/>
    <w:rsid w:val="00063116"/>
    <w:rsid w:val="00064960"/>
    <w:rsid w:val="00065C28"/>
    <w:rsid w:val="0007015E"/>
    <w:rsid w:val="000723DA"/>
    <w:rsid w:val="00072A4B"/>
    <w:rsid w:val="00072FEB"/>
    <w:rsid w:val="00073BA1"/>
    <w:rsid w:val="0007504A"/>
    <w:rsid w:val="00075BF0"/>
    <w:rsid w:val="00075F32"/>
    <w:rsid w:val="0007691F"/>
    <w:rsid w:val="0007736D"/>
    <w:rsid w:val="00077381"/>
    <w:rsid w:val="00080E1C"/>
    <w:rsid w:val="00081B71"/>
    <w:rsid w:val="000848F4"/>
    <w:rsid w:val="00085690"/>
    <w:rsid w:val="00085E42"/>
    <w:rsid w:val="000864F6"/>
    <w:rsid w:val="000906C1"/>
    <w:rsid w:val="00092C66"/>
    <w:rsid w:val="0009318D"/>
    <w:rsid w:val="000939FB"/>
    <w:rsid w:val="00094807"/>
    <w:rsid w:val="000948A3"/>
    <w:rsid w:val="00096CB3"/>
    <w:rsid w:val="000A233E"/>
    <w:rsid w:val="000A2BA9"/>
    <w:rsid w:val="000A2FC7"/>
    <w:rsid w:val="000A36EB"/>
    <w:rsid w:val="000A6C32"/>
    <w:rsid w:val="000B089E"/>
    <w:rsid w:val="000B4CCD"/>
    <w:rsid w:val="000B5EBC"/>
    <w:rsid w:val="000B674A"/>
    <w:rsid w:val="000C04CA"/>
    <w:rsid w:val="000C052B"/>
    <w:rsid w:val="000C0638"/>
    <w:rsid w:val="000C158B"/>
    <w:rsid w:val="000C2EAA"/>
    <w:rsid w:val="000C54CA"/>
    <w:rsid w:val="000C6DC9"/>
    <w:rsid w:val="000D1972"/>
    <w:rsid w:val="000D3763"/>
    <w:rsid w:val="000D4B49"/>
    <w:rsid w:val="000D6E9D"/>
    <w:rsid w:val="000E0778"/>
    <w:rsid w:val="000E0BA1"/>
    <w:rsid w:val="000E1C33"/>
    <w:rsid w:val="000E3854"/>
    <w:rsid w:val="000E3BE9"/>
    <w:rsid w:val="000E3D64"/>
    <w:rsid w:val="000E4A44"/>
    <w:rsid w:val="000E5C89"/>
    <w:rsid w:val="000E730E"/>
    <w:rsid w:val="000E753E"/>
    <w:rsid w:val="000F09B0"/>
    <w:rsid w:val="000F0EBE"/>
    <w:rsid w:val="000F11BF"/>
    <w:rsid w:val="000F1F31"/>
    <w:rsid w:val="000F2A67"/>
    <w:rsid w:val="000F4A4C"/>
    <w:rsid w:val="00101D20"/>
    <w:rsid w:val="0010417C"/>
    <w:rsid w:val="00104ED3"/>
    <w:rsid w:val="001054CF"/>
    <w:rsid w:val="001069F0"/>
    <w:rsid w:val="00110A71"/>
    <w:rsid w:val="00111363"/>
    <w:rsid w:val="00111C3D"/>
    <w:rsid w:val="00111EF7"/>
    <w:rsid w:val="0011388A"/>
    <w:rsid w:val="00113F71"/>
    <w:rsid w:val="0011452B"/>
    <w:rsid w:val="00114FBD"/>
    <w:rsid w:val="0011523B"/>
    <w:rsid w:val="001160AD"/>
    <w:rsid w:val="00117894"/>
    <w:rsid w:val="0012132C"/>
    <w:rsid w:val="00123D9E"/>
    <w:rsid w:val="00125ADF"/>
    <w:rsid w:val="00127250"/>
    <w:rsid w:val="00127E4F"/>
    <w:rsid w:val="00132059"/>
    <w:rsid w:val="00136AEE"/>
    <w:rsid w:val="00136E00"/>
    <w:rsid w:val="001377BF"/>
    <w:rsid w:val="00141DB9"/>
    <w:rsid w:val="001424ED"/>
    <w:rsid w:val="001456C6"/>
    <w:rsid w:val="00145BC8"/>
    <w:rsid w:val="00145C5F"/>
    <w:rsid w:val="001464C8"/>
    <w:rsid w:val="001553B4"/>
    <w:rsid w:val="00160C50"/>
    <w:rsid w:val="00160DE4"/>
    <w:rsid w:val="00161C37"/>
    <w:rsid w:val="001626A5"/>
    <w:rsid w:val="0016346C"/>
    <w:rsid w:val="00165F22"/>
    <w:rsid w:val="00166466"/>
    <w:rsid w:val="001666A9"/>
    <w:rsid w:val="00166F74"/>
    <w:rsid w:val="00170495"/>
    <w:rsid w:val="00172263"/>
    <w:rsid w:val="001725C4"/>
    <w:rsid w:val="001730E5"/>
    <w:rsid w:val="00181787"/>
    <w:rsid w:val="00183237"/>
    <w:rsid w:val="00184CD6"/>
    <w:rsid w:val="00184EE9"/>
    <w:rsid w:val="001869B9"/>
    <w:rsid w:val="00186D95"/>
    <w:rsid w:val="00186EE2"/>
    <w:rsid w:val="0018775A"/>
    <w:rsid w:val="00192863"/>
    <w:rsid w:val="0019393D"/>
    <w:rsid w:val="0019482C"/>
    <w:rsid w:val="0019491A"/>
    <w:rsid w:val="001A02F5"/>
    <w:rsid w:val="001A11C8"/>
    <w:rsid w:val="001A4643"/>
    <w:rsid w:val="001B221D"/>
    <w:rsid w:val="001B27F8"/>
    <w:rsid w:val="001B2D03"/>
    <w:rsid w:val="001B36FE"/>
    <w:rsid w:val="001B6DF0"/>
    <w:rsid w:val="001C0A2B"/>
    <w:rsid w:val="001C1121"/>
    <w:rsid w:val="001C1840"/>
    <w:rsid w:val="001C4EC5"/>
    <w:rsid w:val="001D0941"/>
    <w:rsid w:val="001D2476"/>
    <w:rsid w:val="001D2F06"/>
    <w:rsid w:val="001D3CF8"/>
    <w:rsid w:val="001D586A"/>
    <w:rsid w:val="001D66DE"/>
    <w:rsid w:val="001D7BF0"/>
    <w:rsid w:val="001E35E4"/>
    <w:rsid w:val="001E3BAE"/>
    <w:rsid w:val="001E3DF1"/>
    <w:rsid w:val="001E74E2"/>
    <w:rsid w:val="001F0895"/>
    <w:rsid w:val="001F1FBA"/>
    <w:rsid w:val="001F34B1"/>
    <w:rsid w:val="001F45DD"/>
    <w:rsid w:val="001F47DF"/>
    <w:rsid w:val="00203E01"/>
    <w:rsid w:val="002041F2"/>
    <w:rsid w:val="002049D3"/>
    <w:rsid w:val="00205111"/>
    <w:rsid w:val="0020601E"/>
    <w:rsid w:val="002063DC"/>
    <w:rsid w:val="00213932"/>
    <w:rsid w:val="0021554D"/>
    <w:rsid w:val="00215B86"/>
    <w:rsid w:val="00216596"/>
    <w:rsid w:val="00222513"/>
    <w:rsid w:val="00223BFC"/>
    <w:rsid w:val="002266E6"/>
    <w:rsid w:val="00226DC9"/>
    <w:rsid w:val="00227693"/>
    <w:rsid w:val="00230287"/>
    <w:rsid w:val="00232BC5"/>
    <w:rsid w:val="00233AAB"/>
    <w:rsid w:val="00233D88"/>
    <w:rsid w:val="0023417A"/>
    <w:rsid w:val="00234BED"/>
    <w:rsid w:val="00235871"/>
    <w:rsid w:val="0024057A"/>
    <w:rsid w:val="00247242"/>
    <w:rsid w:val="00251940"/>
    <w:rsid w:val="00253541"/>
    <w:rsid w:val="00254FDE"/>
    <w:rsid w:val="0026059E"/>
    <w:rsid w:val="00261E94"/>
    <w:rsid w:val="00264E4D"/>
    <w:rsid w:val="002650D8"/>
    <w:rsid w:val="0026701B"/>
    <w:rsid w:val="0026794F"/>
    <w:rsid w:val="00272BFA"/>
    <w:rsid w:val="00272E23"/>
    <w:rsid w:val="00273D29"/>
    <w:rsid w:val="0027451A"/>
    <w:rsid w:val="00276429"/>
    <w:rsid w:val="0028238A"/>
    <w:rsid w:val="00284991"/>
    <w:rsid w:val="00284C91"/>
    <w:rsid w:val="0028563B"/>
    <w:rsid w:val="00286772"/>
    <w:rsid w:val="00290D6E"/>
    <w:rsid w:val="00292FE4"/>
    <w:rsid w:val="00293CAB"/>
    <w:rsid w:val="00293E1B"/>
    <w:rsid w:val="00294698"/>
    <w:rsid w:val="002969BF"/>
    <w:rsid w:val="002A25EF"/>
    <w:rsid w:val="002A2B02"/>
    <w:rsid w:val="002A2BFD"/>
    <w:rsid w:val="002A3359"/>
    <w:rsid w:val="002A45BE"/>
    <w:rsid w:val="002A5C9A"/>
    <w:rsid w:val="002A60B4"/>
    <w:rsid w:val="002A6140"/>
    <w:rsid w:val="002A6147"/>
    <w:rsid w:val="002A77FF"/>
    <w:rsid w:val="002A78F1"/>
    <w:rsid w:val="002A7F57"/>
    <w:rsid w:val="002B34C7"/>
    <w:rsid w:val="002B4D09"/>
    <w:rsid w:val="002B6D81"/>
    <w:rsid w:val="002B7059"/>
    <w:rsid w:val="002C264A"/>
    <w:rsid w:val="002C43A4"/>
    <w:rsid w:val="002C4C91"/>
    <w:rsid w:val="002C5743"/>
    <w:rsid w:val="002D1577"/>
    <w:rsid w:val="002D1BBE"/>
    <w:rsid w:val="002D22AC"/>
    <w:rsid w:val="002D25CF"/>
    <w:rsid w:val="002D30CD"/>
    <w:rsid w:val="002D3E5E"/>
    <w:rsid w:val="002D73F2"/>
    <w:rsid w:val="002D784E"/>
    <w:rsid w:val="002E2D19"/>
    <w:rsid w:val="002E3B8D"/>
    <w:rsid w:val="002E45FE"/>
    <w:rsid w:val="002F0C47"/>
    <w:rsid w:val="002F1815"/>
    <w:rsid w:val="002F2498"/>
    <w:rsid w:val="002F420C"/>
    <w:rsid w:val="002F5608"/>
    <w:rsid w:val="002F593E"/>
    <w:rsid w:val="002F5A0D"/>
    <w:rsid w:val="002F6EDA"/>
    <w:rsid w:val="002F712B"/>
    <w:rsid w:val="00300F13"/>
    <w:rsid w:val="00305589"/>
    <w:rsid w:val="0030671F"/>
    <w:rsid w:val="00306CAE"/>
    <w:rsid w:val="003128D3"/>
    <w:rsid w:val="00314640"/>
    <w:rsid w:val="00314A71"/>
    <w:rsid w:val="00314F44"/>
    <w:rsid w:val="00321A9C"/>
    <w:rsid w:val="00322F88"/>
    <w:rsid w:val="003250F2"/>
    <w:rsid w:val="00325294"/>
    <w:rsid w:val="003318D7"/>
    <w:rsid w:val="00336801"/>
    <w:rsid w:val="0034000E"/>
    <w:rsid w:val="00341E5B"/>
    <w:rsid w:val="00342776"/>
    <w:rsid w:val="0034498D"/>
    <w:rsid w:val="0034587C"/>
    <w:rsid w:val="003473C7"/>
    <w:rsid w:val="003479F3"/>
    <w:rsid w:val="003525D3"/>
    <w:rsid w:val="00353572"/>
    <w:rsid w:val="00353A58"/>
    <w:rsid w:val="003579DB"/>
    <w:rsid w:val="00361C8D"/>
    <w:rsid w:val="00363302"/>
    <w:rsid w:val="003635E0"/>
    <w:rsid w:val="00364024"/>
    <w:rsid w:val="00367379"/>
    <w:rsid w:val="003718FF"/>
    <w:rsid w:val="00372F05"/>
    <w:rsid w:val="00373021"/>
    <w:rsid w:val="00374F2A"/>
    <w:rsid w:val="003769DE"/>
    <w:rsid w:val="0037706E"/>
    <w:rsid w:val="003801D8"/>
    <w:rsid w:val="00380D83"/>
    <w:rsid w:val="00380FB0"/>
    <w:rsid w:val="00382708"/>
    <w:rsid w:val="00383016"/>
    <w:rsid w:val="00383042"/>
    <w:rsid w:val="00384653"/>
    <w:rsid w:val="003849F8"/>
    <w:rsid w:val="00385A81"/>
    <w:rsid w:val="00385FE6"/>
    <w:rsid w:val="00390192"/>
    <w:rsid w:val="00395AC8"/>
    <w:rsid w:val="003975D7"/>
    <w:rsid w:val="003978E8"/>
    <w:rsid w:val="003A0CBA"/>
    <w:rsid w:val="003A18A3"/>
    <w:rsid w:val="003A3C1E"/>
    <w:rsid w:val="003A4069"/>
    <w:rsid w:val="003A77D9"/>
    <w:rsid w:val="003A7D51"/>
    <w:rsid w:val="003A7EA1"/>
    <w:rsid w:val="003A7EFD"/>
    <w:rsid w:val="003B1035"/>
    <w:rsid w:val="003B117C"/>
    <w:rsid w:val="003B14FD"/>
    <w:rsid w:val="003B1BC9"/>
    <w:rsid w:val="003B2B2C"/>
    <w:rsid w:val="003B48CF"/>
    <w:rsid w:val="003B5770"/>
    <w:rsid w:val="003B6351"/>
    <w:rsid w:val="003B7497"/>
    <w:rsid w:val="003C21E3"/>
    <w:rsid w:val="003C475B"/>
    <w:rsid w:val="003C4A3C"/>
    <w:rsid w:val="003C684E"/>
    <w:rsid w:val="003C74AA"/>
    <w:rsid w:val="003D0F17"/>
    <w:rsid w:val="003D4353"/>
    <w:rsid w:val="003D43D3"/>
    <w:rsid w:val="003E2FD3"/>
    <w:rsid w:val="003E32F1"/>
    <w:rsid w:val="003E5DD1"/>
    <w:rsid w:val="003F0690"/>
    <w:rsid w:val="003F29E6"/>
    <w:rsid w:val="003F2ED4"/>
    <w:rsid w:val="003F344A"/>
    <w:rsid w:val="003F4112"/>
    <w:rsid w:val="003F4947"/>
    <w:rsid w:val="003F507D"/>
    <w:rsid w:val="003F5182"/>
    <w:rsid w:val="003F5183"/>
    <w:rsid w:val="00403842"/>
    <w:rsid w:val="004038B9"/>
    <w:rsid w:val="00406823"/>
    <w:rsid w:val="004075E7"/>
    <w:rsid w:val="00407E4A"/>
    <w:rsid w:val="00411FF6"/>
    <w:rsid w:val="004120CF"/>
    <w:rsid w:val="004145E8"/>
    <w:rsid w:val="00414F87"/>
    <w:rsid w:val="0041509D"/>
    <w:rsid w:val="00415717"/>
    <w:rsid w:val="00416754"/>
    <w:rsid w:val="00422FCA"/>
    <w:rsid w:val="00423912"/>
    <w:rsid w:val="00423FE7"/>
    <w:rsid w:val="00425AE3"/>
    <w:rsid w:val="0042617A"/>
    <w:rsid w:val="0042669A"/>
    <w:rsid w:val="0042701C"/>
    <w:rsid w:val="0043008E"/>
    <w:rsid w:val="00431F7B"/>
    <w:rsid w:val="00432248"/>
    <w:rsid w:val="00432EE0"/>
    <w:rsid w:val="004333E5"/>
    <w:rsid w:val="00433799"/>
    <w:rsid w:val="00433AA3"/>
    <w:rsid w:val="00434881"/>
    <w:rsid w:val="00441A75"/>
    <w:rsid w:val="00441B5A"/>
    <w:rsid w:val="0044437B"/>
    <w:rsid w:val="00446C9E"/>
    <w:rsid w:val="00452756"/>
    <w:rsid w:val="00455A11"/>
    <w:rsid w:val="004567EC"/>
    <w:rsid w:val="00457757"/>
    <w:rsid w:val="004619F9"/>
    <w:rsid w:val="00462DCE"/>
    <w:rsid w:val="004656B9"/>
    <w:rsid w:val="004656F9"/>
    <w:rsid w:val="004668E9"/>
    <w:rsid w:val="00466BB1"/>
    <w:rsid w:val="00470909"/>
    <w:rsid w:val="0047109E"/>
    <w:rsid w:val="004757EA"/>
    <w:rsid w:val="004776BD"/>
    <w:rsid w:val="00485357"/>
    <w:rsid w:val="00486289"/>
    <w:rsid w:val="004866B2"/>
    <w:rsid w:val="00490DF9"/>
    <w:rsid w:val="004938F8"/>
    <w:rsid w:val="00493914"/>
    <w:rsid w:val="00494458"/>
    <w:rsid w:val="004949FB"/>
    <w:rsid w:val="00495648"/>
    <w:rsid w:val="004A1073"/>
    <w:rsid w:val="004A2A8D"/>
    <w:rsid w:val="004A3C2F"/>
    <w:rsid w:val="004A3E41"/>
    <w:rsid w:val="004A3E9E"/>
    <w:rsid w:val="004A4A2D"/>
    <w:rsid w:val="004A6690"/>
    <w:rsid w:val="004A70BC"/>
    <w:rsid w:val="004A7140"/>
    <w:rsid w:val="004A73F9"/>
    <w:rsid w:val="004A74BF"/>
    <w:rsid w:val="004A77E6"/>
    <w:rsid w:val="004B1BDD"/>
    <w:rsid w:val="004B20A4"/>
    <w:rsid w:val="004B2E06"/>
    <w:rsid w:val="004B3ED0"/>
    <w:rsid w:val="004B40CA"/>
    <w:rsid w:val="004B46AE"/>
    <w:rsid w:val="004B6A2E"/>
    <w:rsid w:val="004C013A"/>
    <w:rsid w:val="004C1A4C"/>
    <w:rsid w:val="004C290F"/>
    <w:rsid w:val="004C2DB7"/>
    <w:rsid w:val="004C313A"/>
    <w:rsid w:val="004C569C"/>
    <w:rsid w:val="004C6316"/>
    <w:rsid w:val="004C7D6A"/>
    <w:rsid w:val="004D3B16"/>
    <w:rsid w:val="004D5F64"/>
    <w:rsid w:val="004D6356"/>
    <w:rsid w:val="004D6ADC"/>
    <w:rsid w:val="004E0F9E"/>
    <w:rsid w:val="004E2B92"/>
    <w:rsid w:val="004E4BB2"/>
    <w:rsid w:val="004E743C"/>
    <w:rsid w:val="004F2FE7"/>
    <w:rsid w:val="004F4577"/>
    <w:rsid w:val="004F4C24"/>
    <w:rsid w:val="004F5C91"/>
    <w:rsid w:val="004F64DB"/>
    <w:rsid w:val="005012ED"/>
    <w:rsid w:val="00502036"/>
    <w:rsid w:val="00502B84"/>
    <w:rsid w:val="00512ACC"/>
    <w:rsid w:val="005137A9"/>
    <w:rsid w:val="00513D72"/>
    <w:rsid w:val="00515D4D"/>
    <w:rsid w:val="005164A9"/>
    <w:rsid w:val="00520737"/>
    <w:rsid w:val="00520C8F"/>
    <w:rsid w:val="00521866"/>
    <w:rsid w:val="0052398E"/>
    <w:rsid w:val="0052415B"/>
    <w:rsid w:val="0052650C"/>
    <w:rsid w:val="00530550"/>
    <w:rsid w:val="0053253F"/>
    <w:rsid w:val="005374EE"/>
    <w:rsid w:val="00540813"/>
    <w:rsid w:val="00541021"/>
    <w:rsid w:val="00542C5D"/>
    <w:rsid w:val="00545888"/>
    <w:rsid w:val="00547B52"/>
    <w:rsid w:val="005521AE"/>
    <w:rsid w:val="0055293A"/>
    <w:rsid w:val="00552EE4"/>
    <w:rsid w:val="00552EEA"/>
    <w:rsid w:val="00556342"/>
    <w:rsid w:val="0055660A"/>
    <w:rsid w:val="00556FD3"/>
    <w:rsid w:val="005634EE"/>
    <w:rsid w:val="005649AA"/>
    <w:rsid w:val="00564BC7"/>
    <w:rsid w:val="005657AA"/>
    <w:rsid w:val="00565A45"/>
    <w:rsid w:val="00567F98"/>
    <w:rsid w:val="005715B9"/>
    <w:rsid w:val="00572581"/>
    <w:rsid w:val="00572AE6"/>
    <w:rsid w:val="005733BF"/>
    <w:rsid w:val="00573C5C"/>
    <w:rsid w:val="0057449B"/>
    <w:rsid w:val="00574948"/>
    <w:rsid w:val="005779B5"/>
    <w:rsid w:val="00580866"/>
    <w:rsid w:val="00583217"/>
    <w:rsid w:val="0058456E"/>
    <w:rsid w:val="00584C50"/>
    <w:rsid w:val="005869B8"/>
    <w:rsid w:val="00590653"/>
    <w:rsid w:val="00590B86"/>
    <w:rsid w:val="00594FC6"/>
    <w:rsid w:val="00595BB3"/>
    <w:rsid w:val="005966A6"/>
    <w:rsid w:val="005971FE"/>
    <w:rsid w:val="00597834"/>
    <w:rsid w:val="005A3BD6"/>
    <w:rsid w:val="005A4D16"/>
    <w:rsid w:val="005A5040"/>
    <w:rsid w:val="005A5DF1"/>
    <w:rsid w:val="005B1189"/>
    <w:rsid w:val="005B157A"/>
    <w:rsid w:val="005B1EA1"/>
    <w:rsid w:val="005B2DE5"/>
    <w:rsid w:val="005B3606"/>
    <w:rsid w:val="005B50DC"/>
    <w:rsid w:val="005B5577"/>
    <w:rsid w:val="005B5EBA"/>
    <w:rsid w:val="005B716D"/>
    <w:rsid w:val="005C1BC2"/>
    <w:rsid w:val="005C422E"/>
    <w:rsid w:val="005C68AF"/>
    <w:rsid w:val="005C6CA9"/>
    <w:rsid w:val="005D2027"/>
    <w:rsid w:val="005D5CAC"/>
    <w:rsid w:val="005D7BD9"/>
    <w:rsid w:val="005E0E52"/>
    <w:rsid w:val="005E1FB1"/>
    <w:rsid w:val="005E3621"/>
    <w:rsid w:val="005E39E0"/>
    <w:rsid w:val="005E3D84"/>
    <w:rsid w:val="005E40C3"/>
    <w:rsid w:val="005E7D09"/>
    <w:rsid w:val="005F0A1D"/>
    <w:rsid w:val="005F27F4"/>
    <w:rsid w:val="005F5683"/>
    <w:rsid w:val="005F613B"/>
    <w:rsid w:val="005F6290"/>
    <w:rsid w:val="005F7272"/>
    <w:rsid w:val="00601544"/>
    <w:rsid w:val="00601BCF"/>
    <w:rsid w:val="006034DB"/>
    <w:rsid w:val="006045FB"/>
    <w:rsid w:val="00605D50"/>
    <w:rsid w:val="00614D18"/>
    <w:rsid w:val="00615F5E"/>
    <w:rsid w:val="00617520"/>
    <w:rsid w:val="006217FB"/>
    <w:rsid w:val="006227D3"/>
    <w:rsid w:val="00622B3D"/>
    <w:rsid w:val="00625B8E"/>
    <w:rsid w:val="00626025"/>
    <w:rsid w:val="00626AD5"/>
    <w:rsid w:val="00630064"/>
    <w:rsid w:val="00631060"/>
    <w:rsid w:val="00634DE0"/>
    <w:rsid w:val="00634E14"/>
    <w:rsid w:val="00635E2B"/>
    <w:rsid w:val="006371CF"/>
    <w:rsid w:val="006432AE"/>
    <w:rsid w:val="006443E4"/>
    <w:rsid w:val="006459EE"/>
    <w:rsid w:val="006470B4"/>
    <w:rsid w:val="00647F80"/>
    <w:rsid w:val="00650512"/>
    <w:rsid w:val="0065664B"/>
    <w:rsid w:val="006601AA"/>
    <w:rsid w:val="006604E4"/>
    <w:rsid w:val="00660ED8"/>
    <w:rsid w:val="00663EA9"/>
    <w:rsid w:val="00670762"/>
    <w:rsid w:val="00672E35"/>
    <w:rsid w:val="0067485D"/>
    <w:rsid w:val="00680871"/>
    <w:rsid w:val="006840DD"/>
    <w:rsid w:val="0069007F"/>
    <w:rsid w:val="00693AAC"/>
    <w:rsid w:val="006940A2"/>
    <w:rsid w:val="006945DF"/>
    <w:rsid w:val="00694E97"/>
    <w:rsid w:val="006A0383"/>
    <w:rsid w:val="006A088C"/>
    <w:rsid w:val="006A2614"/>
    <w:rsid w:val="006A33EE"/>
    <w:rsid w:val="006A3C05"/>
    <w:rsid w:val="006A3C28"/>
    <w:rsid w:val="006A57F8"/>
    <w:rsid w:val="006A5ED7"/>
    <w:rsid w:val="006A5EF4"/>
    <w:rsid w:val="006A7233"/>
    <w:rsid w:val="006B0349"/>
    <w:rsid w:val="006B106A"/>
    <w:rsid w:val="006B1BE5"/>
    <w:rsid w:val="006B72F5"/>
    <w:rsid w:val="006C108A"/>
    <w:rsid w:val="006C12DD"/>
    <w:rsid w:val="006C151C"/>
    <w:rsid w:val="006C3406"/>
    <w:rsid w:val="006D149A"/>
    <w:rsid w:val="006D2F51"/>
    <w:rsid w:val="006D453C"/>
    <w:rsid w:val="006D4DBB"/>
    <w:rsid w:val="006D56A8"/>
    <w:rsid w:val="006D5CB3"/>
    <w:rsid w:val="006E0801"/>
    <w:rsid w:val="006E27B4"/>
    <w:rsid w:val="006E31CD"/>
    <w:rsid w:val="006E5000"/>
    <w:rsid w:val="006E6F63"/>
    <w:rsid w:val="006F06AD"/>
    <w:rsid w:val="006F0EB4"/>
    <w:rsid w:val="006F1298"/>
    <w:rsid w:val="006F2EB4"/>
    <w:rsid w:val="006F3652"/>
    <w:rsid w:val="006F5117"/>
    <w:rsid w:val="006F5AD8"/>
    <w:rsid w:val="006F76FA"/>
    <w:rsid w:val="00700EA6"/>
    <w:rsid w:val="00700F74"/>
    <w:rsid w:val="00702013"/>
    <w:rsid w:val="00703B0B"/>
    <w:rsid w:val="00705CFF"/>
    <w:rsid w:val="00705F0C"/>
    <w:rsid w:val="00707B2E"/>
    <w:rsid w:val="007115E4"/>
    <w:rsid w:val="00711C14"/>
    <w:rsid w:val="00712FED"/>
    <w:rsid w:val="007148AD"/>
    <w:rsid w:val="007153DA"/>
    <w:rsid w:val="00716853"/>
    <w:rsid w:val="00716FC6"/>
    <w:rsid w:val="00720FC9"/>
    <w:rsid w:val="007233CF"/>
    <w:rsid w:val="007235B2"/>
    <w:rsid w:val="0072650B"/>
    <w:rsid w:val="0072758E"/>
    <w:rsid w:val="00730A6B"/>
    <w:rsid w:val="0073177E"/>
    <w:rsid w:val="00736159"/>
    <w:rsid w:val="00736A3D"/>
    <w:rsid w:val="00743365"/>
    <w:rsid w:val="00744161"/>
    <w:rsid w:val="007468DD"/>
    <w:rsid w:val="00747CBC"/>
    <w:rsid w:val="007518AE"/>
    <w:rsid w:val="00752964"/>
    <w:rsid w:val="00754CA1"/>
    <w:rsid w:val="007556D3"/>
    <w:rsid w:val="00760610"/>
    <w:rsid w:val="00762487"/>
    <w:rsid w:val="00762536"/>
    <w:rsid w:val="00764AE0"/>
    <w:rsid w:val="00764E1E"/>
    <w:rsid w:val="00765EFA"/>
    <w:rsid w:val="0077010D"/>
    <w:rsid w:val="007705E7"/>
    <w:rsid w:val="00770D9B"/>
    <w:rsid w:val="0077476C"/>
    <w:rsid w:val="00781814"/>
    <w:rsid w:val="00781854"/>
    <w:rsid w:val="00782608"/>
    <w:rsid w:val="00783BE8"/>
    <w:rsid w:val="00786057"/>
    <w:rsid w:val="00786981"/>
    <w:rsid w:val="007870A1"/>
    <w:rsid w:val="00787EC4"/>
    <w:rsid w:val="007901F8"/>
    <w:rsid w:val="00790E9B"/>
    <w:rsid w:val="007921F5"/>
    <w:rsid w:val="00794836"/>
    <w:rsid w:val="00794D1B"/>
    <w:rsid w:val="0079513F"/>
    <w:rsid w:val="007969F8"/>
    <w:rsid w:val="00797689"/>
    <w:rsid w:val="007A0955"/>
    <w:rsid w:val="007A1269"/>
    <w:rsid w:val="007A2DFD"/>
    <w:rsid w:val="007A45AD"/>
    <w:rsid w:val="007A6997"/>
    <w:rsid w:val="007A6FE7"/>
    <w:rsid w:val="007B1618"/>
    <w:rsid w:val="007B4796"/>
    <w:rsid w:val="007B4C71"/>
    <w:rsid w:val="007B53B3"/>
    <w:rsid w:val="007C0C7D"/>
    <w:rsid w:val="007C1F91"/>
    <w:rsid w:val="007C26EA"/>
    <w:rsid w:val="007C2873"/>
    <w:rsid w:val="007C6E74"/>
    <w:rsid w:val="007C6F8B"/>
    <w:rsid w:val="007D2CE9"/>
    <w:rsid w:val="007D480A"/>
    <w:rsid w:val="007D5DDB"/>
    <w:rsid w:val="007D645D"/>
    <w:rsid w:val="007D689F"/>
    <w:rsid w:val="007E14EE"/>
    <w:rsid w:val="007E14F2"/>
    <w:rsid w:val="007E1E89"/>
    <w:rsid w:val="007E1FC3"/>
    <w:rsid w:val="007E2451"/>
    <w:rsid w:val="007E298E"/>
    <w:rsid w:val="007E360B"/>
    <w:rsid w:val="007E433E"/>
    <w:rsid w:val="007E5440"/>
    <w:rsid w:val="007E5B25"/>
    <w:rsid w:val="007E68D7"/>
    <w:rsid w:val="007E7E9C"/>
    <w:rsid w:val="007E7F67"/>
    <w:rsid w:val="007F04E7"/>
    <w:rsid w:val="007F6051"/>
    <w:rsid w:val="007F61F9"/>
    <w:rsid w:val="007F65B1"/>
    <w:rsid w:val="007F7DFA"/>
    <w:rsid w:val="00801F0E"/>
    <w:rsid w:val="008020DA"/>
    <w:rsid w:val="0080440E"/>
    <w:rsid w:val="00812359"/>
    <w:rsid w:val="00815BAE"/>
    <w:rsid w:val="00815F50"/>
    <w:rsid w:val="0081622F"/>
    <w:rsid w:val="008170B2"/>
    <w:rsid w:val="00817F53"/>
    <w:rsid w:val="00821372"/>
    <w:rsid w:val="00823C38"/>
    <w:rsid w:val="00824FD0"/>
    <w:rsid w:val="00825531"/>
    <w:rsid w:val="00826302"/>
    <w:rsid w:val="0082645B"/>
    <w:rsid w:val="00826B20"/>
    <w:rsid w:val="00830DD1"/>
    <w:rsid w:val="008317A0"/>
    <w:rsid w:val="00831B63"/>
    <w:rsid w:val="00833894"/>
    <w:rsid w:val="00834AFF"/>
    <w:rsid w:val="0083566D"/>
    <w:rsid w:val="00835906"/>
    <w:rsid w:val="0083664B"/>
    <w:rsid w:val="00840C0E"/>
    <w:rsid w:val="00840E02"/>
    <w:rsid w:val="008422C2"/>
    <w:rsid w:val="0084296E"/>
    <w:rsid w:val="00842B39"/>
    <w:rsid w:val="00844DAD"/>
    <w:rsid w:val="00846F35"/>
    <w:rsid w:val="00847B77"/>
    <w:rsid w:val="00847FB5"/>
    <w:rsid w:val="0085115F"/>
    <w:rsid w:val="008543E8"/>
    <w:rsid w:val="00854618"/>
    <w:rsid w:val="00854A82"/>
    <w:rsid w:val="0085635B"/>
    <w:rsid w:val="00863414"/>
    <w:rsid w:val="008639B1"/>
    <w:rsid w:val="00864BC0"/>
    <w:rsid w:val="00866656"/>
    <w:rsid w:val="00866657"/>
    <w:rsid w:val="00871FE6"/>
    <w:rsid w:val="00875C21"/>
    <w:rsid w:val="00880215"/>
    <w:rsid w:val="00881D56"/>
    <w:rsid w:val="008820B1"/>
    <w:rsid w:val="00883EB0"/>
    <w:rsid w:val="0088610C"/>
    <w:rsid w:val="00886A5F"/>
    <w:rsid w:val="00887D45"/>
    <w:rsid w:val="00892B6F"/>
    <w:rsid w:val="00892D9B"/>
    <w:rsid w:val="008947D2"/>
    <w:rsid w:val="00895DB6"/>
    <w:rsid w:val="008A01B7"/>
    <w:rsid w:val="008A23A9"/>
    <w:rsid w:val="008A42E6"/>
    <w:rsid w:val="008A659C"/>
    <w:rsid w:val="008A6DC4"/>
    <w:rsid w:val="008A6DDF"/>
    <w:rsid w:val="008A6F77"/>
    <w:rsid w:val="008A7D56"/>
    <w:rsid w:val="008B1101"/>
    <w:rsid w:val="008B520D"/>
    <w:rsid w:val="008B5BBC"/>
    <w:rsid w:val="008B7761"/>
    <w:rsid w:val="008C35B1"/>
    <w:rsid w:val="008C35DB"/>
    <w:rsid w:val="008C3658"/>
    <w:rsid w:val="008C5BA0"/>
    <w:rsid w:val="008C6D10"/>
    <w:rsid w:val="008C7CF2"/>
    <w:rsid w:val="008D203E"/>
    <w:rsid w:val="008D30A8"/>
    <w:rsid w:val="008D6A2F"/>
    <w:rsid w:val="008D6DB1"/>
    <w:rsid w:val="008D7698"/>
    <w:rsid w:val="008D76BC"/>
    <w:rsid w:val="008D7947"/>
    <w:rsid w:val="008E01A9"/>
    <w:rsid w:val="008E14B0"/>
    <w:rsid w:val="008E1672"/>
    <w:rsid w:val="008E2040"/>
    <w:rsid w:val="008E242C"/>
    <w:rsid w:val="008E472A"/>
    <w:rsid w:val="008E50D8"/>
    <w:rsid w:val="008E56C5"/>
    <w:rsid w:val="008E6338"/>
    <w:rsid w:val="008E6B33"/>
    <w:rsid w:val="008E6E2B"/>
    <w:rsid w:val="008F0359"/>
    <w:rsid w:val="008F13DA"/>
    <w:rsid w:val="008F5DC4"/>
    <w:rsid w:val="008F6506"/>
    <w:rsid w:val="008F670E"/>
    <w:rsid w:val="00905A99"/>
    <w:rsid w:val="009065C6"/>
    <w:rsid w:val="00906A94"/>
    <w:rsid w:val="0091044E"/>
    <w:rsid w:val="0091247E"/>
    <w:rsid w:val="00912C40"/>
    <w:rsid w:val="00916B90"/>
    <w:rsid w:val="00916D49"/>
    <w:rsid w:val="00922691"/>
    <w:rsid w:val="0092716C"/>
    <w:rsid w:val="00927B0B"/>
    <w:rsid w:val="00927B58"/>
    <w:rsid w:val="009336BC"/>
    <w:rsid w:val="009337F4"/>
    <w:rsid w:val="00933CF5"/>
    <w:rsid w:val="00935B45"/>
    <w:rsid w:val="0094502C"/>
    <w:rsid w:val="00945866"/>
    <w:rsid w:val="00946AD8"/>
    <w:rsid w:val="009512D6"/>
    <w:rsid w:val="00954457"/>
    <w:rsid w:val="00962E9B"/>
    <w:rsid w:val="00963703"/>
    <w:rsid w:val="00964B41"/>
    <w:rsid w:val="00972B2F"/>
    <w:rsid w:val="00975810"/>
    <w:rsid w:val="00975FD5"/>
    <w:rsid w:val="009773DE"/>
    <w:rsid w:val="0097772C"/>
    <w:rsid w:val="0097790F"/>
    <w:rsid w:val="00980DF3"/>
    <w:rsid w:val="00982D4B"/>
    <w:rsid w:val="0098320C"/>
    <w:rsid w:val="00983A3F"/>
    <w:rsid w:val="009921E1"/>
    <w:rsid w:val="00993A6B"/>
    <w:rsid w:val="00996F58"/>
    <w:rsid w:val="00997354"/>
    <w:rsid w:val="00997609"/>
    <w:rsid w:val="00997939"/>
    <w:rsid w:val="009A172F"/>
    <w:rsid w:val="009A2B18"/>
    <w:rsid w:val="009A6AED"/>
    <w:rsid w:val="009B058F"/>
    <w:rsid w:val="009B16CD"/>
    <w:rsid w:val="009B3D7C"/>
    <w:rsid w:val="009B7489"/>
    <w:rsid w:val="009C01BB"/>
    <w:rsid w:val="009C37D8"/>
    <w:rsid w:val="009C6880"/>
    <w:rsid w:val="009C7F1B"/>
    <w:rsid w:val="009D0701"/>
    <w:rsid w:val="009D1795"/>
    <w:rsid w:val="009D1DA1"/>
    <w:rsid w:val="009D7D21"/>
    <w:rsid w:val="009E00D0"/>
    <w:rsid w:val="009E05B8"/>
    <w:rsid w:val="009E1622"/>
    <w:rsid w:val="009E42B0"/>
    <w:rsid w:val="009E52E5"/>
    <w:rsid w:val="009E54A3"/>
    <w:rsid w:val="009E6399"/>
    <w:rsid w:val="009F0BB3"/>
    <w:rsid w:val="009F2E03"/>
    <w:rsid w:val="009F314C"/>
    <w:rsid w:val="009F3192"/>
    <w:rsid w:val="00A027FB"/>
    <w:rsid w:val="00A03030"/>
    <w:rsid w:val="00A03ADC"/>
    <w:rsid w:val="00A12764"/>
    <w:rsid w:val="00A1276E"/>
    <w:rsid w:val="00A13AEE"/>
    <w:rsid w:val="00A13D7F"/>
    <w:rsid w:val="00A144C1"/>
    <w:rsid w:val="00A16438"/>
    <w:rsid w:val="00A1648A"/>
    <w:rsid w:val="00A16F0F"/>
    <w:rsid w:val="00A17AA4"/>
    <w:rsid w:val="00A17CCC"/>
    <w:rsid w:val="00A207D6"/>
    <w:rsid w:val="00A21D5E"/>
    <w:rsid w:val="00A23DC5"/>
    <w:rsid w:val="00A273AC"/>
    <w:rsid w:val="00A303B1"/>
    <w:rsid w:val="00A32487"/>
    <w:rsid w:val="00A33F19"/>
    <w:rsid w:val="00A3488E"/>
    <w:rsid w:val="00A34F91"/>
    <w:rsid w:val="00A37080"/>
    <w:rsid w:val="00A37414"/>
    <w:rsid w:val="00A417AB"/>
    <w:rsid w:val="00A43146"/>
    <w:rsid w:val="00A44463"/>
    <w:rsid w:val="00A45983"/>
    <w:rsid w:val="00A45C16"/>
    <w:rsid w:val="00A46043"/>
    <w:rsid w:val="00A47EA3"/>
    <w:rsid w:val="00A511B0"/>
    <w:rsid w:val="00A520E3"/>
    <w:rsid w:val="00A56698"/>
    <w:rsid w:val="00A5675F"/>
    <w:rsid w:val="00A56C8B"/>
    <w:rsid w:val="00A63D86"/>
    <w:rsid w:val="00A63EBA"/>
    <w:rsid w:val="00A65B97"/>
    <w:rsid w:val="00A674B3"/>
    <w:rsid w:val="00A67F37"/>
    <w:rsid w:val="00A702C6"/>
    <w:rsid w:val="00A74CFA"/>
    <w:rsid w:val="00A7500D"/>
    <w:rsid w:val="00A809E1"/>
    <w:rsid w:val="00A80AC5"/>
    <w:rsid w:val="00A82011"/>
    <w:rsid w:val="00A82542"/>
    <w:rsid w:val="00A84275"/>
    <w:rsid w:val="00A845E1"/>
    <w:rsid w:val="00A84B7B"/>
    <w:rsid w:val="00A85816"/>
    <w:rsid w:val="00A85959"/>
    <w:rsid w:val="00A87331"/>
    <w:rsid w:val="00A90194"/>
    <w:rsid w:val="00A92013"/>
    <w:rsid w:val="00A924B3"/>
    <w:rsid w:val="00A93C21"/>
    <w:rsid w:val="00A9441E"/>
    <w:rsid w:val="00A947D0"/>
    <w:rsid w:val="00A95E7E"/>
    <w:rsid w:val="00A97E9F"/>
    <w:rsid w:val="00AA1F6E"/>
    <w:rsid w:val="00AA1F9B"/>
    <w:rsid w:val="00AA3717"/>
    <w:rsid w:val="00AA565A"/>
    <w:rsid w:val="00AA6B4B"/>
    <w:rsid w:val="00AA741F"/>
    <w:rsid w:val="00AB130E"/>
    <w:rsid w:val="00AB38C7"/>
    <w:rsid w:val="00AB4A14"/>
    <w:rsid w:val="00AB5BFC"/>
    <w:rsid w:val="00AB5F73"/>
    <w:rsid w:val="00AB6408"/>
    <w:rsid w:val="00AC00D1"/>
    <w:rsid w:val="00AC021D"/>
    <w:rsid w:val="00AC1E04"/>
    <w:rsid w:val="00AC2F76"/>
    <w:rsid w:val="00AC3AA5"/>
    <w:rsid w:val="00AC45D9"/>
    <w:rsid w:val="00AC4DCA"/>
    <w:rsid w:val="00AC7303"/>
    <w:rsid w:val="00AD01BC"/>
    <w:rsid w:val="00AD1611"/>
    <w:rsid w:val="00AD1F0D"/>
    <w:rsid w:val="00AD3963"/>
    <w:rsid w:val="00AD431D"/>
    <w:rsid w:val="00AD49B6"/>
    <w:rsid w:val="00AD49C5"/>
    <w:rsid w:val="00AE078B"/>
    <w:rsid w:val="00AE19D9"/>
    <w:rsid w:val="00AE19EC"/>
    <w:rsid w:val="00AE2518"/>
    <w:rsid w:val="00AE4E36"/>
    <w:rsid w:val="00AE5C23"/>
    <w:rsid w:val="00AF0B09"/>
    <w:rsid w:val="00AF10D7"/>
    <w:rsid w:val="00AF1103"/>
    <w:rsid w:val="00AF2895"/>
    <w:rsid w:val="00AF79E8"/>
    <w:rsid w:val="00AF7CD7"/>
    <w:rsid w:val="00B01CCF"/>
    <w:rsid w:val="00B01F24"/>
    <w:rsid w:val="00B04AFA"/>
    <w:rsid w:val="00B052FC"/>
    <w:rsid w:val="00B057C4"/>
    <w:rsid w:val="00B05A1A"/>
    <w:rsid w:val="00B07669"/>
    <w:rsid w:val="00B106DA"/>
    <w:rsid w:val="00B158C7"/>
    <w:rsid w:val="00B17181"/>
    <w:rsid w:val="00B20F14"/>
    <w:rsid w:val="00B21E57"/>
    <w:rsid w:val="00B22817"/>
    <w:rsid w:val="00B247E1"/>
    <w:rsid w:val="00B25D49"/>
    <w:rsid w:val="00B25D51"/>
    <w:rsid w:val="00B3083B"/>
    <w:rsid w:val="00B3108E"/>
    <w:rsid w:val="00B31B72"/>
    <w:rsid w:val="00B34A24"/>
    <w:rsid w:val="00B34E45"/>
    <w:rsid w:val="00B355DC"/>
    <w:rsid w:val="00B36530"/>
    <w:rsid w:val="00B3742C"/>
    <w:rsid w:val="00B41096"/>
    <w:rsid w:val="00B41F53"/>
    <w:rsid w:val="00B46E14"/>
    <w:rsid w:val="00B5383E"/>
    <w:rsid w:val="00B5632B"/>
    <w:rsid w:val="00B624BF"/>
    <w:rsid w:val="00B63F96"/>
    <w:rsid w:val="00B6522F"/>
    <w:rsid w:val="00B70860"/>
    <w:rsid w:val="00B719B6"/>
    <w:rsid w:val="00B738EC"/>
    <w:rsid w:val="00B75792"/>
    <w:rsid w:val="00B803FA"/>
    <w:rsid w:val="00B848DA"/>
    <w:rsid w:val="00B86D26"/>
    <w:rsid w:val="00B87AC0"/>
    <w:rsid w:val="00B9676D"/>
    <w:rsid w:val="00B96909"/>
    <w:rsid w:val="00B971EB"/>
    <w:rsid w:val="00B97A8D"/>
    <w:rsid w:val="00BA2EA1"/>
    <w:rsid w:val="00BA3E41"/>
    <w:rsid w:val="00BA4C37"/>
    <w:rsid w:val="00BA72CE"/>
    <w:rsid w:val="00BB1752"/>
    <w:rsid w:val="00BB3679"/>
    <w:rsid w:val="00BB52BB"/>
    <w:rsid w:val="00BB7EAC"/>
    <w:rsid w:val="00BC031B"/>
    <w:rsid w:val="00BC2CEC"/>
    <w:rsid w:val="00BC3319"/>
    <w:rsid w:val="00BC3C64"/>
    <w:rsid w:val="00BC4735"/>
    <w:rsid w:val="00BD2C4E"/>
    <w:rsid w:val="00BD7C4A"/>
    <w:rsid w:val="00BD7FD7"/>
    <w:rsid w:val="00BE0105"/>
    <w:rsid w:val="00BE0E37"/>
    <w:rsid w:val="00BE1942"/>
    <w:rsid w:val="00BE3D48"/>
    <w:rsid w:val="00BE5800"/>
    <w:rsid w:val="00BF14AA"/>
    <w:rsid w:val="00BF3666"/>
    <w:rsid w:val="00BF3DE6"/>
    <w:rsid w:val="00BF4445"/>
    <w:rsid w:val="00BF4F4B"/>
    <w:rsid w:val="00C00175"/>
    <w:rsid w:val="00C01C43"/>
    <w:rsid w:val="00C028D0"/>
    <w:rsid w:val="00C04301"/>
    <w:rsid w:val="00C051A0"/>
    <w:rsid w:val="00C07C16"/>
    <w:rsid w:val="00C151B4"/>
    <w:rsid w:val="00C1703C"/>
    <w:rsid w:val="00C174F1"/>
    <w:rsid w:val="00C20CC7"/>
    <w:rsid w:val="00C23A6F"/>
    <w:rsid w:val="00C25EFE"/>
    <w:rsid w:val="00C26D8B"/>
    <w:rsid w:val="00C26FF8"/>
    <w:rsid w:val="00C30540"/>
    <w:rsid w:val="00C31AD3"/>
    <w:rsid w:val="00C32301"/>
    <w:rsid w:val="00C3246B"/>
    <w:rsid w:val="00C32546"/>
    <w:rsid w:val="00C32A1D"/>
    <w:rsid w:val="00C33D39"/>
    <w:rsid w:val="00C347F5"/>
    <w:rsid w:val="00C35C6D"/>
    <w:rsid w:val="00C36F9B"/>
    <w:rsid w:val="00C41D2F"/>
    <w:rsid w:val="00C44519"/>
    <w:rsid w:val="00C53641"/>
    <w:rsid w:val="00C554CD"/>
    <w:rsid w:val="00C56000"/>
    <w:rsid w:val="00C62657"/>
    <w:rsid w:val="00C62933"/>
    <w:rsid w:val="00C640E8"/>
    <w:rsid w:val="00C67FAE"/>
    <w:rsid w:val="00C70678"/>
    <w:rsid w:val="00C736EF"/>
    <w:rsid w:val="00C75B6C"/>
    <w:rsid w:val="00C77173"/>
    <w:rsid w:val="00C80BCF"/>
    <w:rsid w:val="00C83D41"/>
    <w:rsid w:val="00C840C7"/>
    <w:rsid w:val="00C8667B"/>
    <w:rsid w:val="00C87090"/>
    <w:rsid w:val="00C8723C"/>
    <w:rsid w:val="00C902C0"/>
    <w:rsid w:val="00C91319"/>
    <w:rsid w:val="00C94496"/>
    <w:rsid w:val="00C9555A"/>
    <w:rsid w:val="00C963F0"/>
    <w:rsid w:val="00CA0AB7"/>
    <w:rsid w:val="00CA7EB1"/>
    <w:rsid w:val="00CB5198"/>
    <w:rsid w:val="00CB579E"/>
    <w:rsid w:val="00CB6032"/>
    <w:rsid w:val="00CC011A"/>
    <w:rsid w:val="00CC0E07"/>
    <w:rsid w:val="00CC3DF6"/>
    <w:rsid w:val="00CC4B50"/>
    <w:rsid w:val="00CC4D07"/>
    <w:rsid w:val="00CC5BB6"/>
    <w:rsid w:val="00CC6CAF"/>
    <w:rsid w:val="00CD52DE"/>
    <w:rsid w:val="00CD5336"/>
    <w:rsid w:val="00CD6F93"/>
    <w:rsid w:val="00CE28CC"/>
    <w:rsid w:val="00CE36A3"/>
    <w:rsid w:val="00CE4105"/>
    <w:rsid w:val="00CE49E6"/>
    <w:rsid w:val="00CE4CC6"/>
    <w:rsid w:val="00CF0FC7"/>
    <w:rsid w:val="00CF1960"/>
    <w:rsid w:val="00CF2322"/>
    <w:rsid w:val="00CF4C62"/>
    <w:rsid w:val="00CF5580"/>
    <w:rsid w:val="00CF5D53"/>
    <w:rsid w:val="00CF661D"/>
    <w:rsid w:val="00CF7233"/>
    <w:rsid w:val="00D022F0"/>
    <w:rsid w:val="00D02614"/>
    <w:rsid w:val="00D07302"/>
    <w:rsid w:val="00D138F0"/>
    <w:rsid w:val="00D13F0B"/>
    <w:rsid w:val="00D167D0"/>
    <w:rsid w:val="00D16851"/>
    <w:rsid w:val="00D20185"/>
    <w:rsid w:val="00D206A4"/>
    <w:rsid w:val="00D217DA"/>
    <w:rsid w:val="00D21CAD"/>
    <w:rsid w:val="00D232B8"/>
    <w:rsid w:val="00D23BBE"/>
    <w:rsid w:val="00D27B73"/>
    <w:rsid w:val="00D30092"/>
    <w:rsid w:val="00D313E2"/>
    <w:rsid w:val="00D31721"/>
    <w:rsid w:val="00D32BE0"/>
    <w:rsid w:val="00D3630A"/>
    <w:rsid w:val="00D36CD7"/>
    <w:rsid w:val="00D4102A"/>
    <w:rsid w:val="00D41127"/>
    <w:rsid w:val="00D41E87"/>
    <w:rsid w:val="00D4375C"/>
    <w:rsid w:val="00D46ABC"/>
    <w:rsid w:val="00D47724"/>
    <w:rsid w:val="00D51861"/>
    <w:rsid w:val="00D525C7"/>
    <w:rsid w:val="00D531B9"/>
    <w:rsid w:val="00D533F9"/>
    <w:rsid w:val="00D53E84"/>
    <w:rsid w:val="00D57AB1"/>
    <w:rsid w:val="00D6071F"/>
    <w:rsid w:val="00D61C4B"/>
    <w:rsid w:val="00D61F64"/>
    <w:rsid w:val="00D62F24"/>
    <w:rsid w:val="00D631B9"/>
    <w:rsid w:val="00D6485D"/>
    <w:rsid w:val="00D65431"/>
    <w:rsid w:val="00D65FCF"/>
    <w:rsid w:val="00D67C5E"/>
    <w:rsid w:val="00D70098"/>
    <w:rsid w:val="00D709AE"/>
    <w:rsid w:val="00D7116C"/>
    <w:rsid w:val="00D71E7C"/>
    <w:rsid w:val="00D72264"/>
    <w:rsid w:val="00D7235C"/>
    <w:rsid w:val="00D7441E"/>
    <w:rsid w:val="00D74D1C"/>
    <w:rsid w:val="00D75134"/>
    <w:rsid w:val="00D75845"/>
    <w:rsid w:val="00D77F6D"/>
    <w:rsid w:val="00D80626"/>
    <w:rsid w:val="00D81FAF"/>
    <w:rsid w:val="00D82225"/>
    <w:rsid w:val="00D832CE"/>
    <w:rsid w:val="00D845BC"/>
    <w:rsid w:val="00D90D06"/>
    <w:rsid w:val="00D92D7C"/>
    <w:rsid w:val="00D94FD9"/>
    <w:rsid w:val="00D96DEA"/>
    <w:rsid w:val="00DA08D1"/>
    <w:rsid w:val="00DA1FD7"/>
    <w:rsid w:val="00DA23EE"/>
    <w:rsid w:val="00DA27F6"/>
    <w:rsid w:val="00DA2FC1"/>
    <w:rsid w:val="00DA3347"/>
    <w:rsid w:val="00DA38AF"/>
    <w:rsid w:val="00DA3A5C"/>
    <w:rsid w:val="00DA3AC9"/>
    <w:rsid w:val="00DA3DE6"/>
    <w:rsid w:val="00DA435F"/>
    <w:rsid w:val="00DA547F"/>
    <w:rsid w:val="00DA65E4"/>
    <w:rsid w:val="00DA7179"/>
    <w:rsid w:val="00DA7253"/>
    <w:rsid w:val="00DB024E"/>
    <w:rsid w:val="00DB0B34"/>
    <w:rsid w:val="00DB0BD2"/>
    <w:rsid w:val="00DB3C21"/>
    <w:rsid w:val="00DB4F1D"/>
    <w:rsid w:val="00DB5083"/>
    <w:rsid w:val="00DC252C"/>
    <w:rsid w:val="00DC40A8"/>
    <w:rsid w:val="00DC4A9A"/>
    <w:rsid w:val="00DC5001"/>
    <w:rsid w:val="00DC5C0B"/>
    <w:rsid w:val="00DC6E9E"/>
    <w:rsid w:val="00DC7DDC"/>
    <w:rsid w:val="00DD32D7"/>
    <w:rsid w:val="00DD75E3"/>
    <w:rsid w:val="00DE2BFE"/>
    <w:rsid w:val="00DE35D1"/>
    <w:rsid w:val="00DE73F4"/>
    <w:rsid w:val="00DF08E4"/>
    <w:rsid w:val="00DF1310"/>
    <w:rsid w:val="00DF2573"/>
    <w:rsid w:val="00DF2982"/>
    <w:rsid w:val="00DF2CE6"/>
    <w:rsid w:val="00DF321C"/>
    <w:rsid w:val="00DF6F37"/>
    <w:rsid w:val="00DF79B6"/>
    <w:rsid w:val="00E00E22"/>
    <w:rsid w:val="00E02EFC"/>
    <w:rsid w:val="00E05FA1"/>
    <w:rsid w:val="00E07ADB"/>
    <w:rsid w:val="00E11EC3"/>
    <w:rsid w:val="00E12189"/>
    <w:rsid w:val="00E13E1D"/>
    <w:rsid w:val="00E14A35"/>
    <w:rsid w:val="00E14AE4"/>
    <w:rsid w:val="00E14E23"/>
    <w:rsid w:val="00E165AE"/>
    <w:rsid w:val="00E2274B"/>
    <w:rsid w:val="00E23776"/>
    <w:rsid w:val="00E2424B"/>
    <w:rsid w:val="00E272DB"/>
    <w:rsid w:val="00E3157C"/>
    <w:rsid w:val="00E32B35"/>
    <w:rsid w:val="00E33E19"/>
    <w:rsid w:val="00E33FF4"/>
    <w:rsid w:val="00E355CB"/>
    <w:rsid w:val="00E374A6"/>
    <w:rsid w:val="00E37735"/>
    <w:rsid w:val="00E40AB4"/>
    <w:rsid w:val="00E425B8"/>
    <w:rsid w:val="00E4551E"/>
    <w:rsid w:val="00E53504"/>
    <w:rsid w:val="00E55401"/>
    <w:rsid w:val="00E5593B"/>
    <w:rsid w:val="00E5659D"/>
    <w:rsid w:val="00E56722"/>
    <w:rsid w:val="00E64C07"/>
    <w:rsid w:val="00E657A7"/>
    <w:rsid w:val="00E67147"/>
    <w:rsid w:val="00E67415"/>
    <w:rsid w:val="00E714E8"/>
    <w:rsid w:val="00E71A78"/>
    <w:rsid w:val="00E71E4F"/>
    <w:rsid w:val="00E73EC0"/>
    <w:rsid w:val="00E74643"/>
    <w:rsid w:val="00E74A54"/>
    <w:rsid w:val="00E7574C"/>
    <w:rsid w:val="00E7704C"/>
    <w:rsid w:val="00E8343F"/>
    <w:rsid w:val="00E83A77"/>
    <w:rsid w:val="00E86ADB"/>
    <w:rsid w:val="00E870DA"/>
    <w:rsid w:val="00E8737C"/>
    <w:rsid w:val="00E87D55"/>
    <w:rsid w:val="00E90A01"/>
    <w:rsid w:val="00E9231F"/>
    <w:rsid w:val="00E931B2"/>
    <w:rsid w:val="00E93227"/>
    <w:rsid w:val="00E93278"/>
    <w:rsid w:val="00E93B35"/>
    <w:rsid w:val="00E96F26"/>
    <w:rsid w:val="00EA0CE8"/>
    <w:rsid w:val="00EA4250"/>
    <w:rsid w:val="00EA6EF8"/>
    <w:rsid w:val="00EB2AD0"/>
    <w:rsid w:val="00EB4582"/>
    <w:rsid w:val="00EB7618"/>
    <w:rsid w:val="00EC0578"/>
    <w:rsid w:val="00EC1A2D"/>
    <w:rsid w:val="00EC1EA5"/>
    <w:rsid w:val="00EC26D6"/>
    <w:rsid w:val="00EC53C6"/>
    <w:rsid w:val="00EC5677"/>
    <w:rsid w:val="00ED32F1"/>
    <w:rsid w:val="00ED6349"/>
    <w:rsid w:val="00ED6356"/>
    <w:rsid w:val="00EE0282"/>
    <w:rsid w:val="00EE0388"/>
    <w:rsid w:val="00EE137B"/>
    <w:rsid w:val="00EE1C9E"/>
    <w:rsid w:val="00EE372C"/>
    <w:rsid w:val="00EE44E3"/>
    <w:rsid w:val="00EE4D0A"/>
    <w:rsid w:val="00EE656F"/>
    <w:rsid w:val="00EE74A2"/>
    <w:rsid w:val="00EE77B2"/>
    <w:rsid w:val="00EF04D7"/>
    <w:rsid w:val="00EF0B8C"/>
    <w:rsid w:val="00EF0EE0"/>
    <w:rsid w:val="00EF30EA"/>
    <w:rsid w:val="00EF37E5"/>
    <w:rsid w:val="00EF59BC"/>
    <w:rsid w:val="00EF70A1"/>
    <w:rsid w:val="00EF766C"/>
    <w:rsid w:val="00F022D4"/>
    <w:rsid w:val="00F02938"/>
    <w:rsid w:val="00F03D59"/>
    <w:rsid w:val="00F067AD"/>
    <w:rsid w:val="00F078DD"/>
    <w:rsid w:val="00F10F2B"/>
    <w:rsid w:val="00F137C5"/>
    <w:rsid w:val="00F13A4A"/>
    <w:rsid w:val="00F16592"/>
    <w:rsid w:val="00F20523"/>
    <w:rsid w:val="00F20617"/>
    <w:rsid w:val="00F2260A"/>
    <w:rsid w:val="00F227CD"/>
    <w:rsid w:val="00F22B36"/>
    <w:rsid w:val="00F23681"/>
    <w:rsid w:val="00F30304"/>
    <w:rsid w:val="00F30D36"/>
    <w:rsid w:val="00F316AC"/>
    <w:rsid w:val="00F32ADC"/>
    <w:rsid w:val="00F33BAD"/>
    <w:rsid w:val="00F33E5E"/>
    <w:rsid w:val="00F34BFC"/>
    <w:rsid w:val="00F35E49"/>
    <w:rsid w:val="00F3738F"/>
    <w:rsid w:val="00F37551"/>
    <w:rsid w:val="00F37E59"/>
    <w:rsid w:val="00F402B9"/>
    <w:rsid w:val="00F44172"/>
    <w:rsid w:val="00F442E6"/>
    <w:rsid w:val="00F445B5"/>
    <w:rsid w:val="00F453F2"/>
    <w:rsid w:val="00F464A4"/>
    <w:rsid w:val="00F46842"/>
    <w:rsid w:val="00F474E3"/>
    <w:rsid w:val="00F5011C"/>
    <w:rsid w:val="00F51D5C"/>
    <w:rsid w:val="00F52B7B"/>
    <w:rsid w:val="00F52EFB"/>
    <w:rsid w:val="00F570DC"/>
    <w:rsid w:val="00F61753"/>
    <w:rsid w:val="00F61EF8"/>
    <w:rsid w:val="00F621F2"/>
    <w:rsid w:val="00F63CAB"/>
    <w:rsid w:val="00F6527B"/>
    <w:rsid w:val="00F71623"/>
    <w:rsid w:val="00F72C4E"/>
    <w:rsid w:val="00F72D0E"/>
    <w:rsid w:val="00F756DF"/>
    <w:rsid w:val="00F761B7"/>
    <w:rsid w:val="00F76F9E"/>
    <w:rsid w:val="00F775DF"/>
    <w:rsid w:val="00F7780E"/>
    <w:rsid w:val="00F77926"/>
    <w:rsid w:val="00F80B3C"/>
    <w:rsid w:val="00F8219C"/>
    <w:rsid w:val="00F844E5"/>
    <w:rsid w:val="00F918AD"/>
    <w:rsid w:val="00F95191"/>
    <w:rsid w:val="00F95DFC"/>
    <w:rsid w:val="00FA03FA"/>
    <w:rsid w:val="00FA109C"/>
    <w:rsid w:val="00FA1C63"/>
    <w:rsid w:val="00FA383E"/>
    <w:rsid w:val="00FA448A"/>
    <w:rsid w:val="00FA5658"/>
    <w:rsid w:val="00FA5FE6"/>
    <w:rsid w:val="00FA7ADB"/>
    <w:rsid w:val="00FB2CEB"/>
    <w:rsid w:val="00FB3055"/>
    <w:rsid w:val="00FB5B95"/>
    <w:rsid w:val="00FB6D7A"/>
    <w:rsid w:val="00FC2E68"/>
    <w:rsid w:val="00FC43DA"/>
    <w:rsid w:val="00FC694A"/>
    <w:rsid w:val="00FC77E6"/>
    <w:rsid w:val="00FC7F4C"/>
    <w:rsid w:val="00FD0FAE"/>
    <w:rsid w:val="00FD0FFA"/>
    <w:rsid w:val="00FD11BC"/>
    <w:rsid w:val="00FD3623"/>
    <w:rsid w:val="00FD38E3"/>
    <w:rsid w:val="00FD4924"/>
    <w:rsid w:val="00FD738E"/>
    <w:rsid w:val="00FD7792"/>
    <w:rsid w:val="00FE1D5C"/>
    <w:rsid w:val="00FE1DB8"/>
    <w:rsid w:val="00FE2E74"/>
    <w:rsid w:val="00FE315A"/>
    <w:rsid w:val="00FE5141"/>
    <w:rsid w:val="00FE5CAD"/>
    <w:rsid w:val="00FE6349"/>
    <w:rsid w:val="00FE6BBA"/>
    <w:rsid w:val="00FE7A58"/>
    <w:rsid w:val="00FF0620"/>
    <w:rsid w:val="00FF0904"/>
    <w:rsid w:val="00FF0F38"/>
    <w:rsid w:val="00FF16A0"/>
    <w:rsid w:val="00FF284B"/>
    <w:rsid w:val="00FF2F48"/>
    <w:rsid w:val="00FF4179"/>
    <w:rsid w:val="00FF419C"/>
    <w:rsid w:val="00FF5976"/>
    <w:rsid w:val="00FF62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colormru v:ext="edit" colors="#d1f0c2"/>
    </o:shapedefaults>
    <o:shapelayout v:ext="edit">
      <o:idmap v:ext="edit" data="1"/>
    </o:shapelayout>
  </w:shapeDefaults>
  <w:decimalSymbol w:val="."/>
  <w:listSeparator w:val=";"/>
  <w14:docId w14:val="29FA4AA2"/>
  <w15:docId w15:val="{A4C99894-321D-4061-B082-E3817A221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5">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qFormat/>
    <w:rsid w:val="00CE4CC6"/>
    <w:pPr>
      <w:spacing w:after="120" w:line="300" w:lineRule="exact"/>
      <w:ind w:left="720"/>
    </w:pPr>
    <w:rPr>
      <w:sz w:val="22"/>
      <w:szCs w:val="22"/>
      <w:lang w:eastAsia="ja-JP"/>
    </w:rPr>
  </w:style>
  <w:style w:type="paragraph" w:styleId="Heading1">
    <w:name w:val="heading 1"/>
    <w:next w:val="Normal"/>
    <w:qFormat/>
    <w:rsid w:val="001A11C8"/>
    <w:pPr>
      <w:keepNext/>
      <w:keepLines/>
      <w:suppressAutoHyphens/>
      <w:snapToGrid w:val="0"/>
      <w:spacing w:before="480" w:after="120" w:line="360" w:lineRule="exact"/>
      <w:outlineLvl w:val="0"/>
    </w:pPr>
    <w:rPr>
      <w:rFonts w:ascii="Arial" w:hAnsi="Arial" w:cs="Tahoma"/>
      <w:b/>
      <w:bCs/>
      <w:kern w:val="32"/>
      <w:sz w:val="36"/>
      <w:szCs w:val="32"/>
      <w:lang w:eastAsia="ja-JP"/>
    </w:rPr>
  </w:style>
  <w:style w:type="paragraph" w:styleId="Heading2">
    <w:name w:val="heading 2"/>
    <w:basedOn w:val="Heading1"/>
    <w:next w:val="Normal"/>
    <w:qFormat/>
    <w:rsid w:val="00744161"/>
    <w:pPr>
      <w:spacing w:before="240" w:after="0" w:line="380" w:lineRule="exact"/>
      <w:outlineLvl w:val="1"/>
    </w:pPr>
    <w:rPr>
      <w:bCs w:val="0"/>
      <w:iCs/>
      <w:sz w:val="34"/>
      <w:szCs w:val="20"/>
    </w:rPr>
  </w:style>
  <w:style w:type="paragraph" w:styleId="Heading3">
    <w:name w:val="heading 3"/>
    <w:basedOn w:val="Heading2"/>
    <w:next w:val="Normal"/>
    <w:link w:val="Heading3Char"/>
    <w:qFormat/>
    <w:rsid w:val="00744161"/>
    <w:pPr>
      <w:outlineLvl w:val="2"/>
    </w:pPr>
    <w:rPr>
      <w:rFonts w:cs="Arial"/>
      <w:bCs/>
      <w:sz w:val="28"/>
      <w:szCs w:val="22"/>
    </w:rPr>
  </w:style>
  <w:style w:type="paragraph" w:styleId="Heading4">
    <w:name w:val="heading 4"/>
    <w:basedOn w:val="Normal"/>
    <w:next w:val="Normal"/>
    <w:link w:val="Heading4Char"/>
    <w:qFormat/>
    <w:rsid w:val="00744161"/>
    <w:pPr>
      <w:keepNext/>
      <w:keepLines/>
      <w:suppressAutoHyphens/>
      <w:spacing w:before="180" w:after="0"/>
      <w:outlineLvl w:val="3"/>
    </w:pPr>
    <w:rPr>
      <w:rFonts w:ascii="Arial" w:hAnsi="Arial"/>
      <w:b/>
      <w:bCs/>
      <w:sz w:val="24"/>
      <w:szCs w:val="24"/>
    </w:rPr>
  </w:style>
  <w:style w:type="paragraph" w:styleId="Heading5">
    <w:name w:val="heading 5"/>
    <w:basedOn w:val="Normal"/>
    <w:next w:val="Normal"/>
    <w:link w:val="Heading5Char"/>
    <w:locked/>
    <w:rsid w:val="000A6C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ocked/>
    <w:rsid w:val="006F1298"/>
    <w:pPr>
      <w:spacing w:before="240" w:after="60"/>
      <w:outlineLvl w:val="5"/>
    </w:pPr>
    <w:rPr>
      <w:b/>
      <w:bCs/>
    </w:rPr>
  </w:style>
  <w:style w:type="paragraph" w:styleId="Heading9">
    <w:name w:val="heading 9"/>
    <w:basedOn w:val="Normal"/>
    <w:next w:val="Normal"/>
    <w:locked/>
    <w:rsid w:val="002B34C7"/>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locked/>
    <w:rsid w:val="003D4353"/>
    <w:rPr>
      <w:rFonts w:ascii="Tahoma" w:hAnsi="Tahoma" w:cs="Tahoma"/>
      <w:sz w:val="16"/>
      <w:szCs w:val="16"/>
    </w:rPr>
  </w:style>
  <w:style w:type="paragraph" w:customStyle="1" w:styleId="Legalese">
    <w:name w:val="Legalese"/>
    <w:basedOn w:val="Normal"/>
    <w:link w:val="LegaleseChar"/>
    <w:rsid w:val="006F1298"/>
    <w:pPr>
      <w:spacing w:line="200" w:lineRule="exact"/>
    </w:pPr>
    <w:rPr>
      <w:rFonts w:ascii="Arial" w:hAnsi="Arial"/>
      <w:sz w:val="16"/>
      <w:szCs w:val="16"/>
    </w:rPr>
  </w:style>
  <w:style w:type="character" w:customStyle="1" w:styleId="LegaleseChar">
    <w:name w:val="Legalese Char"/>
    <w:basedOn w:val="DefaultParagraphFont"/>
    <w:link w:val="Legalese"/>
    <w:rsid w:val="004C013A"/>
    <w:rPr>
      <w:rFonts w:ascii="Arial" w:eastAsia="MS Mincho" w:hAnsi="Arial"/>
      <w:sz w:val="16"/>
      <w:szCs w:val="16"/>
      <w:lang w:val="en-US" w:eastAsia="ja-JP" w:bidi="ar-SA"/>
    </w:rPr>
  </w:style>
  <w:style w:type="paragraph" w:customStyle="1" w:styleId="Byline">
    <w:name w:val="Byline"/>
    <w:basedOn w:val="Normal"/>
    <w:link w:val="BylineChar"/>
    <w:semiHidden/>
    <w:rsid w:val="00BB3679"/>
    <w:pPr>
      <w:spacing w:line="220" w:lineRule="exact"/>
      <w:contextualSpacing/>
    </w:pPr>
    <w:rPr>
      <w:rFonts w:ascii="Arial" w:hAnsi="Arial" w:cs="Arial"/>
      <w:sz w:val="16"/>
      <w:szCs w:val="16"/>
    </w:rPr>
  </w:style>
  <w:style w:type="character" w:customStyle="1" w:styleId="BylineChar">
    <w:name w:val="Byline Char"/>
    <w:basedOn w:val="DefaultParagraphFont"/>
    <w:link w:val="Byline"/>
    <w:rsid w:val="00E2274B"/>
    <w:rPr>
      <w:rFonts w:ascii="Arial" w:eastAsia="MS Mincho" w:hAnsi="Arial" w:cs="Arial"/>
      <w:sz w:val="16"/>
      <w:szCs w:val="16"/>
      <w:lang w:val="en-US" w:eastAsia="ja-JP" w:bidi="ar-SA"/>
    </w:rPr>
  </w:style>
  <w:style w:type="paragraph" w:customStyle="1" w:styleId="DocumentTitle">
    <w:name w:val="Document Title"/>
    <w:next w:val="Byline"/>
    <w:qFormat/>
    <w:rsid w:val="00C963F0"/>
    <w:pPr>
      <w:spacing w:before="2880" w:after="360"/>
      <w:ind w:right="2160"/>
    </w:pPr>
    <w:rPr>
      <w:rFonts w:ascii="Arial" w:hAnsi="Arial" w:cs="Tahoma"/>
      <w:bCs/>
      <w:kern w:val="32"/>
      <w:sz w:val="36"/>
      <w:szCs w:val="36"/>
      <w:lang w:eastAsia="ja-JP"/>
    </w:rPr>
  </w:style>
  <w:style w:type="paragraph" w:customStyle="1" w:styleId="AbstractTitle">
    <w:name w:val="Abstract Title"/>
    <w:basedOn w:val="Heading3"/>
    <w:semiHidden/>
    <w:locked/>
    <w:rsid w:val="00AE5C23"/>
    <w:pPr>
      <w:pBdr>
        <w:top w:val="single" w:sz="4" w:space="4" w:color="auto"/>
      </w:pBdr>
      <w:spacing w:before="480"/>
    </w:pPr>
  </w:style>
  <w:style w:type="paragraph" w:customStyle="1" w:styleId="Abstract">
    <w:name w:val="Abstract"/>
    <w:basedOn w:val="Normal"/>
    <w:semiHidden/>
    <w:locked/>
    <w:rsid w:val="00AE5C23"/>
    <w:pPr>
      <w:pBdr>
        <w:bottom w:val="single" w:sz="4" w:space="6" w:color="auto"/>
      </w:pBdr>
    </w:pPr>
    <w:rPr>
      <w:rFonts w:ascii="Arial" w:hAnsi="Arial"/>
      <w:sz w:val="20"/>
    </w:rPr>
  </w:style>
  <w:style w:type="paragraph" w:styleId="TOC1">
    <w:name w:val="toc 1"/>
    <w:next w:val="Normal"/>
    <w:autoRedefine/>
    <w:uiPriority w:val="39"/>
    <w:rsid w:val="00815F50"/>
    <w:pPr>
      <w:tabs>
        <w:tab w:val="right" w:leader="dot" w:pos="8990"/>
      </w:tabs>
      <w:spacing w:before="120" w:after="120" w:line="300" w:lineRule="exact"/>
    </w:pPr>
    <w:rPr>
      <w:rFonts w:asciiTheme="minorHAnsi" w:hAnsiTheme="minorHAnsi"/>
      <w:b/>
      <w:bCs/>
      <w:caps/>
      <w:noProof/>
      <w:color w:val="000000" w:themeColor="text1"/>
      <w:lang w:eastAsia="ja-JP"/>
    </w:rPr>
  </w:style>
  <w:style w:type="paragraph" w:styleId="TOC3">
    <w:name w:val="toc 3"/>
    <w:next w:val="Normal"/>
    <w:autoRedefine/>
    <w:uiPriority w:val="39"/>
    <w:rsid w:val="00815F50"/>
    <w:pPr>
      <w:spacing w:line="300" w:lineRule="exact"/>
      <w:ind w:left="440"/>
    </w:pPr>
    <w:rPr>
      <w:rFonts w:asciiTheme="minorHAnsi" w:hAnsiTheme="minorHAnsi"/>
      <w:i/>
      <w:iCs/>
      <w:lang w:eastAsia="ja-JP"/>
    </w:rPr>
  </w:style>
  <w:style w:type="paragraph" w:styleId="TOC2">
    <w:name w:val="toc 2"/>
    <w:next w:val="Normal"/>
    <w:autoRedefine/>
    <w:uiPriority w:val="39"/>
    <w:rsid w:val="00815F50"/>
    <w:pPr>
      <w:spacing w:line="300" w:lineRule="exact"/>
      <w:ind w:left="220"/>
    </w:pPr>
    <w:rPr>
      <w:rFonts w:asciiTheme="minorHAnsi" w:hAnsiTheme="minorHAnsi"/>
      <w:smallCaps/>
      <w:lang w:eastAsia="ja-JP"/>
    </w:rPr>
  </w:style>
  <w:style w:type="character" w:styleId="Hyperlink">
    <w:name w:val="Hyperlink"/>
    <w:basedOn w:val="DefaultParagraphFont"/>
    <w:uiPriority w:val="99"/>
    <w:qFormat/>
    <w:rsid w:val="005D7BD9"/>
    <w:rPr>
      <w:color w:val="0000FF"/>
      <w:u w:val="none"/>
    </w:rPr>
  </w:style>
  <w:style w:type="paragraph" w:customStyle="1" w:styleId="Contents">
    <w:name w:val="Contents"/>
    <w:semiHidden/>
    <w:locked/>
    <w:rsid w:val="007969F8"/>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ocked/>
    <w:rsid w:val="006F1298"/>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3525D3"/>
    <w:pPr>
      <w:tabs>
        <w:tab w:val="center" w:pos="4320"/>
        <w:tab w:val="right" w:pos="8640"/>
      </w:tabs>
    </w:pPr>
  </w:style>
  <w:style w:type="character" w:styleId="PageNumber">
    <w:name w:val="page number"/>
    <w:basedOn w:val="DefaultParagraphFont"/>
    <w:locked/>
    <w:rsid w:val="00922691"/>
  </w:style>
  <w:style w:type="paragraph" w:customStyle="1" w:styleId="LogoMod">
    <w:name w:val="Logo_Mod"/>
    <w:basedOn w:val="Normal"/>
    <w:semiHidden/>
    <w:locked/>
    <w:rsid w:val="006F1298"/>
    <w:pPr>
      <w:framePr w:w="4626" w:h="1726" w:hRule="exact" w:hSpace="187" w:wrap="around" w:vAnchor="page" w:hAnchor="page" w:x="849" w:y="721" w:anchorLock="1"/>
      <w:spacing w:after="160" w:line="240" w:lineRule="atLeast"/>
      <w:ind w:left="0"/>
    </w:pPr>
    <w:rPr>
      <w:rFonts w:eastAsia="Times New Roman"/>
      <w:sz w:val="21"/>
      <w:szCs w:val="20"/>
      <w:lang w:eastAsia="en-US"/>
    </w:rPr>
  </w:style>
  <w:style w:type="paragraph" w:customStyle="1" w:styleId="Lb1">
    <w:name w:val="Lb1"/>
    <w:aliases w:val="List Bullet1,List Bnormalllet1,List BnormallleLab 3: Characterizing and Analyzing DHCP Traffict1"/>
    <w:basedOn w:val="Normal"/>
    <w:qFormat/>
    <w:rsid w:val="00E12189"/>
    <w:pPr>
      <w:numPr>
        <w:numId w:val="5"/>
      </w:numPr>
      <w:tabs>
        <w:tab w:val="left" w:pos="720"/>
      </w:tabs>
      <w:spacing w:after="60"/>
    </w:pPr>
  </w:style>
  <w:style w:type="paragraph" w:customStyle="1" w:styleId="Lb2">
    <w:name w:val="Lb2"/>
    <w:basedOn w:val="Normal"/>
    <w:qFormat/>
    <w:rsid w:val="00CE4105"/>
    <w:pPr>
      <w:numPr>
        <w:numId w:val="4"/>
      </w:numPr>
    </w:pPr>
  </w:style>
  <w:style w:type="paragraph" w:customStyle="1" w:styleId="CodeNumbered">
    <w:name w:val="Code Numbered"/>
    <w:basedOn w:val="Code"/>
    <w:locked/>
    <w:rsid w:val="004E4BB2"/>
    <w:pPr>
      <w:numPr>
        <w:numId w:val="7"/>
      </w:numPr>
      <w:ind w:left="1080" w:hanging="360"/>
    </w:pPr>
  </w:style>
  <w:style w:type="paragraph" w:customStyle="1" w:styleId="Code">
    <w:name w:val="Code"/>
    <w:basedOn w:val="Normal"/>
    <w:qFormat/>
    <w:rsid w:val="00895DB6"/>
    <w:pPr>
      <w:shd w:val="clear" w:color="auto" w:fill="E6E6E6"/>
      <w:spacing w:before="180" w:line="220" w:lineRule="exact"/>
      <w:contextualSpacing/>
    </w:pPr>
    <w:rPr>
      <w:rFonts w:ascii="Lucida Sans Typewriter" w:hAnsi="Lucida Sans Typewriter"/>
      <w:sz w:val="16"/>
      <w:szCs w:val="16"/>
    </w:rPr>
  </w:style>
  <w:style w:type="paragraph" w:customStyle="1" w:styleId="Note">
    <w:name w:val="Note"/>
    <w:qFormat/>
    <w:rsid w:val="00EE4D0A"/>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Arial" w:hAnsi="Arial" w:cs="Tahoma"/>
      <w:bCs/>
      <w:kern w:val="32"/>
      <w:lang w:eastAsia="ja-JP"/>
    </w:rPr>
  </w:style>
  <w:style w:type="paragraph" w:customStyle="1" w:styleId="Art">
    <w:name w:val="Art"/>
    <w:basedOn w:val="Normal"/>
    <w:qFormat/>
    <w:rsid w:val="00C9555A"/>
    <w:pPr>
      <w:pBdr>
        <w:bottom w:val="single" w:sz="8" w:space="6" w:color="808080"/>
      </w:pBdr>
      <w:spacing w:line="240" w:lineRule="auto"/>
      <w:ind w:left="864" w:hanging="144"/>
      <w:jc w:val="center"/>
    </w:pPr>
  </w:style>
  <w:style w:type="table" w:styleId="TableGrid">
    <w:name w:val="Table Grid"/>
    <w:basedOn w:val="TableNormal"/>
    <w:semiHidden/>
    <w:locked/>
    <w:rsid w:val="00276429"/>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1A11C8"/>
    <w:pPr>
      <w:spacing w:before="40" w:after="60" w:line="220" w:lineRule="exact"/>
      <w:ind w:left="72"/>
    </w:pPr>
    <w:rPr>
      <w:rFonts w:ascii="Arial" w:hAnsi="Arial"/>
      <w:sz w:val="18"/>
      <w:szCs w:val="18"/>
    </w:rPr>
  </w:style>
  <w:style w:type="paragraph" w:customStyle="1" w:styleId="TableTitle">
    <w:name w:val="Table Title"/>
    <w:basedOn w:val="Heading5W"/>
    <w:qFormat/>
    <w:rsid w:val="00B5383E"/>
  </w:style>
  <w:style w:type="paragraph" w:customStyle="1" w:styleId="TableHead">
    <w:name w:val="Table Head"/>
    <w:basedOn w:val="Normal"/>
    <w:qFormat/>
    <w:rsid w:val="001A11C8"/>
    <w:pPr>
      <w:suppressAutoHyphens/>
      <w:spacing w:before="40" w:after="40" w:line="220" w:lineRule="exact"/>
      <w:ind w:left="72"/>
    </w:pPr>
    <w:rPr>
      <w:rFonts w:ascii="Arial" w:hAnsi="Arial"/>
      <w:b/>
      <w:sz w:val="18"/>
      <w:szCs w:val="18"/>
    </w:rPr>
  </w:style>
  <w:style w:type="paragraph" w:customStyle="1" w:styleId="Lp1">
    <w:name w:val="Lp1"/>
    <w:basedOn w:val="Normal"/>
    <w:qFormat/>
    <w:rsid w:val="006F1298"/>
    <w:pPr>
      <w:ind w:left="1080"/>
    </w:pPr>
  </w:style>
  <w:style w:type="paragraph" w:customStyle="1" w:styleId="Lp2">
    <w:name w:val="Lp2"/>
    <w:basedOn w:val="Normal"/>
    <w:qFormat/>
    <w:rsid w:val="009A2B18"/>
    <w:pPr>
      <w:ind w:left="1440"/>
    </w:pPr>
  </w:style>
  <w:style w:type="paragraph" w:customStyle="1" w:styleId="Ln1">
    <w:name w:val="Ln1"/>
    <w:basedOn w:val="Normal"/>
    <w:qFormat/>
    <w:rsid w:val="00CA0AB7"/>
    <w:pPr>
      <w:numPr>
        <w:numId w:val="13"/>
      </w:numPr>
    </w:pPr>
  </w:style>
  <w:style w:type="table" w:customStyle="1" w:styleId="TableILT">
    <w:name w:val="Table ILT"/>
    <w:basedOn w:val="TableNormal"/>
    <w:rsid w:val="005B3606"/>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963703"/>
    <w:pPr>
      <w:spacing w:before="0" w:after="0"/>
      <w:ind w:left="240"/>
    </w:pPr>
    <w:rPr>
      <w:sz w:val="18"/>
    </w:rPr>
  </w:style>
  <w:style w:type="paragraph" w:customStyle="1" w:styleId="TableImage">
    <w:name w:val="Table Image"/>
    <w:basedOn w:val="TableBody"/>
    <w:qFormat/>
    <w:rsid w:val="00963703"/>
    <w:pPr>
      <w:spacing w:line="240" w:lineRule="auto"/>
      <w:ind w:left="67"/>
    </w:pPr>
  </w:style>
  <w:style w:type="paragraph" w:customStyle="1" w:styleId="TableLn1">
    <w:name w:val="Table Ln1"/>
    <w:basedOn w:val="TableBody"/>
    <w:qFormat/>
    <w:rsid w:val="00FF419C"/>
    <w:pPr>
      <w:numPr>
        <w:numId w:val="10"/>
      </w:numPr>
      <w:ind w:left="432"/>
    </w:pPr>
  </w:style>
  <w:style w:type="paragraph" w:customStyle="1" w:styleId="Lb3">
    <w:name w:val="Lb3"/>
    <w:basedOn w:val="Normal"/>
    <w:qFormat/>
    <w:rsid w:val="001A11C8"/>
    <w:pPr>
      <w:numPr>
        <w:ilvl w:val="1"/>
        <w:numId w:val="8"/>
      </w:numPr>
      <w:tabs>
        <w:tab w:val="clear" w:pos="2520"/>
        <w:tab w:val="num" w:pos="1800"/>
      </w:tabs>
      <w:ind w:left="1800"/>
    </w:pPr>
  </w:style>
  <w:style w:type="character" w:styleId="HTMLSample">
    <w:name w:val="HTML Sample"/>
    <w:basedOn w:val="DefaultParagraphFont"/>
    <w:semiHidden/>
    <w:locked/>
    <w:rsid w:val="00FB6D7A"/>
    <w:rPr>
      <w:rFonts w:ascii="Courier New" w:hAnsi="Courier New" w:cs="Courier New"/>
    </w:rPr>
  </w:style>
  <w:style w:type="paragraph" w:styleId="HTMLPreformatted">
    <w:name w:val="HTML Preformatted"/>
    <w:basedOn w:val="Normal"/>
    <w:semiHidden/>
    <w:locked/>
    <w:rsid w:val="00FB6D7A"/>
    <w:rPr>
      <w:rFonts w:ascii="Courier New" w:hAnsi="Courier New" w:cs="Courier New"/>
      <w:sz w:val="20"/>
      <w:szCs w:val="20"/>
    </w:rPr>
  </w:style>
  <w:style w:type="paragraph" w:customStyle="1" w:styleId="Answer">
    <w:name w:val="Answer"/>
    <w:basedOn w:val="Normal"/>
    <w:next w:val="Normal"/>
    <w:rsid w:val="00403842"/>
  </w:style>
  <w:style w:type="paragraph" w:customStyle="1" w:styleId="ArtInFrame">
    <w:name w:val="ArtInFrame"/>
    <w:basedOn w:val="Art"/>
    <w:semiHidden/>
    <w:locked/>
    <w:rsid w:val="006F1298"/>
    <w:pPr>
      <w:framePr w:hSpace="180" w:vSpace="180" w:wrap="around" w:vAnchor="page" w:hAnchor="page" w:x="577" w:y="9073"/>
      <w:pBdr>
        <w:bottom w:val="none" w:sz="0" w:space="0" w:color="auto"/>
      </w:pBdr>
      <w:tabs>
        <w:tab w:val="left" w:pos="0"/>
        <w:tab w:val="left" w:pos="300"/>
      </w:tabs>
      <w:spacing w:after="0"/>
      <w:ind w:left="0"/>
      <w:jc w:val="left"/>
    </w:pPr>
    <w:rPr>
      <w:rFonts w:eastAsia="Times New Roman"/>
      <w:b/>
      <w:vanish/>
      <w:sz w:val="21"/>
      <w:szCs w:val="20"/>
      <w:lang w:eastAsia="en-US"/>
    </w:rPr>
  </w:style>
  <w:style w:type="character" w:customStyle="1" w:styleId="Hidden">
    <w:name w:val="Hidden"/>
    <w:qFormat/>
    <w:rsid w:val="00E12189"/>
    <w:rPr>
      <w:vanish/>
      <w:color w:val="FF0000"/>
    </w:rPr>
  </w:style>
  <w:style w:type="paragraph" w:customStyle="1" w:styleId="Procedureheading">
    <w:name w:val="Procedure heading"/>
    <w:basedOn w:val="Heading4"/>
    <w:next w:val="Ln1"/>
    <w:qFormat/>
    <w:rsid w:val="004F5C91"/>
    <w:pPr>
      <w:tabs>
        <w:tab w:val="num" w:pos="720"/>
      </w:tabs>
      <w:ind w:hanging="540"/>
    </w:pPr>
  </w:style>
  <w:style w:type="paragraph" w:customStyle="1" w:styleId="TaskSumHead">
    <w:name w:val="TaskSum Head"/>
    <w:basedOn w:val="Normal"/>
    <w:locked/>
    <w:rsid w:val="00EB761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0" w:line="200" w:lineRule="exact"/>
      <w:ind w:left="0"/>
    </w:pPr>
    <w:rPr>
      <w:rFonts w:ascii="Arial Narrow" w:hAnsi="Arial Narrow" w:cs="Arial"/>
      <w:b/>
      <w:sz w:val="18"/>
      <w:szCs w:val="18"/>
    </w:rPr>
  </w:style>
  <w:style w:type="paragraph" w:customStyle="1" w:styleId="TaskSumPara">
    <w:name w:val="TaskSum Para"/>
    <w:basedOn w:val="Normal"/>
    <w:locked/>
    <w:rsid w:val="00EB761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60" w:line="200" w:lineRule="exact"/>
      <w:ind w:left="0"/>
    </w:pPr>
    <w:rPr>
      <w:rFonts w:ascii="Arial Narrow" w:hAnsi="Arial Narrow"/>
      <w:sz w:val="18"/>
      <w:szCs w:val="18"/>
    </w:rPr>
  </w:style>
  <w:style w:type="character" w:customStyle="1" w:styleId="NotePrefix">
    <w:name w:val="Note Prefix"/>
    <w:basedOn w:val="DefaultParagraphFont"/>
    <w:qFormat/>
    <w:rsid w:val="006F1298"/>
    <w:rPr>
      <w:b/>
    </w:rPr>
  </w:style>
  <w:style w:type="paragraph" w:customStyle="1" w:styleId="Checklist">
    <w:name w:val="Checklist"/>
    <w:basedOn w:val="Normal"/>
    <w:qFormat/>
    <w:rsid w:val="006459EE"/>
    <w:pPr>
      <w:numPr>
        <w:numId w:val="1"/>
      </w:numPr>
      <w:tabs>
        <w:tab w:val="clear" w:pos="1080"/>
        <w:tab w:val="left" w:pos="720"/>
      </w:tabs>
      <w:spacing w:after="60"/>
    </w:pPr>
  </w:style>
  <w:style w:type="paragraph" w:styleId="DocumentMap">
    <w:name w:val="Document Map"/>
    <w:basedOn w:val="Normal"/>
    <w:semiHidden/>
    <w:locked/>
    <w:rsid w:val="002F0C47"/>
    <w:pPr>
      <w:shd w:val="clear" w:color="auto" w:fill="000080"/>
    </w:pPr>
    <w:rPr>
      <w:rFonts w:ascii="Tahoma" w:hAnsi="Tahoma" w:cs="Tahoma"/>
      <w:sz w:val="20"/>
      <w:szCs w:val="20"/>
    </w:rPr>
  </w:style>
  <w:style w:type="character" w:styleId="Strong">
    <w:name w:val="Strong"/>
    <w:basedOn w:val="DefaultParagraphFont"/>
    <w:locked/>
    <w:rsid w:val="00EE4D0A"/>
    <w:rPr>
      <w:b/>
      <w:bCs/>
    </w:rPr>
  </w:style>
  <w:style w:type="character" w:styleId="Emphasis">
    <w:name w:val="Emphasis"/>
    <w:basedOn w:val="DefaultParagraphFont"/>
    <w:locked/>
    <w:rsid w:val="00EE4D0A"/>
    <w:rPr>
      <w:i/>
      <w:iCs/>
    </w:rPr>
  </w:style>
  <w:style w:type="paragraph" w:customStyle="1" w:styleId="Question">
    <w:name w:val="Question"/>
    <w:basedOn w:val="Normal"/>
    <w:next w:val="Answer"/>
    <w:rsid w:val="00680871"/>
  </w:style>
  <w:style w:type="character" w:styleId="CommentReference">
    <w:name w:val="annotation reference"/>
    <w:basedOn w:val="DefaultParagraphFont"/>
    <w:semiHidden/>
    <w:locked/>
    <w:rsid w:val="001F34B1"/>
    <w:rPr>
      <w:sz w:val="16"/>
      <w:szCs w:val="16"/>
    </w:rPr>
  </w:style>
  <w:style w:type="paragraph" w:customStyle="1" w:styleId="TableLb1">
    <w:name w:val="Table Lb1"/>
    <w:basedOn w:val="TableBody"/>
    <w:qFormat/>
    <w:rsid w:val="00FF419C"/>
    <w:pPr>
      <w:numPr>
        <w:numId w:val="3"/>
      </w:numPr>
      <w:tabs>
        <w:tab w:val="clear" w:pos="360"/>
      </w:tabs>
      <w:ind w:left="432"/>
    </w:pPr>
  </w:style>
  <w:style w:type="paragraph" w:customStyle="1" w:styleId="TableLb2">
    <w:name w:val="Table Lb2"/>
    <w:basedOn w:val="TableLb1"/>
    <w:qFormat/>
    <w:rsid w:val="00FF419C"/>
    <w:pPr>
      <w:numPr>
        <w:numId w:val="2"/>
      </w:numPr>
      <w:tabs>
        <w:tab w:val="clear" w:pos="744"/>
      </w:tabs>
      <w:ind w:left="792"/>
    </w:pPr>
  </w:style>
  <w:style w:type="paragraph" w:styleId="CommentText">
    <w:name w:val="annotation text"/>
    <w:basedOn w:val="Normal"/>
    <w:semiHidden/>
    <w:locked/>
    <w:rsid w:val="001F34B1"/>
    <w:rPr>
      <w:sz w:val="20"/>
      <w:szCs w:val="20"/>
    </w:rPr>
  </w:style>
  <w:style w:type="paragraph" w:customStyle="1" w:styleId="TableLn2">
    <w:name w:val="Table Ln2"/>
    <w:basedOn w:val="TableBody"/>
    <w:qFormat/>
    <w:rsid w:val="00FF419C"/>
    <w:pPr>
      <w:numPr>
        <w:numId w:val="11"/>
      </w:numPr>
      <w:ind w:left="792"/>
    </w:pPr>
  </w:style>
  <w:style w:type="paragraph" w:customStyle="1" w:styleId="Ln2">
    <w:name w:val="Ln2"/>
    <w:basedOn w:val="Ln1"/>
    <w:qFormat/>
    <w:rsid w:val="00744161"/>
    <w:pPr>
      <w:numPr>
        <w:numId w:val="9"/>
      </w:numPr>
    </w:pPr>
  </w:style>
  <w:style w:type="paragraph" w:customStyle="1" w:styleId="Ln3">
    <w:name w:val="Ln3"/>
    <w:basedOn w:val="Normal"/>
    <w:qFormat/>
    <w:rsid w:val="00744161"/>
    <w:pPr>
      <w:numPr>
        <w:numId w:val="6"/>
      </w:numPr>
    </w:pPr>
  </w:style>
  <w:style w:type="paragraph" w:customStyle="1" w:styleId="Lp3">
    <w:name w:val="Lp3"/>
    <w:basedOn w:val="Normal"/>
    <w:qFormat/>
    <w:rsid w:val="00BC4735"/>
    <w:pPr>
      <w:ind w:left="1800"/>
    </w:pPr>
  </w:style>
  <w:style w:type="paragraph" w:customStyle="1" w:styleId="Pb">
    <w:name w:val="Pb"/>
    <w:next w:val="Normal"/>
    <w:qFormat/>
    <w:rsid w:val="00441A75"/>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441A75"/>
    <w:pPr>
      <w:spacing w:line="160" w:lineRule="exact"/>
      <w:jc w:val="right"/>
    </w:pPr>
    <w:rPr>
      <w:rFonts w:eastAsia="Times New Roman"/>
      <w:sz w:val="16"/>
    </w:rPr>
  </w:style>
  <w:style w:type="paragraph" w:styleId="CommentSubject">
    <w:name w:val="annotation subject"/>
    <w:basedOn w:val="CommentText"/>
    <w:next w:val="CommentText"/>
    <w:semiHidden/>
    <w:locked/>
    <w:rsid w:val="001F34B1"/>
    <w:rPr>
      <w:b/>
      <w:bCs/>
    </w:rPr>
  </w:style>
  <w:style w:type="paragraph" w:styleId="ListBullet3">
    <w:name w:val="List Bullet 3"/>
    <w:basedOn w:val="Normal"/>
    <w:semiHidden/>
    <w:locked/>
    <w:rsid w:val="00BA72CE"/>
    <w:pPr>
      <w:tabs>
        <w:tab w:val="num" w:pos="1080"/>
      </w:tabs>
      <w:ind w:left="1080" w:hanging="360"/>
    </w:pPr>
  </w:style>
  <w:style w:type="table" w:customStyle="1" w:styleId="TableILT2-ColLab">
    <w:name w:val="Table ILT 2-Col Lab"/>
    <w:basedOn w:val="TableNormal"/>
    <w:rsid w:val="005B3606"/>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5B3606"/>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5B3606"/>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5B3606"/>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5B3606"/>
    <w:rPr>
      <w:b/>
      <w:i/>
    </w:rPr>
  </w:style>
  <w:style w:type="character" w:customStyle="1" w:styleId="Underline">
    <w:name w:val="Underline"/>
    <w:qFormat/>
    <w:rsid w:val="005B3606"/>
    <w:rPr>
      <w:dstrike w:val="0"/>
      <w:u w:val="single"/>
      <w:vertAlign w:val="baseline"/>
    </w:rPr>
  </w:style>
  <w:style w:type="character" w:customStyle="1" w:styleId="HiddenStrong">
    <w:name w:val="Hidden Strong"/>
    <w:basedOn w:val="Strong"/>
    <w:locked/>
    <w:rsid w:val="005B3606"/>
    <w:rPr>
      <w:b/>
      <w:bCs/>
      <w:vanish/>
      <w:color w:val="FF0000"/>
    </w:rPr>
  </w:style>
  <w:style w:type="paragraph" w:customStyle="1" w:styleId="Version">
    <w:name w:val="Version"/>
    <w:basedOn w:val="Normal"/>
    <w:locked/>
    <w:rsid w:val="005B3606"/>
    <w:rPr>
      <w:color w:val="FFFFFF"/>
    </w:rPr>
  </w:style>
  <w:style w:type="character" w:customStyle="1" w:styleId="Placeholder">
    <w:name w:val="Placeholder"/>
    <w:basedOn w:val="DefaultParagraphFont"/>
    <w:locked/>
    <w:rsid w:val="005B3606"/>
    <w:rPr>
      <w:color w:val="0000FF"/>
    </w:rPr>
  </w:style>
  <w:style w:type="paragraph" w:customStyle="1" w:styleId="DocumentTitleSecond">
    <w:name w:val="Document Title Second"/>
    <w:basedOn w:val="Normal"/>
    <w:next w:val="Normal"/>
    <w:qFormat/>
    <w:rsid w:val="005B3606"/>
    <w:pPr>
      <w:spacing w:before="360" w:after="360" w:line="240" w:lineRule="auto"/>
      <w:ind w:left="0" w:right="2160"/>
    </w:pPr>
    <w:rPr>
      <w:rFonts w:ascii="Arial" w:hAnsi="Arial" w:cs="Tahoma"/>
      <w:bCs/>
      <w:kern w:val="32"/>
      <w:sz w:val="36"/>
      <w:szCs w:val="36"/>
    </w:rPr>
  </w:style>
  <w:style w:type="paragraph" w:customStyle="1" w:styleId="Graphic">
    <w:name w:val="Graphic"/>
    <w:basedOn w:val="Art"/>
    <w:qFormat/>
    <w:rsid w:val="004A3C2F"/>
    <w:pPr>
      <w:pBdr>
        <w:bottom w:val="none" w:sz="0" w:space="0" w:color="auto"/>
      </w:pBdr>
    </w:pPr>
  </w:style>
  <w:style w:type="paragraph" w:customStyle="1" w:styleId="Heading5W">
    <w:name w:val="Heading 5 W+"/>
    <w:basedOn w:val="Normal"/>
    <w:next w:val="Normal"/>
    <w:qFormat/>
    <w:rsid w:val="00744161"/>
    <w:pPr>
      <w:keepNext/>
      <w:keepLines/>
      <w:suppressAutoHyphens/>
      <w:spacing w:before="60" w:after="0"/>
      <w:outlineLvl w:val="4"/>
    </w:pPr>
    <w:rPr>
      <w:rFonts w:ascii="Arial" w:hAnsi="Arial" w:cs="Arial"/>
      <w:b/>
      <w:sz w:val="21"/>
    </w:rPr>
  </w:style>
  <w:style w:type="character" w:customStyle="1" w:styleId="FooterChar">
    <w:name w:val="Footer Char"/>
    <w:basedOn w:val="DefaultParagraphFont"/>
    <w:link w:val="Footer"/>
    <w:rsid w:val="00DA1FD7"/>
    <w:rPr>
      <w:sz w:val="22"/>
      <w:szCs w:val="22"/>
      <w:lang w:eastAsia="ja-JP"/>
    </w:rPr>
  </w:style>
  <w:style w:type="character" w:customStyle="1" w:styleId="Italics">
    <w:name w:val="Italics"/>
    <w:basedOn w:val="DefaultParagraphFont"/>
    <w:uiPriority w:val="1"/>
    <w:qFormat/>
    <w:rsid w:val="003F344A"/>
    <w:rPr>
      <w:i/>
    </w:rPr>
  </w:style>
  <w:style w:type="character" w:customStyle="1" w:styleId="Bold">
    <w:name w:val="Bold"/>
    <w:basedOn w:val="DefaultParagraphFont"/>
    <w:uiPriority w:val="1"/>
    <w:qFormat/>
    <w:rsid w:val="003F344A"/>
    <w:rPr>
      <w:b/>
    </w:rPr>
  </w:style>
  <w:style w:type="paragraph" w:customStyle="1" w:styleId="TableLp1">
    <w:name w:val="Table Lp1"/>
    <w:basedOn w:val="TableBody"/>
    <w:qFormat/>
    <w:rsid w:val="0002575E"/>
    <w:pPr>
      <w:ind w:left="432"/>
    </w:pPr>
  </w:style>
  <w:style w:type="paragraph" w:customStyle="1" w:styleId="TableLp2">
    <w:name w:val="Table Lp2"/>
    <w:basedOn w:val="TableBody"/>
    <w:qFormat/>
    <w:rsid w:val="0002575E"/>
    <w:pPr>
      <w:ind w:left="792"/>
    </w:pPr>
  </w:style>
  <w:style w:type="table" w:customStyle="1" w:styleId="WTable">
    <w:name w:val="W+ Table"/>
    <w:basedOn w:val="TableNormal"/>
    <w:uiPriority w:val="99"/>
    <w:rsid w:val="00184CD6"/>
    <w:tblPr/>
  </w:style>
  <w:style w:type="table" w:styleId="ColorfulList-Accent5">
    <w:name w:val="Colorful List Accent 5"/>
    <w:basedOn w:val="TableNormal"/>
    <w:uiPriority w:val="72"/>
    <w:locked/>
    <w:rsid w:val="00DC252C"/>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DC252C"/>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DC252C"/>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DC252C"/>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DC252C"/>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E00E22"/>
    <w:pPr>
      <w:suppressAutoHyphens w:val="0"/>
      <w:snapToGrid/>
      <w:spacing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4">
    <w:name w:val="toc 4"/>
    <w:basedOn w:val="Normal"/>
    <w:next w:val="Normal"/>
    <w:autoRedefine/>
    <w:rsid w:val="00815F50"/>
    <w:pPr>
      <w:spacing w:after="0"/>
      <w:ind w:left="660"/>
    </w:pPr>
    <w:rPr>
      <w:rFonts w:asciiTheme="minorHAnsi" w:hAnsiTheme="minorHAnsi"/>
      <w:sz w:val="18"/>
      <w:szCs w:val="18"/>
    </w:rPr>
  </w:style>
  <w:style w:type="paragraph" w:styleId="TOC5">
    <w:name w:val="toc 5"/>
    <w:basedOn w:val="Normal"/>
    <w:next w:val="Normal"/>
    <w:autoRedefine/>
    <w:uiPriority w:val="39"/>
    <w:locked/>
    <w:rsid w:val="00E00E22"/>
    <w:pPr>
      <w:spacing w:after="0"/>
      <w:ind w:left="880"/>
    </w:pPr>
    <w:rPr>
      <w:rFonts w:asciiTheme="minorHAnsi" w:hAnsiTheme="minorHAnsi"/>
      <w:sz w:val="20"/>
      <w:szCs w:val="20"/>
    </w:rPr>
  </w:style>
  <w:style w:type="paragraph" w:styleId="TOC6">
    <w:name w:val="toc 6"/>
    <w:basedOn w:val="Normal"/>
    <w:next w:val="Normal"/>
    <w:autoRedefine/>
    <w:locked/>
    <w:rsid w:val="00E00E22"/>
    <w:pPr>
      <w:spacing w:after="0"/>
      <w:ind w:left="1100"/>
    </w:pPr>
    <w:rPr>
      <w:rFonts w:asciiTheme="minorHAnsi" w:hAnsiTheme="minorHAnsi"/>
      <w:sz w:val="20"/>
      <w:szCs w:val="20"/>
    </w:rPr>
  </w:style>
  <w:style w:type="paragraph" w:styleId="TOC7">
    <w:name w:val="toc 7"/>
    <w:basedOn w:val="Normal"/>
    <w:next w:val="Normal"/>
    <w:autoRedefine/>
    <w:locked/>
    <w:rsid w:val="00E00E22"/>
    <w:pPr>
      <w:spacing w:after="0"/>
      <w:ind w:left="1320"/>
    </w:pPr>
    <w:rPr>
      <w:rFonts w:asciiTheme="minorHAnsi" w:hAnsiTheme="minorHAnsi"/>
      <w:sz w:val="20"/>
      <w:szCs w:val="20"/>
    </w:rPr>
  </w:style>
  <w:style w:type="paragraph" w:styleId="TOC8">
    <w:name w:val="toc 8"/>
    <w:basedOn w:val="Normal"/>
    <w:next w:val="Normal"/>
    <w:autoRedefine/>
    <w:locked/>
    <w:rsid w:val="00E00E22"/>
    <w:pPr>
      <w:spacing w:after="0"/>
      <w:ind w:left="1540"/>
    </w:pPr>
    <w:rPr>
      <w:rFonts w:asciiTheme="minorHAnsi" w:hAnsiTheme="minorHAnsi"/>
      <w:sz w:val="20"/>
      <w:szCs w:val="20"/>
    </w:rPr>
  </w:style>
  <w:style w:type="paragraph" w:styleId="TOC9">
    <w:name w:val="toc 9"/>
    <w:basedOn w:val="Normal"/>
    <w:next w:val="Normal"/>
    <w:autoRedefine/>
    <w:locked/>
    <w:rsid w:val="00E00E22"/>
    <w:pPr>
      <w:spacing w:after="0"/>
      <w:ind w:left="1760"/>
    </w:pPr>
    <w:rPr>
      <w:rFonts w:asciiTheme="minorHAnsi" w:hAnsiTheme="minorHAnsi"/>
      <w:sz w:val="20"/>
      <w:szCs w:val="20"/>
    </w:rPr>
  </w:style>
  <w:style w:type="table" w:customStyle="1" w:styleId="LightList1">
    <w:name w:val="Light List1"/>
    <w:basedOn w:val="TableNormal"/>
    <w:uiPriority w:val="61"/>
    <w:rsid w:val="004120C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0A6C32"/>
    <w:rPr>
      <w:rFonts w:asciiTheme="majorHAnsi" w:eastAsiaTheme="majorEastAsia" w:hAnsiTheme="majorHAnsi" w:cstheme="majorBidi"/>
      <w:color w:val="243F60" w:themeColor="accent1" w:themeShade="7F"/>
      <w:sz w:val="22"/>
      <w:szCs w:val="22"/>
      <w:lang w:eastAsia="ja-JP"/>
    </w:rPr>
  </w:style>
  <w:style w:type="paragraph" w:customStyle="1" w:styleId="BookTitle1">
    <w:name w:val="Book Title 1"/>
    <w:basedOn w:val="Normal"/>
    <w:rsid w:val="003525D3"/>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3525D3"/>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3525D3"/>
    <w:pPr>
      <w:spacing w:before="120" w:line="480" w:lineRule="auto"/>
      <w:jc w:val="center"/>
    </w:pPr>
    <w:rPr>
      <w:rFonts w:ascii="Arial" w:hAnsi="Arial" w:cs="Arial"/>
      <w:i/>
      <w:vanish/>
      <w:color w:val="FF0000"/>
      <w:sz w:val="36"/>
    </w:rPr>
  </w:style>
  <w:style w:type="paragraph" w:customStyle="1" w:styleId="BookTOCHeading">
    <w:name w:val="Book TOC Heading"/>
    <w:basedOn w:val="TOCHeading"/>
    <w:qFormat/>
    <w:rsid w:val="003525D3"/>
    <w:rPr>
      <w:rFonts w:ascii="Arial" w:hAnsi="Arial" w:cs="Arial"/>
      <w:color w:val="000000" w:themeColor="text1"/>
    </w:rPr>
  </w:style>
  <w:style w:type="paragraph" w:customStyle="1" w:styleId="HeaderOddPage">
    <w:name w:val="Header Odd Page"/>
    <w:basedOn w:val="Normal"/>
    <w:rsid w:val="003525D3"/>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3525D3"/>
    <w:pPr>
      <w:jc w:val="left"/>
    </w:pPr>
  </w:style>
  <w:style w:type="paragraph" w:styleId="ListParagraph">
    <w:name w:val="List Paragraph"/>
    <w:basedOn w:val="Normal"/>
    <w:uiPriority w:val="34"/>
    <w:qFormat/>
    <w:locked/>
    <w:rsid w:val="00DB0BD2"/>
    <w:pPr>
      <w:contextualSpacing/>
    </w:pPr>
  </w:style>
  <w:style w:type="paragraph" w:customStyle="1" w:styleId="BookVersion">
    <w:name w:val="Book Version"/>
    <w:basedOn w:val="Normal"/>
    <w:link w:val="BookVersionChar"/>
    <w:qFormat/>
    <w:rsid w:val="00FE1DB8"/>
    <w:pPr>
      <w:jc w:val="right"/>
    </w:pPr>
  </w:style>
  <w:style w:type="character" w:customStyle="1" w:styleId="BookVersionChar">
    <w:name w:val="Book Version Char"/>
    <w:basedOn w:val="DefaultParagraphFont"/>
    <w:link w:val="BookVersion"/>
    <w:rsid w:val="00FE1DB8"/>
    <w:rPr>
      <w:sz w:val="22"/>
      <w:szCs w:val="22"/>
      <w:lang w:eastAsia="ja-JP"/>
    </w:rPr>
  </w:style>
  <w:style w:type="character" w:customStyle="1" w:styleId="Superscript">
    <w:name w:val="Superscript"/>
    <w:basedOn w:val="DefaultParagraphFont"/>
    <w:uiPriority w:val="1"/>
    <w:qFormat/>
    <w:rsid w:val="00A23DC5"/>
    <w:rPr>
      <w:vertAlign w:val="superscript"/>
    </w:rPr>
  </w:style>
  <w:style w:type="paragraph" w:customStyle="1" w:styleId="AnswerLine">
    <w:name w:val="Answer Line"/>
    <w:basedOn w:val="Normal"/>
    <w:qFormat/>
    <w:rsid w:val="00403842"/>
    <w:pPr>
      <w:pBdr>
        <w:between w:val="single" w:sz="4" w:space="1" w:color="auto"/>
      </w:pBdr>
      <w:spacing w:after="40"/>
      <w:ind w:left="1440"/>
    </w:pPr>
  </w:style>
  <w:style w:type="paragraph" w:customStyle="1" w:styleId="QuestionandAnswerLine">
    <w:name w:val="Question and Answer Line"/>
    <w:basedOn w:val="Normal"/>
    <w:next w:val="AnswerLine"/>
    <w:qFormat/>
    <w:rsid w:val="00403842"/>
    <w:pPr>
      <w:numPr>
        <w:numId w:val="12"/>
      </w:numPr>
    </w:pPr>
  </w:style>
  <w:style w:type="character" w:customStyle="1" w:styleId="Heading4Char">
    <w:name w:val="Heading 4 Char"/>
    <w:basedOn w:val="DefaultParagraphFont"/>
    <w:link w:val="Heading4"/>
    <w:rsid w:val="00556342"/>
    <w:rPr>
      <w:rFonts w:ascii="Arial" w:hAnsi="Arial"/>
      <w:b/>
      <w:bCs/>
      <w:sz w:val="24"/>
      <w:szCs w:val="24"/>
      <w:lang w:eastAsia="ja-JP"/>
    </w:rPr>
  </w:style>
  <w:style w:type="paragraph" w:styleId="NormalWeb">
    <w:name w:val="Normal (Web)"/>
    <w:basedOn w:val="Normal"/>
    <w:uiPriority w:val="99"/>
    <w:unhideWhenUsed/>
    <w:locked/>
    <w:rsid w:val="008F670E"/>
    <w:pPr>
      <w:spacing w:before="100" w:beforeAutospacing="1" w:after="100" w:afterAutospacing="1" w:line="240" w:lineRule="auto"/>
      <w:ind w:left="0"/>
    </w:pPr>
    <w:rPr>
      <w:rFonts w:eastAsia="Times New Roman"/>
      <w:sz w:val="24"/>
      <w:szCs w:val="24"/>
      <w:lang w:eastAsia="en-US"/>
    </w:rPr>
  </w:style>
  <w:style w:type="paragraph" w:customStyle="1" w:styleId="Lab2Tpl">
    <w:name w:val="Lab2_Tpl"/>
    <w:basedOn w:val="Normal"/>
    <w:link w:val="Lab2TplChar"/>
    <w:rsid w:val="009D7D21"/>
    <w:pPr>
      <w:tabs>
        <w:tab w:val="num" w:pos="720"/>
      </w:tabs>
      <w:spacing w:before="20" w:after="60" w:line="240" w:lineRule="exact"/>
      <w:ind w:right="144" w:hanging="360"/>
    </w:pPr>
    <w:rPr>
      <w:rFonts w:eastAsia="Times New Roman"/>
      <w:sz w:val="19"/>
      <w:szCs w:val="20"/>
      <w:lang w:eastAsia="en-US"/>
    </w:rPr>
  </w:style>
  <w:style w:type="character" w:customStyle="1" w:styleId="Lab2TplChar">
    <w:name w:val="Lab2_Tpl Char"/>
    <w:basedOn w:val="DefaultParagraphFont"/>
    <w:link w:val="Lab2Tpl"/>
    <w:rsid w:val="009D7D21"/>
    <w:rPr>
      <w:rFonts w:eastAsia="Times New Roman"/>
      <w:sz w:val="19"/>
    </w:rPr>
  </w:style>
  <w:style w:type="table" w:customStyle="1" w:styleId="GridTable4-Accent11">
    <w:name w:val="Grid Table 4 - Accent 11"/>
    <w:basedOn w:val="TableNormal"/>
    <w:uiPriority w:val="49"/>
    <w:rsid w:val="004776B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4776BD"/>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label">
    <w:name w:val="label"/>
    <w:basedOn w:val="DefaultParagraphFont"/>
    <w:rsid w:val="00FA1C63"/>
  </w:style>
  <w:style w:type="table" w:customStyle="1" w:styleId="TableGrid0">
    <w:name w:val="TableGrid"/>
    <w:rsid w:val="008E6B33"/>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3Char">
    <w:name w:val="Heading 3 Char"/>
    <w:basedOn w:val="DefaultParagraphFont"/>
    <w:link w:val="Heading3"/>
    <w:rsid w:val="00CE4CC6"/>
    <w:rPr>
      <w:rFonts w:ascii="Arial" w:hAnsi="Arial" w:cs="Arial"/>
      <w:b/>
      <w:bCs/>
      <w:iCs/>
      <w:kern w:val="32"/>
      <w:sz w:val="28"/>
      <w:szCs w:val="22"/>
      <w:lang w:eastAsia="ja-JP"/>
    </w:rPr>
  </w:style>
  <w:style w:type="character" w:styleId="FollowedHyperlink">
    <w:name w:val="FollowedHyperlink"/>
    <w:basedOn w:val="DefaultParagraphFont"/>
    <w:semiHidden/>
    <w:unhideWhenUsed/>
    <w:locked/>
    <w:rsid w:val="00FE51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424700">
      <w:bodyDiv w:val="1"/>
      <w:marLeft w:val="0"/>
      <w:marRight w:val="0"/>
      <w:marTop w:val="0"/>
      <w:marBottom w:val="0"/>
      <w:divBdr>
        <w:top w:val="none" w:sz="0" w:space="0" w:color="auto"/>
        <w:left w:val="none" w:sz="0" w:space="0" w:color="auto"/>
        <w:bottom w:val="none" w:sz="0" w:space="0" w:color="auto"/>
        <w:right w:val="none" w:sz="0" w:space="0" w:color="auto"/>
      </w:divBdr>
      <w:divsChild>
        <w:div w:id="1218399881">
          <w:marLeft w:val="0"/>
          <w:marRight w:val="0"/>
          <w:marTop w:val="0"/>
          <w:marBottom w:val="0"/>
          <w:divBdr>
            <w:top w:val="none" w:sz="0" w:space="0" w:color="auto"/>
            <w:left w:val="none" w:sz="0" w:space="0" w:color="auto"/>
            <w:bottom w:val="none" w:sz="0" w:space="0" w:color="auto"/>
            <w:right w:val="none" w:sz="0" w:space="0" w:color="auto"/>
          </w:divBdr>
        </w:div>
      </w:divsChild>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9584358">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33047763">
      <w:bodyDiv w:val="1"/>
      <w:marLeft w:val="0"/>
      <w:marRight w:val="0"/>
      <w:marTop w:val="0"/>
      <w:marBottom w:val="0"/>
      <w:divBdr>
        <w:top w:val="none" w:sz="0" w:space="0" w:color="auto"/>
        <w:left w:val="none" w:sz="0" w:space="0" w:color="auto"/>
        <w:bottom w:val="none" w:sz="0" w:space="0" w:color="auto"/>
        <w:right w:val="none" w:sz="0" w:space="0" w:color="auto"/>
      </w:divBdr>
      <w:divsChild>
        <w:div w:id="1533570985">
          <w:marLeft w:val="0"/>
          <w:marRight w:val="0"/>
          <w:marTop w:val="0"/>
          <w:marBottom w:val="0"/>
          <w:divBdr>
            <w:top w:val="none" w:sz="0" w:space="0" w:color="auto"/>
            <w:left w:val="none" w:sz="0" w:space="0" w:color="auto"/>
            <w:bottom w:val="none" w:sz="0" w:space="0" w:color="auto"/>
            <w:right w:val="none" w:sz="0" w:space="0" w:color="auto"/>
          </w:divBdr>
        </w:div>
        <w:div w:id="1352023569">
          <w:marLeft w:val="0"/>
          <w:marRight w:val="0"/>
          <w:marTop w:val="0"/>
          <w:marBottom w:val="0"/>
          <w:divBdr>
            <w:top w:val="none" w:sz="0" w:space="0" w:color="auto"/>
            <w:left w:val="none" w:sz="0" w:space="0" w:color="auto"/>
            <w:bottom w:val="none" w:sz="0" w:space="0" w:color="auto"/>
            <w:right w:val="none" w:sz="0" w:space="0" w:color="auto"/>
          </w:divBdr>
          <w:divsChild>
            <w:div w:id="14969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844053902">
      <w:bodyDiv w:val="1"/>
      <w:marLeft w:val="0"/>
      <w:marRight w:val="0"/>
      <w:marTop w:val="0"/>
      <w:marBottom w:val="0"/>
      <w:divBdr>
        <w:top w:val="none" w:sz="0" w:space="0" w:color="auto"/>
        <w:left w:val="none" w:sz="0" w:space="0" w:color="auto"/>
        <w:bottom w:val="none" w:sz="0" w:space="0" w:color="auto"/>
        <w:right w:val="none" w:sz="0" w:space="0" w:color="auto"/>
      </w:divBdr>
      <w:divsChild>
        <w:div w:id="722215623">
          <w:marLeft w:val="0"/>
          <w:marRight w:val="0"/>
          <w:marTop w:val="0"/>
          <w:marBottom w:val="0"/>
          <w:divBdr>
            <w:top w:val="none" w:sz="0" w:space="0" w:color="auto"/>
            <w:left w:val="none" w:sz="0" w:space="0" w:color="auto"/>
            <w:bottom w:val="none" w:sz="0" w:space="0" w:color="auto"/>
            <w:right w:val="none" w:sz="0" w:space="0" w:color="auto"/>
          </w:divBdr>
        </w:div>
      </w:divsChild>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99977340">
      <w:bodyDiv w:val="1"/>
      <w:marLeft w:val="0"/>
      <w:marRight w:val="0"/>
      <w:marTop w:val="0"/>
      <w:marBottom w:val="0"/>
      <w:divBdr>
        <w:top w:val="none" w:sz="0" w:space="0" w:color="auto"/>
        <w:left w:val="none" w:sz="0" w:space="0" w:color="auto"/>
        <w:bottom w:val="none" w:sz="0" w:space="0" w:color="auto"/>
        <w:right w:val="none" w:sz="0" w:space="0" w:color="auto"/>
      </w:divBdr>
      <w:divsChild>
        <w:div w:id="1369068155">
          <w:marLeft w:val="0"/>
          <w:marRight w:val="0"/>
          <w:marTop w:val="0"/>
          <w:marBottom w:val="0"/>
          <w:divBdr>
            <w:top w:val="none" w:sz="0" w:space="0" w:color="auto"/>
            <w:left w:val="none" w:sz="0" w:space="0" w:color="auto"/>
            <w:bottom w:val="none" w:sz="0" w:space="0" w:color="auto"/>
            <w:right w:val="none" w:sz="0" w:space="0" w:color="auto"/>
          </w:divBdr>
          <w:divsChild>
            <w:div w:id="1643733678">
              <w:marLeft w:val="0"/>
              <w:marRight w:val="0"/>
              <w:marTop w:val="0"/>
              <w:marBottom w:val="0"/>
              <w:divBdr>
                <w:top w:val="none" w:sz="0" w:space="0" w:color="auto"/>
                <w:left w:val="none" w:sz="0" w:space="0" w:color="auto"/>
                <w:bottom w:val="none" w:sz="0" w:space="0" w:color="auto"/>
                <w:right w:val="none" w:sz="0" w:space="0" w:color="auto"/>
              </w:divBdr>
              <w:divsChild>
                <w:div w:id="130367882">
                  <w:marLeft w:val="0"/>
                  <w:marRight w:val="0"/>
                  <w:marTop w:val="0"/>
                  <w:marBottom w:val="0"/>
                  <w:divBdr>
                    <w:top w:val="none" w:sz="0" w:space="0" w:color="auto"/>
                    <w:left w:val="none" w:sz="0" w:space="0" w:color="auto"/>
                    <w:bottom w:val="none" w:sz="0" w:space="0" w:color="auto"/>
                    <w:right w:val="none" w:sz="0" w:space="0" w:color="auto"/>
                  </w:divBdr>
                  <w:divsChild>
                    <w:div w:id="213590309">
                      <w:marLeft w:val="0"/>
                      <w:marRight w:val="0"/>
                      <w:marTop w:val="0"/>
                      <w:marBottom w:val="0"/>
                      <w:divBdr>
                        <w:top w:val="none" w:sz="0" w:space="0" w:color="auto"/>
                        <w:left w:val="none" w:sz="0" w:space="0" w:color="auto"/>
                        <w:bottom w:val="none" w:sz="0" w:space="0" w:color="auto"/>
                        <w:right w:val="none" w:sz="0" w:space="0" w:color="auto"/>
                      </w:divBdr>
                      <w:divsChild>
                        <w:div w:id="353963046">
                          <w:marLeft w:val="0"/>
                          <w:marRight w:val="0"/>
                          <w:marTop w:val="0"/>
                          <w:marBottom w:val="0"/>
                          <w:divBdr>
                            <w:top w:val="none" w:sz="0" w:space="0" w:color="auto"/>
                            <w:left w:val="none" w:sz="0" w:space="0" w:color="auto"/>
                            <w:bottom w:val="none" w:sz="0" w:space="0" w:color="auto"/>
                            <w:right w:val="none" w:sz="0" w:space="0" w:color="auto"/>
                          </w:divBdr>
                          <w:divsChild>
                            <w:div w:id="192427753">
                              <w:marLeft w:val="150"/>
                              <w:marRight w:val="150"/>
                              <w:marTop w:val="150"/>
                              <w:marBottom w:val="150"/>
                              <w:divBdr>
                                <w:top w:val="none" w:sz="0" w:space="0" w:color="auto"/>
                                <w:left w:val="none" w:sz="0" w:space="0" w:color="auto"/>
                                <w:bottom w:val="none" w:sz="0" w:space="0" w:color="auto"/>
                                <w:right w:val="none" w:sz="0" w:space="0" w:color="auto"/>
                              </w:divBdr>
                              <w:divsChild>
                                <w:div w:id="716659809">
                                  <w:marLeft w:val="0"/>
                                  <w:marRight w:val="0"/>
                                  <w:marTop w:val="0"/>
                                  <w:marBottom w:val="0"/>
                                  <w:divBdr>
                                    <w:top w:val="none" w:sz="0" w:space="0" w:color="auto"/>
                                    <w:left w:val="none" w:sz="0" w:space="0" w:color="auto"/>
                                    <w:bottom w:val="none" w:sz="0" w:space="0" w:color="auto"/>
                                    <w:right w:val="none" w:sz="0" w:space="0" w:color="auto"/>
                                  </w:divBdr>
                                  <w:divsChild>
                                    <w:div w:id="1704330021">
                                      <w:marLeft w:val="0"/>
                                      <w:marRight w:val="0"/>
                                      <w:marTop w:val="0"/>
                                      <w:marBottom w:val="0"/>
                                      <w:divBdr>
                                        <w:top w:val="none" w:sz="0" w:space="0" w:color="auto"/>
                                        <w:left w:val="none" w:sz="0" w:space="0" w:color="auto"/>
                                        <w:bottom w:val="none" w:sz="0" w:space="0" w:color="auto"/>
                                        <w:right w:val="none" w:sz="0" w:space="0" w:color="auto"/>
                                      </w:divBdr>
                                      <w:divsChild>
                                        <w:div w:id="1827160401">
                                          <w:marLeft w:val="0"/>
                                          <w:marRight w:val="0"/>
                                          <w:marTop w:val="0"/>
                                          <w:marBottom w:val="0"/>
                                          <w:divBdr>
                                            <w:top w:val="none" w:sz="0" w:space="0" w:color="auto"/>
                                            <w:left w:val="none" w:sz="0" w:space="0" w:color="auto"/>
                                            <w:bottom w:val="none" w:sz="0" w:space="0" w:color="auto"/>
                                            <w:right w:val="none" w:sz="0" w:space="0" w:color="auto"/>
                                          </w:divBdr>
                                          <w:divsChild>
                                            <w:div w:id="1322275268">
                                              <w:marLeft w:val="0"/>
                                              <w:marRight w:val="0"/>
                                              <w:marTop w:val="0"/>
                                              <w:marBottom w:val="0"/>
                                              <w:divBdr>
                                                <w:top w:val="none" w:sz="0" w:space="0" w:color="auto"/>
                                                <w:left w:val="none" w:sz="0" w:space="0" w:color="auto"/>
                                                <w:bottom w:val="none" w:sz="0" w:space="0" w:color="auto"/>
                                                <w:right w:val="none" w:sz="0" w:space="0" w:color="auto"/>
                                              </w:divBdr>
                                              <w:divsChild>
                                                <w:div w:id="28615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9147209">
      <w:bodyDiv w:val="1"/>
      <w:marLeft w:val="0"/>
      <w:marRight w:val="0"/>
      <w:marTop w:val="0"/>
      <w:marBottom w:val="0"/>
      <w:divBdr>
        <w:top w:val="none" w:sz="0" w:space="0" w:color="auto"/>
        <w:left w:val="none" w:sz="0" w:space="0" w:color="auto"/>
        <w:bottom w:val="none" w:sz="0" w:space="0" w:color="auto"/>
        <w:right w:val="none" w:sz="0" w:space="0" w:color="auto"/>
      </w:divBdr>
      <w:divsChild>
        <w:div w:id="1568956334">
          <w:marLeft w:val="0"/>
          <w:marRight w:val="0"/>
          <w:marTop w:val="0"/>
          <w:marBottom w:val="0"/>
          <w:divBdr>
            <w:top w:val="none" w:sz="0" w:space="0" w:color="auto"/>
            <w:left w:val="none" w:sz="0" w:space="0" w:color="auto"/>
            <w:bottom w:val="none" w:sz="0" w:space="0" w:color="auto"/>
            <w:right w:val="none" w:sz="0" w:space="0" w:color="auto"/>
          </w:divBdr>
        </w:div>
        <w:div w:id="2097902812">
          <w:marLeft w:val="0"/>
          <w:marRight w:val="0"/>
          <w:marTop w:val="0"/>
          <w:marBottom w:val="0"/>
          <w:divBdr>
            <w:top w:val="none" w:sz="0" w:space="0" w:color="auto"/>
            <w:left w:val="none" w:sz="0" w:space="0" w:color="auto"/>
            <w:bottom w:val="none" w:sz="0" w:space="0" w:color="auto"/>
            <w:right w:val="none" w:sz="0" w:space="0" w:color="auto"/>
          </w:divBdr>
          <w:divsChild>
            <w:div w:id="12136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496338195">
      <w:bodyDiv w:val="1"/>
      <w:marLeft w:val="0"/>
      <w:marRight w:val="0"/>
      <w:marTop w:val="0"/>
      <w:marBottom w:val="0"/>
      <w:divBdr>
        <w:top w:val="none" w:sz="0" w:space="0" w:color="auto"/>
        <w:left w:val="none" w:sz="0" w:space="0" w:color="auto"/>
        <w:bottom w:val="none" w:sz="0" w:space="0" w:color="auto"/>
        <w:right w:val="none" w:sz="0" w:space="0" w:color="auto"/>
      </w:divBdr>
    </w:div>
    <w:div w:id="1551259474">
      <w:bodyDiv w:val="1"/>
      <w:marLeft w:val="0"/>
      <w:marRight w:val="0"/>
      <w:marTop w:val="0"/>
      <w:marBottom w:val="0"/>
      <w:divBdr>
        <w:top w:val="none" w:sz="0" w:space="0" w:color="auto"/>
        <w:left w:val="none" w:sz="0" w:space="0" w:color="auto"/>
        <w:bottom w:val="none" w:sz="0" w:space="0" w:color="auto"/>
        <w:right w:val="none" w:sz="0" w:space="0" w:color="auto"/>
      </w:divBdr>
    </w:div>
    <w:div w:id="1727987820">
      <w:bodyDiv w:val="1"/>
      <w:marLeft w:val="0"/>
      <w:marRight w:val="0"/>
      <w:marTop w:val="0"/>
      <w:marBottom w:val="0"/>
      <w:divBdr>
        <w:top w:val="none" w:sz="0" w:space="0" w:color="auto"/>
        <w:left w:val="none" w:sz="0" w:space="0" w:color="auto"/>
        <w:bottom w:val="none" w:sz="0" w:space="0" w:color="auto"/>
        <w:right w:val="none" w:sz="0" w:space="0" w:color="auto"/>
      </w:divBdr>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24428145">
      <w:bodyDiv w:val="1"/>
      <w:marLeft w:val="0"/>
      <w:marRight w:val="0"/>
      <w:marTop w:val="0"/>
      <w:marBottom w:val="0"/>
      <w:divBdr>
        <w:top w:val="none" w:sz="0" w:space="0" w:color="auto"/>
        <w:left w:val="none" w:sz="0" w:space="0" w:color="auto"/>
        <w:bottom w:val="none" w:sz="0" w:space="0" w:color="auto"/>
        <w:right w:val="none" w:sz="0" w:space="0" w:color="auto"/>
      </w:divBdr>
    </w:div>
    <w:div w:id="211655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99.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header" Target="header6.xml"/><Relationship Id="rId16" Type="http://schemas.openxmlformats.org/officeDocument/2006/relationships/footer" Target="footer1.xml"/><Relationship Id="rId107" Type="http://schemas.openxmlformats.org/officeDocument/2006/relationships/image" Target="media/image89.jpg"/><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jpg"/><Relationship Id="rId53" Type="http://schemas.openxmlformats.org/officeDocument/2006/relationships/image" Target="media/image35.png"/><Relationship Id="rId58" Type="http://schemas.openxmlformats.org/officeDocument/2006/relationships/image" Target="media/image40.jp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4.png"/><Relationship Id="rId128" Type="http://schemas.openxmlformats.org/officeDocument/2006/relationships/image" Target="media/image109.png"/><Relationship Id="rId5" Type="http://schemas.openxmlformats.org/officeDocument/2006/relationships/customXml" Target="../customXml/item5.xml"/><Relationship Id="rId90" Type="http://schemas.openxmlformats.org/officeDocument/2006/relationships/image" Target="media/image72.png"/><Relationship Id="rId95" Type="http://schemas.openxmlformats.org/officeDocument/2006/relationships/image" Target="media/image77.png"/><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g"/><Relationship Id="rId64" Type="http://schemas.openxmlformats.org/officeDocument/2006/relationships/image" Target="media/image46.png"/><Relationship Id="rId69" Type="http://schemas.openxmlformats.org/officeDocument/2006/relationships/image" Target="media/image51.jp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13" Type="http://schemas.openxmlformats.org/officeDocument/2006/relationships/image" Target="media/image95.png"/><Relationship Id="rId118" Type="http://schemas.openxmlformats.org/officeDocument/2006/relationships/image" Target="media/image100.png"/><Relationship Id="rId126" Type="http://schemas.openxmlformats.org/officeDocument/2006/relationships/image" Target="media/image107.png"/><Relationship Id="rId134" Type="http://schemas.openxmlformats.org/officeDocument/2006/relationships/footer" Target="footer4.xml"/><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2.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5.png"/><Relationship Id="rId108" Type="http://schemas.openxmlformats.org/officeDocument/2006/relationships/image" Target="media/image90.png"/><Relationship Id="rId116" Type="http://schemas.openxmlformats.org/officeDocument/2006/relationships/image" Target="media/image98.png"/><Relationship Id="rId124" Type="http://schemas.openxmlformats.org/officeDocument/2006/relationships/image" Target="media/image105.png"/><Relationship Id="rId129" Type="http://schemas.openxmlformats.org/officeDocument/2006/relationships/image" Target="media/image110.png"/><Relationship Id="rId20" Type="http://schemas.openxmlformats.org/officeDocument/2006/relationships/image" Target="media/image2.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jpg"/><Relationship Id="rId13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8.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jp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3.png"/><Relationship Id="rId130" Type="http://schemas.openxmlformats.org/officeDocument/2006/relationships/image" Target="media/image111.png"/><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www.microsoft.com/en-us/legal/intellectualproperty/Permissions/default.aspx" TargetMode="External"/><Relationship Id="rId18" Type="http://schemas.openxmlformats.org/officeDocument/2006/relationships/header" Target="header3.xml"/><Relationship Id="rId39" Type="http://schemas.openxmlformats.org/officeDocument/2006/relationships/image" Target="media/image21.png"/><Relationship Id="rId109" Type="http://schemas.openxmlformats.org/officeDocument/2006/relationships/image" Target="media/image91.jpg"/><Relationship Id="rId34" Type="http://schemas.openxmlformats.org/officeDocument/2006/relationships/image" Target="media/image16.png"/><Relationship Id="rId50" Type="http://schemas.openxmlformats.org/officeDocument/2006/relationships/image" Target="media/image32.jp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hyperlink" Target="http://app.powerbi.com/visuals" TargetMode="External"/><Relationship Id="rId125" Type="http://schemas.openxmlformats.org/officeDocument/2006/relationships/image" Target="media/image106.png"/><Relationship Id="rId7" Type="http://schemas.openxmlformats.org/officeDocument/2006/relationships/styles" Target="styl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jp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jpg"/><Relationship Id="rId131" Type="http://schemas.openxmlformats.org/officeDocument/2006/relationships/header" Target="header4.xml"/><Relationship Id="rId136" Type="http://schemas.openxmlformats.org/officeDocument/2006/relationships/theme" Target="theme/theme1.xml"/><Relationship Id="rId61" Type="http://schemas.openxmlformats.org/officeDocument/2006/relationships/image" Target="media/image43.jpg"/><Relationship Id="rId82" Type="http://schemas.openxmlformats.org/officeDocument/2006/relationships/image" Target="media/image64.png"/><Relationship Id="rId19"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PFE%20Artur%20Vieira\IP\BI%20Academy\Lab%20Template-Lab%20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55019D4B70474EB61829C05E053846" ma:contentTypeVersion="4" ma:contentTypeDescription="Create a new document." ma:contentTypeScope="" ma:versionID="36e2982fbdcb73c48e5d234cd8b981e2">
  <xsd:schema xmlns:xsd="http://www.w3.org/2001/XMLSchema" xmlns:xs="http://www.w3.org/2001/XMLSchema" xmlns:p="http://schemas.microsoft.com/office/2006/metadata/properties" xmlns:ns2="230e9df3-be65-4c73-a93b-d1236ebd677e" xmlns:ns3="7ed30aa2-a9a3-48dd-93de-4f2bc034e61b" targetNamespace="http://schemas.microsoft.com/office/2006/metadata/properties" ma:root="true" ma:fieldsID="b37548e3c0c607a023a168ae38bcbb81" ns2:_="" ns3:_="">
    <xsd:import namespace="230e9df3-be65-4c73-a93b-d1236ebd677e"/>
    <xsd:import namespace="7ed30aa2-a9a3-48dd-93de-4f2bc034e61b"/>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ed30aa2-a9a3-48dd-93de-4f2bc034e61b"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LastSharedByUser" ma:index="13" nillable="true" ma:displayName="Last Shared By User" ma:description="" ma:internalName="LastSharedByUser" ma:readOnly="true">
      <xsd:simpleType>
        <xsd:restriction base="dms:Note">
          <xsd:maxLength value="255"/>
        </xsd:restriction>
      </xsd:simpleType>
    </xsd:element>
    <xsd:element name="LastSharedByTime" ma:index="14"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documentManagement>
    <_dlc_DocId xmlns="230e9df3-be65-4c73-a93b-d1236ebd677e">CPS089-2103211598-1353</_dlc_DocId>
    <_dlc_DocIdUrl xmlns="230e9df3-be65-4c73-a93b-d1236ebd677e">
      <Url>https://microsoft.sharepoint.com/teams/CampusProjectSites089/hahzsakosd/ipdev/_layouts/15/DocIdRedir.aspx?ID=CPS089-2103211598-1353</Url>
      <Description>CPS089-2103211598-1353</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7D4F8-EC7F-4CDF-9613-081C236A54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7ed30aa2-a9a3-48dd-93de-4f2bc034e6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9DE0820E-4A82-4ACF-B2B1-E1E74A88E8DC}">
  <ds:schemaRefs>
    <ds:schemaRef ds:uri="http://schemas.microsoft.com/sharepoint/events"/>
  </ds:schemaRefs>
</ds:datastoreItem>
</file>

<file path=customXml/itemProps4.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5.xml><?xml version="1.0" encoding="utf-8"?>
<ds:datastoreItem xmlns:ds="http://schemas.openxmlformats.org/officeDocument/2006/customXml" ds:itemID="{C8861E29-AEBE-45A4-B26A-8C9EC64BD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Template-Lab Title.dotx</Template>
  <TotalTime>1559</TotalTime>
  <Pages>67</Pages>
  <Words>6411</Words>
  <Characters>36544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Fernando.Marcal@microsoft.com</dc:creator>
  <cp:lastModifiedBy>Fernando Marcal</cp:lastModifiedBy>
  <cp:revision>120</cp:revision>
  <cp:lastPrinted>2005-11-23T18:09:00Z</cp:lastPrinted>
  <dcterms:created xsi:type="dcterms:W3CDTF">2016-08-31T09:42:00Z</dcterms:created>
  <dcterms:modified xsi:type="dcterms:W3CDTF">2017-12-11T15:37:00Z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0x010100B955019D4B70474EB61829C05E053846</vt:lpwstr>
  </property>
  <property fmtid="{D5CDD505-2E9C-101B-9397-08002B2CF9AE}" pid="3" name="TaxKeyword">
    <vt:lpwstr/>
  </property>
  <property fmtid="{D5CDD505-2E9C-101B-9397-08002B2CF9AE}" pid="4" name="IsMyDocuments">
    <vt:bool>true</vt:bool>
  </property>
  <property fmtid="{D5CDD505-2E9C-101B-9397-08002B2CF9AE}" pid="5" name="DocVizPreviewMetadata_Count">
    <vt:i4>1</vt:i4>
  </property>
  <property fmtid="{D5CDD505-2E9C-101B-9397-08002B2CF9AE}" pid="6" name="DocVizPreviewMetadata_0">
    <vt:lpwstr>300x225x1</vt:lpwstr>
  </property>
  <property fmtid="{D5CDD505-2E9C-101B-9397-08002B2CF9AE}" pid="7" name="_dlc_DocIdItemGuid">
    <vt:lpwstr>c43b8827-ec2b-40a1-80d3-0e8f40af146f</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yomatsum@microsoft.com</vt:lpwstr>
  </property>
  <property fmtid="{D5CDD505-2E9C-101B-9397-08002B2CF9AE}" pid="11" name="MSIP_Label_f42aa342-8706-4288-bd11-ebb85995028c_SetDate">
    <vt:lpwstr>2017-11-29T03:08:59.9868022Z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