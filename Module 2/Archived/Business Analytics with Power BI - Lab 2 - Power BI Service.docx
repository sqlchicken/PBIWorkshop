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B66F62" w14:textId="77777777" w:rsidR="007C0C7D" w:rsidRPr="00DF1310" w:rsidRDefault="003635E0" w:rsidP="00DB0BD2">
      <w:pPr>
        <w:pStyle w:val="Graphic"/>
      </w:pPr>
      <w:r>
        <w:t xml:space="preserve"> </w:t>
      </w:r>
    </w:p>
    <w:p w14:paraId="57DBC164" w14:textId="77777777" w:rsidR="00DB0BD2" w:rsidRPr="00DF1310" w:rsidRDefault="00DB0BD2" w:rsidP="00DB0BD2">
      <w:pPr>
        <w:pStyle w:val="Graphic"/>
      </w:pPr>
      <w:r w:rsidRPr="00DF1310">
        <w:rPr>
          <w:noProof/>
          <w:lang w:val="pt-PT" w:eastAsia="pt-PT"/>
        </w:rPr>
        <w:drawing>
          <wp:inline distT="0" distB="0" distL="0" distR="0" wp14:anchorId="791CAD33" wp14:editId="5C2D647A">
            <wp:extent cx="5715000" cy="3818779"/>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715000" cy="3818779"/>
                    </a:xfrm>
                    <a:prstGeom prst="rect">
                      <a:avLst/>
                    </a:prstGeom>
                    <a:noFill/>
                    <a:ln w="9525">
                      <a:noFill/>
                      <a:miter lim="800000"/>
                      <a:headEnd/>
                      <a:tailEnd/>
                    </a:ln>
                  </pic:spPr>
                </pic:pic>
              </a:graphicData>
            </a:graphic>
          </wp:inline>
        </w:drawing>
      </w:r>
    </w:p>
    <w:p w14:paraId="2496FB69" w14:textId="77777777" w:rsidR="00DB0BD2" w:rsidRPr="00DF1310" w:rsidRDefault="00DB0BD2" w:rsidP="00DB0BD2"/>
    <w:p w14:paraId="4F37BC11" w14:textId="77777777" w:rsidR="00DB0BD2" w:rsidRPr="00DF1310" w:rsidRDefault="00DB0BD2" w:rsidP="00DB0BD2"/>
    <w:p w14:paraId="2836B89C" w14:textId="35727680" w:rsidR="00072FEB" w:rsidRPr="00DF1310" w:rsidRDefault="00625B8E" w:rsidP="00DB0BD2">
      <w:pPr>
        <w:pStyle w:val="BookTitle2"/>
        <w:rPr>
          <w:b/>
          <w:bCs/>
          <w:i w:val="0"/>
          <w:iCs w:val="0"/>
          <w:sz w:val="48"/>
        </w:rPr>
      </w:pPr>
      <w:bookmarkStart w:id="0" w:name="_GoBack"/>
      <w:bookmarkEnd w:id="0"/>
      <w:r>
        <w:rPr>
          <w:b/>
          <w:bCs/>
          <w:i w:val="0"/>
          <w:iCs w:val="0"/>
          <w:sz w:val="48"/>
        </w:rPr>
        <w:t>Business Analytics with Power BI</w:t>
      </w:r>
    </w:p>
    <w:p w14:paraId="1763AC65" w14:textId="4869D44D" w:rsidR="00DB0BD2" w:rsidRPr="00DF1310" w:rsidRDefault="00DB0BD2" w:rsidP="00625B8E">
      <w:pPr>
        <w:pStyle w:val="BookTitle2"/>
      </w:pPr>
      <w:r w:rsidRPr="00DF1310">
        <w:t xml:space="preserve">Student </w:t>
      </w:r>
      <w:r w:rsidR="00247242" w:rsidRPr="00DF1310">
        <w:t xml:space="preserve">Lab </w:t>
      </w:r>
      <w:r w:rsidR="002A2B02" w:rsidRPr="00DF1310">
        <w:t>Manual</w:t>
      </w:r>
      <w:r w:rsidR="007E40C8">
        <w:t xml:space="preserve"> – Lab 2</w:t>
      </w:r>
      <w:r w:rsidR="0047109E">
        <w:t xml:space="preserve"> – Power BI </w:t>
      </w:r>
      <w:r w:rsidR="007E40C8">
        <w:t>Service</w:t>
      </w:r>
    </w:p>
    <w:p w14:paraId="65D96785" w14:textId="77777777" w:rsidR="00DB0BD2" w:rsidRPr="00DF1310" w:rsidRDefault="00DB0BD2" w:rsidP="00FE1DB8">
      <w:pPr>
        <w:pStyle w:val="BookVersion"/>
      </w:pPr>
      <w:r w:rsidRPr="00DF1310">
        <w:t xml:space="preserve">Version </w:t>
      </w:r>
      <w:r w:rsidR="00085690" w:rsidRPr="00DF1310">
        <w:t>1</w:t>
      </w:r>
      <w:r w:rsidRPr="00DF1310">
        <w:t>.</w:t>
      </w:r>
      <w:r w:rsidR="00085690" w:rsidRPr="00DF1310">
        <w:t>0</w:t>
      </w:r>
    </w:p>
    <w:p w14:paraId="21FBEFD3" w14:textId="77777777" w:rsidR="00EE4E64" w:rsidRPr="00EE4E64" w:rsidRDefault="00DB0BD2" w:rsidP="00EE4E64">
      <w:pPr>
        <w:pStyle w:val="Legalese"/>
        <w:rPr>
          <w:b/>
        </w:rPr>
      </w:pPr>
      <w:r w:rsidRPr="00DF1310">
        <w:br w:type="page"/>
      </w:r>
      <w:r w:rsidR="00EE4E64" w:rsidRPr="00EE4E64">
        <w:rPr>
          <w:b/>
        </w:rPr>
        <w:lastRenderedPageBreak/>
        <w:t>Conditions and Terms of Use</w:t>
      </w:r>
    </w:p>
    <w:p w14:paraId="592C3DC7" w14:textId="77777777" w:rsidR="00EE4E64" w:rsidRPr="00EE4E64" w:rsidRDefault="00EE4E64" w:rsidP="00EE4E64">
      <w:pPr>
        <w:pStyle w:val="Legalese"/>
        <w:rPr>
          <w:b/>
        </w:rPr>
      </w:pPr>
      <w:r w:rsidRPr="00EE4E64">
        <w:rPr>
          <w:b/>
        </w:rPr>
        <w:t>Microsoft Confidential</w:t>
      </w:r>
    </w:p>
    <w:p w14:paraId="114AEA1D" w14:textId="77777777" w:rsidR="00EE4E64" w:rsidRPr="00EE4E64" w:rsidRDefault="00EE4E64" w:rsidP="00EE4E64">
      <w:pPr>
        <w:pStyle w:val="Legalese"/>
      </w:pPr>
      <w:r w:rsidRPr="00EE4E64">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020426D1" w14:textId="77777777" w:rsidR="00EE4E64" w:rsidRPr="00EE4E64" w:rsidRDefault="00EE4E64" w:rsidP="00EE4E64">
      <w:pPr>
        <w:pStyle w:val="Legalese"/>
      </w:pPr>
      <w:r w:rsidRPr="00EE4E64">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2CB0F7BE" w14:textId="7451CFF4" w:rsidR="00E93278" w:rsidRPr="00EE4E64" w:rsidRDefault="00EE4E64" w:rsidP="00EE4E64">
      <w:pPr>
        <w:pStyle w:val="Legalese"/>
      </w:pPr>
      <w:r w:rsidRPr="00EE4E64">
        <w:t>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w:t>
      </w:r>
    </w:p>
    <w:p w14:paraId="1C1CEF5F" w14:textId="77777777" w:rsidR="00E93278" w:rsidRPr="00DF1310" w:rsidRDefault="00E93278">
      <w:pPr>
        <w:spacing w:after="0" w:line="240" w:lineRule="auto"/>
        <w:ind w:left="0"/>
        <w:rPr>
          <w:rFonts w:ascii="Arial" w:hAnsi="Arial"/>
          <w:sz w:val="16"/>
          <w:szCs w:val="16"/>
        </w:rPr>
      </w:pPr>
      <w:r w:rsidRPr="00DF1310">
        <w:br w:type="page"/>
      </w:r>
    </w:p>
    <w:p w14:paraId="180A4363" w14:textId="77777777" w:rsidR="00EE4E64" w:rsidRPr="00EE4E64" w:rsidRDefault="00EE4E64" w:rsidP="00EE4E64">
      <w:pPr>
        <w:pStyle w:val="Legalese"/>
        <w:rPr>
          <w:b/>
        </w:rPr>
      </w:pPr>
      <w:r w:rsidRPr="00EE4E64">
        <w:rPr>
          <w:b/>
        </w:rPr>
        <w:lastRenderedPageBreak/>
        <w:t>Copyright and Trademarks</w:t>
      </w:r>
    </w:p>
    <w:p w14:paraId="5CC7EC47" w14:textId="77777777" w:rsidR="00EE4E64" w:rsidRPr="00EE4E64" w:rsidRDefault="00EE4E64" w:rsidP="00EE4E64">
      <w:pPr>
        <w:pStyle w:val="Legalese"/>
      </w:pPr>
      <w:r w:rsidRPr="00EE4E64">
        <w:t>© 2016 Microsoft Corporation. All rights reserved.</w:t>
      </w:r>
    </w:p>
    <w:p w14:paraId="7CC04C49" w14:textId="77777777" w:rsidR="00EE4E64" w:rsidRPr="00EE4E64" w:rsidRDefault="00EE4E64" w:rsidP="00EE4E64">
      <w:pPr>
        <w:pStyle w:val="Legalese"/>
      </w:pPr>
      <w:r w:rsidRPr="00EE4E64">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783B8D51" w14:textId="77777777" w:rsidR="00EE4E64" w:rsidRPr="00EE4E64" w:rsidRDefault="00EE4E64" w:rsidP="00EE4E64">
      <w:pPr>
        <w:pStyle w:val="Legalese"/>
      </w:pPr>
      <w:r w:rsidRPr="00EE4E64">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1FA965EC" w14:textId="77777777" w:rsidR="00EE4E64" w:rsidRPr="00EE4E64" w:rsidRDefault="00EE4E64" w:rsidP="00EE4E64">
      <w:pPr>
        <w:pStyle w:val="Legalese"/>
      </w:pPr>
      <w:r w:rsidRPr="00EE4E64">
        <w:t>For more information, see Use of Microsoft Copyrighted Content at</w:t>
      </w:r>
    </w:p>
    <w:p w14:paraId="30CA15C8" w14:textId="2C7D15C7" w:rsidR="00EE4E64" w:rsidRDefault="00A402CC" w:rsidP="00EE4E64">
      <w:pPr>
        <w:pStyle w:val="Legalese"/>
      </w:pPr>
      <w:hyperlink r:id="rId13" w:history="1">
        <w:r w:rsidR="00EE4E64" w:rsidRPr="002A0DE1">
          <w:rPr>
            <w:rStyle w:val="Hyperlink"/>
          </w:rPr>
          <w:t>http://www.microsoft.com/en-us/legal/intellectualproperty/Permissions/default.aspx</w:t>
        </w:r>
      </w:hyperlink>
    </w:p>
    <w:p w14:paraId="1D2D97D6" w14:textId="666E4E98" w:rsidR="008F670E" w:rsidRPr="00DF1310" w:rsidRDefault="00EE4E64" w:rsidP="00EE4E64">
      <w:pPr>
        <w:pStyle w:val="Legalese"/>
      </w:pPr>
      <w:r w:rsidRPr="00EE4E64">
        <w:t>DirectX, Hyper-V, Internet Explorer, Microsoft, Outlook, OneDrive, SQL Server, Windows, Microsoft Azure, Windows PowerShell, Windows Server, Windows Vista, and Zune are either registered trademarks or trademarks of Microsoft Corporation in the United States and/or other countries. Other Microsoft products mentioned herein may be either registered trademarks or trademarks of Microsoft Corporation in the United States and/or other countries. All other trademarks are property of their respective owners.</w:t>
      </w:r>
    </w:p>
    <w:p w14:paraId="79269CB1" w14:textId="77777777" w:rsidR="00E93278" w:rsidRPr="00DF1310" w:rsidRDefault="00E93278" w:rsidP="00E93278">
      <w:pPr>
        <w:pStyle w:val="Legalese"/>
      </w:pPr>
    </w:p>
    <w:p w14:paraId="59563C18" w14:textId="77777777" w:rsidR="00E93278" w:rsidRPr="00DF1310" w:rsidRDefault="00E93278" w:rsidP="00E93278">
      <w:pPr>
        <w:pStyle w:val="Legalese"/>
      </w:pPr>
    </w:p>
    <w:p w14:paraId="5C4C400E" w14:textId="77777777" w:rsidR="00E93278" w:rsidRPr="00DF1310" w:rsidRDefault="00E93278" w:rsidP="00E93278">
      <w:pPr>
        <w:pStyle w:val="Legalese"/>
      </w:pPr>
    </w:p>
    <w:p w14:paraId="74424308" w14:textId="77777777" w:rsidR="00DB0BD2" w:rsidRPr="00DF1310" w:rsidRDefault="00DB0BD2" w:rsidP="00DB0BD2"/>
    <w:p w14:paraId="2D1283F7" w14:textId="77777777" w:rsidR="008B5BBC" w:rsidRPr="00DF1310" w:rsidRDefault="008B5BBC" w:rsidP="00DB0BD2"/>
    <w:p w14:paraId="3A5D7086" w14:textId="77777777" w:rsidR="008B5BBC" w:rsidRPr="00DF1310" w:rsidRDefault="008B5BBC" w:rsidP="008B5BBC">
      <w:pPr>
        <w:tabs>
          <w:tab w:val="left" w:pos="4169"/>
        </w:tabs>
      </w:pPr>
      <w:r w:rsidRPr="00DF1310">
        <w:tab/>
      </w:r>
    </w:p>
    <w:p w14:paraId="2DB29DB2" w14:textId="77777777" w:rsidR="008B5BBC" w:rsidRPr="00DF1310" w:rsidRDefault="008B5BBC" w:rsidP="008B5BBC"/>
    <w:p w14:paraId="40E618FB" w14:textId="77777777" w:rsidR="00DB0BD2" w:rsidRPr="00DF1310" w:rsidRDefault="00DB0BD2" w:rsidP="008B5BBC">
      <w:pPr>
        <w:sectPr w:rsidR="00DB0BD2" w:rsidRPr="00DF1310" w:rsidSect="00A17AA4">
          <w:headerReference w:type="even" r:id="rId14"/>
          <w:headerReference w:type="default" r:id="rId15"/>
          <w:footerReference w:type="even" r:id="rId16"/>
          <w:footerReference w:type="default" r:id="rId17"/>
          <w:headerReference w:type="first" r:id="rId18"/>
          <w:footerReference w:type="first" r:id="rId19"/>
          <w:type w:val="oddPage"/>
          <w:pgSz w:w="12240" w:h="15840" w:code="1"/>
          <w:pgMar w:top="1440" w:right="1800" w:bottom="1440" w:left="1440" w:header="720" w:footer="432" w:gutter="0"/>
          <w:cols w:space="720"/>
          <w:titlePg/>
          <w:docGrid w:linePitch="360"/>
        </w:sectPr>
      </w:pPr>
    </w:p>
    <w:p w14:paraId="56591E8A" w14:textId="7F2D3938" w:rsidR="00DB0BD2" w:rsidRPr="00625B8E" w:rsidRDefault="009445FC" w:rsidP="00DB0BD2">
      <w:pPr>
        <w:pStyle w:val="DocumentTitle"/>
      </w:pPr>
      <w:bookmarkStart w:id="1" w:name="_Toc153613710"/>
      <w:bookmarkStart w:id="2" w:name="_Toc153614909"/>
      <w:bookmarkStart w:id="3" w:name="_Toc153892611"/>
      <w:bookmarkStart w:id="4" w:name="_Toc117919053"/>
      <w:bookmarkStart w:id="5" w:name="_Toc297105303"/>
      <w:r>
        <w:lastRenderedPageBreak/>
        <w:br/>
        <w:t xml:space="preserve">Lab 2 – Power </w:t>
      </w:r>
      <w:r w:rsidR="00DB0BD2" w:rsidRPr="00625B8E">
        <w:rPr>
          <w:noProof/>
          <w:lang w:val="pt-PT" w:eastAsia="pt-PT"/>
        </w:rPr>
        <w:drawing>
          <wp:anchor distT="0" distB="0" distL="114300" distR="114300" simplePos="0" relativeHeight="251653632" behindDoc="1" locked="0" layoutInCell="1" allowOverlap="1" wp14:anchorId="21F58AAC" wp14:editId="0B22E52A">
            <wp:simplePos x="0" y="0"/>
            <wp:positionH relativeFrom="column">
              <wp:posOffset>4191000</wp:posOffset>
            </wp:positionH>
            <wp:positionV relativeFrom="paragraph">
              <wp:posOffset>1828800</wp:posOffset>
            </wp:positionV>
            <wp:extent cx="1952625" cy="4572000"/>
            <wp:effectExtent l="19050" t="0" r="9525" b="0"/>
            <wp:wrapNone/>
            <wp:docPr id="1" name="Picture 84" descr="Print_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Print_Splash"/>
                    <pic:cNvPicPr>
                      <a:picLocks noChangeAspect="1" noChangeArrowheads="1"/>
                    </pic:cNvPicPr>
                  </pic:nvPicPr>
                  <pic:blipFill>
                    <a:blip r:embed="rId20" cstate="print"/>
                    <a:srcRect/>
                    <a:stretch>
                      <a:fillRect/>
                    </a:stretch>
                  </pic:blipFill>
                  <pic:spPr bwMode="auto">
                    <a:xfrm>
                      <a:off x="0" y="0"/>
                      <a:ext cx="1952625" cy="4572000"/>
                    </a:xfrm>
                    <a:prstGeom prst="rect">
                      <a:avLst/>
                    </a:prstGeom>
                    <a:noFill/>
                  </pic:spPr>
                </pic:pic>
              </a:graphicData>
            </a:graphic>
          </wp:anchor>
        </w:drawing>
      </w:r>
      <w:bookmarkEnd w:id="1"/>
      <w:bookmarkEnd w:id="2"/>
      <w:bookmarkEnd w:id="3"/>
      <w:bookmarkEnd w:id="4"/>
      <w:r w:rsidR="00DB0BD2" w:rsidRPr="00625B8E">
        <w:rPr>
          <w:noProof/>
          <w:lang w:val="pt-PT" w:eastAsia="pt-PT"/>
        </w:rPr>
        <w:drawing>
          <wp:anchor distT="0" distB="0" distL="114300" distR="114300" simplePos="0" relativeHeight="251654656" behindDoc="1" locked="0" layoutInCell="1" allowOverlap="1" wp14:anchorId="16E685DC" wp14:editId="54BE3F05">
            <wp:simplePos x="0" y="0"/>
            <wp:positionH relativeFrom="column">
              <wp:posOffset>4229100</wp:posOffset>
            </wp:positionH>
            <wp:positionV relativeFrom="paragraph">
              <wp:posOffset>1828800</wp:posOffset>
            </wp:positionV>
            <wp:extent cx="1952625" cy="4572000"/>
            <wp:effectExtent l="19050" t="0" r="9525" b="0"/>
            <wp:wrapNone/>
            <wp:docPr id="2" name="Picture 2" descr="Print_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int_Splash"/>
                    <pic:cNvPicPr>
                      <a:picLocks noChangeAspect="1" noChangeArrowheads="1"/>
                    </pic:cNvPicPr>
                  </pic:nvPicPr>
                  <pic:blipFill>
                    <a:blip r:embed="rId20" cstate="print"/>
                    <a:srcRect/>
                    <a:stretch>
                      <a:fillRect/>
                    </a:stretch>
                  </pic:blipFill>
                  <pic:spPr bwMode="auto">
                    <a:xfrm>
                      <a:off x="0" y="0"/>
                      <a:ext cx="1952625" cy="4572000"/>
                    </a:xfrm>
                    <a:prstGeom prst="rect">
                      <a:avLst/>
                    </a:prstGeom>
                    <a:noFill/>
                    <a:ln w="9525">
                      <a:noFill/>
                      <a:miter lim="800000"/>
                      <a:headEnd/>
                      <a:tailEnd/>
                    </a:ln>
                  </pic:spPr>
                </pic:pic>
              </a:graphicData>
            </a:graphic>
          </wp:anchor>
        </w:drawing>
      </w:r>
      <w:bookmarkEnd w:id="5"/>
      <w:r>
        <w:t>BI Service</w:t>
      </w:r>
    </w:p>
    <w:p w14:paraId="33F5674E" w14:textId="08024C8B" w:rsidR="000F1F31" w:rsidRPr="00DF1310" w:rsidRDefault="000F1F31">
      <w:pPr>
        <w:spacing w:after="0" w:line="240" w:lineRule="auto"/>
        <w:ind w:left="0"/>
        <w:rPr>
          <w:rFonts w:ascii="Arial" w:hAnsi="Arial" w:cs="Tahoma"/>
          <w:b/>
          <w:bCs/>
          <w:kern w:val="32"/>
          <w:sz w:val="36"/>
          <w:szCs w:val="32"/>
        </w:rPr>
      </w:pPr>
      <w:bookmarkStart w:id="6" w:name="_Introduction"/>
      <w:bookmarkStart w:id="7" w:name="_Toc297105304"/>
      <w:bookmarkStart w:id="8" w:name="_Toc124148470"/>
      <w:bookmarkStart w:id="9" w:name="_Toc139350752"/>
      <w:bookmarkEnd w:id="6"/>
      <w:r w:rsidRPr="00DF1310">
        <w:br w:type="page"/>
      </w:r>
    </w:p>
    <w:bookmarkEnd w:id="7"/>
    <w:p w14:paraId="6888E6A3" w14:textId="5765BE7C" w:rsidR="00D41E87" w:rsidRPr="00DF1310" w:rsidRDefault="00CB579E" w:rsidP="000E0778">
      <w:pPr>
        <w:pStyle w:val="Heading1"/>
      </w:pPr>
      <w:r w:rsidRPr="00DF1310">
        <w:lastRenderedPageBreak/>
        <w:t xml:space="preserve">Lab </w:t>
      </w:r>
      <w:r w:rsidR="007E40C8">
        <w:t>2</w:t>
      </w:r>
      <w:r w:rsidRPr="00DF1310">
        <w:t xml:space="preserve">: </w:t>
      </w:r>
      <w:r w:rsidR="00B05A1A">
        <w:t xml:space="preserve">Power BI </w:t>
      </w:r>
      <w:r w:rsidR="007E40C8">
        <w:t>Service</w:t>
      </w:r>
    </w:p>
    <w:p w14:paraId="6704EA1B" w14:textId="77777777" w:rsidR="00D41E87" w:rsidRPr="00DF1310" w:rsidRDefault="00D41E87" w:rsidP="00F474E3"/>
    <w:p w14:paraId="4296076B" w14:textId="77777777" w:rsidR="00D41E87" w:rsidRPr="00DF1310" w:rsidRDefault="00D41E87" w:rsidP="008A42E6">
      <w:pPr>
        <w:pStyle w:val="Heading3"/>
      </w:pPr>
      <w:r w:rsidRPr="00DF1310">
        <w:t>Introduction</w:t>
      </w:r>
    </w:p>
    <w:p w14:paraId="2D33E7B9" w14:textId="77777777" w:rsidR="00F067AD" w:rsidRDefault="00F067AD" w:rsidP="00A5675F">
      <w:pPr>
        <w:ind w:left="709"/>
      </w:pPr>
    </w:p>
    <w:p w14:paraId="10A2AC16" w14:textId="7941A94F" w:rsidR="007E40C8" w:rsidRDefault="007E40C8" w:rsidP="009C7264">
      <w:pPr>
        <w:spacing w:after="2"/>
      </w:pPr>
      <w:r>
        <w:t xml:space="preserve">In this lab, you will create a Microsoft Power BI dashboard to report on the US sales activities. This will involve uploading the </w:t>
      </w:r>
      <w:r>
        <w:rPr>
          <w:rFonts w:ascii="Calibri" w:eastAsia="Calibri" w:hAnsi="Calibri" w:cs="Calibri"/>
          <w:b/>
        </w:rPr>
        <w:t>US Sales Analysis.pbix</w:t>
      </w:r>
      <w:r>
        <w:t xml:space="preserve"> file created with Power BI Desktop. </w:t>
      </w:r>
    </w:p>
    <w:p w14:paraId="4BB09073" w14:textId="3CACFC9C" w:rsidR="007E40C8" w:rsidRDefault="007E40C8" w:rsidP="007E40C8">
      <w:pPr>
        <w:spacing w:after="245"/>
        <w:ind w:right="412"/>
      </w:pPr>
      <w:r>
        <w:t>You will then assemble the dashboard layout with tiles sourced from</w:t>
      </w:r>
      <w:r w:rsidR="00765B77">
        <w:t xml:space="preserve"> the</w:t>
      </w:r>
      <w:r>
        <w:t xml:space="preserve"> Q&amp;A questions, and new</w:t>
      </w:r>
      <w:r w:rsidR="00AF046E">
        <w:t>,</w:t>
      </w:r>
      <w:r>
        <w:t xml:space="preserve"> and existing report visualizations. </w:t>
      </w:r>
    </w:p>
    <w:p w14:paraId="30751DB8" w14:textId="274C911C" w:rsidR="007E40C8" w:rsidRDefault="007E40C8" w:rsidP="007E40C8">
      <w:pPr>
        <w:ind w:right="412"/>
      </w:pPr>
      <w:r>
        <w:t xml:space="preserve">The final dashboard will look </w:t>
      </w:r>
      <w:r w:rsidR="00AF046E">
        <w:t xml:space="preserve">similar to </w:t>
      </w:r>
      <w:r>
        <w:t>the following</w:t>
      </w:r>
      <w:r w:rsidR="00AF046E">
        <w:t xml:space="preserve"> screenshot</w:t>
      </w:r>
      <w:r>
        <w:t xml:space="preserve">. </w:t>
      </w:r>
    </w:p>
    <w:p w14:paraId="01065DDB" w14:textId="09921EF9" w:rsidR="007556D3" w:rsidRDefault="007556D3" w:rsidP="00A5675F">
      <w:pPr>
        <w:ind w:left="709"/>
      </w:pPr>
    </w:p>
    <w:p w14:paraId="2FC3DCB9" w14:textId="4E93680A" w:rsidR="007E40C8" w:rsidRDefault="005949C2" w:rsidP="005949C2">
      <w:pPr>
        <w:spacing w:after="0" w:line="240" w:lineRule="auto"/>
        <w:ind w:left="0" w:firstLine="720"/>
        <w:rPr>
          <w:rFonts w:ascii="Arial" w:hAnsi="Arial" w:cs="Arial"/>
          <w:b/>
          <w:bCs/>
          <w:iCs/>
          <w:kern w:val="32"/>
          <w:sz w:val="28"/>
        </w:rPr>
      </w:pPr>
      <w:r>
        <w:rPr>
          <w:noProof/>
          <w:lang w:val="pt-PT" w:eastAsia="pt-PT"/>
        </w:rPr>
        <w:drawing>
          <wp:inline distT="0" distB="0" distL="0" distR="0" wp14:anchorId="31EC2C15" wp14:editId="6C916C0A">
            <wp:extent cx="4507927" cy="3871913"/>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0482" cy="3874107"/>
                    </a:xfrm>
                    <a:prstGeom prst="rect">
                      <a:avLst/>
                    </a:prstGeom>
                  </pic:spPr>
                </pic:pic>
              </a:graphicData>
            </a:graphic>
          </wp:inline>
        </w:drawing>
      </w:r>
      <w:r w:rsidR="007E40C8">
        <w:br w:type="page"/>
      </w:r>
    </w:p>
    <w:p w14:paraId="6C4B47D0" w14:textId="1170CF0D" w:rsidR="00D41E87" w:rsidRPr="00DF1310" w:rsidRDefault="00D41E87" w:rsidP="008A42E6">
      <w:pPr>
        <w:pStyle w:val="Heading3"/>
      </w:pPr>
      <w:r w:rsidRPr="00DF1310">
        <w:lastRenderedPageBreak/>
        <w:t>Objectives</w:t>
      </w:r>
    </w:p>
    <w:p w14:paraId="27C77AC4" w14:textId="77777777" w:rsidR="00F067AD" w:rsidRDefault="00F067AD" w:rsidP="00A5675F">
      <w:pPr>
        <w:ind w:left="709"/>
      </w:pPr>
    </w:p>
    <w:p w14:paraId="1F0EEBAE" w14:textId="01EE2329" w:rsidR="00D41E87" w:rsidRDefault="00D41E87" w:rsidP="00A5675F">
      <w:pPr>
        <w:ind w:left="709"/>
      </w:pPr>
      <w:r w:rsidRPr="00DF1310">
        <w:t>After completing this lab, you will be able to:</w:t>
      </w:r>
    </w:p>
    <w:p w14:paraId="4B6CE086" w14:textId="1DFF3678" w:rsidR="007E40C8" w:rsidRDefault="007E40C8" w:rsidP="0084672E">
      <w:pPr>
        <w:numPr>
          <w:ilvl w:val="0"/>
          <w:numId w:val="14"/>
        </w:numPr>
        <w:spacing w:after="0" w:line="264" w:lineRule="auto"/>
        <w:ind w:right="412" w:hanging="360"/>
      </w:pPr>
      <w:r>
        <w:t>Sign in to Power BI</w:t>
      </w:r>
      <w:r w:rsidR="00AF046E">
        <w:t>.</w:t>
      </w:r>
      <w:r>
        <w:t xml:space="preserve"> </w:t>
      </w:r>
    </w:p>
    <w:p w14:paraId="2AEE4322" w14:textId="62D96DF6" w:rsidR="007E40C8" w:rsidRDefault="007E40C8" w:rsidP="0084672E">
      <w:pPr>
        <w:numPr>
          <w:ilvl w:val="0"/>
          <w:numId w:val="14"/>
        </w:numPr>
        <w:spacing w:after="0" w:line="264" w:lineRule="auto"/>
        <w:ind w:right="412" w:hanging="360"/>
      </w:pPr>
      <w:r>
        <w:t>Create a dataset by uploading a Power BI Desktop file</w:t>
      </w:r>
      <w:r w:rsidR="00AF046E">
        <w:t>.</w:t>
      </w:r>
      <w:r>
        <w:t xml:space="preserve"> </w:t>
      </w:r>
    </w:p>
    <w:p w14:paraId="119229A6" w14:textId="4A5C6470" w:rsidR="007E40C8" w:rsidRDefault="007E40C8" w:rsidP="0084672E">
      <w:pPr>
        <w:numPr>
          <w:ilvl w:val="0"/>
          <w:numId w:val="14"/>
        </w:numPr>
        <w:spacing w:after="0" w:line="264" w:lineRule="auto"/>
        <w:ind w:right="412" w:hanging="360"/>
      </w:pPr>
      <w:r>
        <w:t>Assemble a dashboard consisting of tiles</w:t>
      </w:r>
      <w:r w:rsidR="00AF046E">
        <w:t>.</w:t>
      </w:r>
      <w:r>
        <w:t xml:space="preserve"> </w:t>
      </w:r>
    </w:p>
    <w:p w14:paraId="2F5484EC" w14:textId="10BA4299" w:rsidR="007E40C8" w:rsidRDefault="007E40C8" w:rsidP="0084672E">
      <w:pPr>
        <w:numPr>
          <w:ilvl w:val="0"/>
          <w:numId w:val="14"/>
        </w:numPr>
        <w:spacing w:after="0" w:line="264" w:lineRule="auto"/>
        <w:ind w:right="412" w:hanging="360"/>
      </w:pPr>
      <w:r>
        <w:t xml:space="preserve">Use </w:t>
      </w:r>
      <w:r w:rsidR="00AF046E">
        <w:t xml:space="preserve">the </w:t>
      </w:r>
      <w:r>
        <w:t>Q&amp;A questions to create dashboard tiles</w:t>
      </w:r>
      <w:r w:rsidR="00AF046E">
        <w:t>.</w:t>
      </w:r>
      <w:r>
        <w:t xml:space="preserve"> </w:t>
      </w:r>
    </w:p>
    <w:p w14:paraId="587C0D60" w14:textId="60D4D768" w:rsidR="007E40C8" w:rsidRDefault="007E40C8" w:rsidP="0084672E">
      <w:pPr>
        <w:numPr>
          <w:ilvl w:val="0"/>
          <w:numId w:val="14"/>
        </w:numPr>
        <w:spacing w:after="0" w:line="264" w:lineRule="auto"/>
        <w:ind w:right="412" w:hanging="360"/>
      </w:pPr>
      <w:r>
        <w:t xml:space="preserve">Use </w:t>
      </w:r>
      <w:r w:rsidR="000A2FA1">
        <w:t xml:space="preserve">the </w:t>
      </w:r>
      <w:r>
        <w:t>existing report visualizations to create dashboard tiles</w:t>
      </w:r>
      <w:r w:rsidR="00AF046E">
        <w:t>.</w:t>
      </w:r>
      <w:r>
        <w:t xml:space="preserve"> </w:t>
      </w:r>
    </w:p>
    <w:p w14:paraId="2A1A0C32" w14:textId="6058ACF0" w:rsidR="007E40C8" w:rsidRDefault="007E40C8" w:rsidP="0084672E">
      <w:pPr>
        <w:numPr>
          <w:ilvl w:val="0"/>
          <w:numId w:val="14"/>
        </w:numPr>
        <w:spacing w:after="0" w:line="264" w:lineRule="auto"/>
        <w:ind w:right="412" w:hanging="360"/>
      </w:pPr>
      <w:r>
        <w:t xml:space="preserve">Use </w:t>
      </w:r>
      <w:r w:rsidR="000A2FA1">
        <w:t xml:space="preserve">the </w:t>
      </w:r>
      <w:r>
        <w:t>new report visualizations to create dashboard tiles</w:t>
      </w:r>
      <w:r w:rsidR="00AF046E">
        <w:t>.</w:t>
      </w:r>
      <w:r>
        <w:t xml:space="preserve"> </w:t>
      </w:r>
    </w:p>
    <w:p w14:paraId="6E1D9701" w14:textId="77777777" w:rsidR="00145BC8" w:rsidRPr="00DF1310" w:rsidRDefault="00145BC8" w:rsidP="00145BC8">
      <w:pPr>
        <w:pStyle w:val="Lb1"/>
        <w:numPr>
          <w:ilvl w:val="0"/>
          <w:numId w:val="0"/>
        </w:numPr>
        <w:ind w:left="1080"/>
      </w:pPr>
    </w:p>
    <w:p w14:paraId="00370611" w14:textId="77777777" w:rsidR="00D41E87" w:rsidRPr="00DF1310" w:rsidRDefault="00D41E87" w:rsidP="008A42E6">
      <w:pPr>
        <w:pStyle w:val="Heading3"/>
      </w:pPr>
      <w:r w:rsidRPr="00DF1310">
        <w:t>Estimated time to complete this lab</w:t>
      </w:r>
    </w:p>
    <w:p w14:paraId="6D5B5E45" w14:textId="77777777" w:rsidR="00F067AD" w:rsidRDefault="00F067AD" w:rsidP="00D41E87">
      <w:pPr>
        <w:rPr>
          <w:highlight w:val="yellow"/>
        </w:rPr>
      </w:pPr>
    </w:p>
    <w:p w14:paraId="59F061A9" w14:textId="49FEA5EB" w:rsidR="00D41E87" w:rsidRPr="00DF1310" w:rsidRDefault="007E40C8" w:rsidP="00D41E87">
      <w:r>
        <w:t>1 hour</w:t>
      </w:r>
      <w:r w:rsidR="008A42E6">
        <w:t xml:space="preserve"> (depends on experience)</w:t>
      </w:r>
    </w:p>
    <w:p w14:paraId="75DF8608" w14:textId="77777777" w:rsidR="00D41E87" w:rsidRPr="00DF1310" w:rsidRDefault="00D41E87" w:rsidP="00D41E87"/>
    <w:p w14:paraId="1B25CFE1" w14:textId="49000D26" w:rsidR="00FF5976" w:rsidRDefault="00FF5976" w:rsidP="008A42E6">
      <w:pPr>
        <w:pStyle w:val="Heading3"/>
      </w:pPr>
      <w:r w:rsidRPr="00DF1310">
        <w:t>Resources</w:t>
      </w:r>
    </w:p>
    <w:p w14:paraId="22054698" w14:textId="77777777" w:rsidR="00F067AD" w:rsidRPr="00F067AD" w:rsidRDefault="00F067AD" w:rsidP="00F067AD"/>
    <w:tbl>
      <w:tblPr>
        <w:tblW w:w="0" w:type="auto"/>
        <w:tblInd w:w="7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297"/>
        <w:gridCol w:w="3175"/>
      </w:tblGrid>
      <w:tr w:rsidR="00FF5976" w:rsidRPr="00DF1310" w14:paraId="4792DC67" w14:textId="77777777" w:rsidTr="00FF5976">
        <w:tc>
          <w:tcPr>
            <w:tcW w:w="22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A49EAB" w14:textId="77777777" w:rsidR="00FF5976" w:rsidRPr="00DF1310" w:rsidRDefault="00FF5976" w:rsidP="00FF5976">
            <w:pPr>
              <w:pStyle w:val="TableBody"/>
              <w:rPr>
                <w:lang w:eastAsia="pt-PT"/>
              </w:rPr>
            </w:pPr>
            <w:r w:rsidRPr="00DF1310">
              <w:rPr>
                <w:lang w:eastAsia="pt-PT"/>
              </w:rPr>
              <w:t>VM Name</w:t>
            </w:r>
          </w:p>
        </w:tc>
        <w:tc>
          <w:tcPr>
            <w:tcW w:w="3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67B4E1" w14:textId="1AF611F1" w:rsidR="007556D3" w:rsidRPr="00DF1310" w:rsidRDefault="00B05A1A" w:rsidP="0084296E">
            <w:pPr>
              <w:pStyle w:val="TableBody"/>
              <w:rPr>
                <w:lang w:eastAsia="pt-PT"/>
              </w:rPr>
            </w:pPr>
            <w:r w:rsidRPr="00B05A1A">
              <w:rPr>
                <w:lang w:eastAsia="pt-PT"/>
              </w:rPr>
              <w:t>Business Analytics with Power BI - Module 1</w:t>
            </w:r>
          </w:p>
        </w:tc>
      </w:tr>
      <w:tr w:rsidR="00FF5976" w:rsidRPr="00DF1310" w14:paraId="10BA635D" w14:textId="77777777" w:rsidTr="00FF5976">
        <w:tc>
          <w:tcPr>
            <w:tcW w:w="22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1E2BE4" w14:textId="77777777" w:rsidR="00FF5976" w:rsidRPr="00DF1310" w:rsidRDefault="00FF5976" w:rsidP="00FF5976">
            <w:pPr>
              <w:pStyle w:val="TableBody"/>
              <w:rPr>
                <w:lang w:eastAsia="pt-PT"/>
              </w:rPr>
            </w:pPr>
            <w:r w:rsidRPr="00DF1310">
              <w:rPr>
                <w:lang w:eastAsia="pt-PT"/>
              </w:rPr>
              <w:t>Domain</w:t>
            </w:r>
          </w:p>
        </w:tc>
        <w:tc>
          <w:tcPr>
            <w:tcW w:w="3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86A6D0" w14:textId="6B212D03" w:rsidR="00FF5976" w:rsidRPr="00DF1310" w:rsidRDefault="00B05A1A" w:rsidP="00FF5976">
            <w:pPr>
              <w:pStyle w:val="TableBody"/>
              <w:rPr>
                <w:lang w:eastAsia="pt-PT"/>
              </w:rPr>
            </w:pPr>
            <w:r>
              <w:rPr>
                <w:lang w:eastAsia="pt-PT"/>
              </w:rPr>
              <w:t>POWERBI-WIN10</w:t>
            </w:r>
          </w:p>
        </w:tc>
      </w:tr>
      <w:tr w:rsidR="00B05A1A" w:rsidRPr="00DF1310" w14:paraId="0B5D0FCE" w14:textId="77777777" w:rsidTr="00FF5976">
        <w:tc>
          <w:tcPr>
            <w:tcW w:w="22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82AC8B" w14:textId="62C13BDD" w:rsidR="00B05A1A" w:rsidRPr="00DF1310" w:rsidRDefault="00B05A1A" w:rsidP="00B05A1A">
            <w:pPr>
              <w:pStyle w:val="TableBody"/>
              <w:rPr>
                <w:lang w:eastAsia="pt-PT"/>
              </w:rPr>
            </w:pPr>
            <w:r>
              <w:rPr>
                <w:lang w:eastAsia="pt-PT"/>
              </w:rPr>
              <w:t>User</w:t>
            </w:r>
          </w:p>
        </w:tc>
        <w:tc>
          <w:tcPr>
            <w:tcW w:w="3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222E76" w14:textId="5487AE96" w:rsidR="00B05A1A" w:rsidRPr="00DF1310" w:rsidRDefault="00B05A1A" w:rsidP="00B05A1A">
            <w:pPr>
              <w:pStyle w:val="TableBody"/>
              <w:rPr>
                <w:lang w:eastAsia="pt-PT"/>
              </w:rPr>
            </w:pPr>
            <w:r>
              <w:rPr>
                <w:lang w:eastAsia="pt-PT"/>
              </w:rPr>
              <w:t>POWERBI-WIN10\LabUser</w:t>
            </w:r>
          </w:p>
        </w:tc>
      </w:tr>
      <w:tr w:rsidR="00B05A1A" w:rsidRPr="00DF1310" w14:paraId="028FBE35" w14:textId="77777777" w:rsidTr="0084296E">
        <w:tc>
          <w:tcPr>
            <w:tcW w:w="22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340863" w14:textId="77777777" w:rsidR="00B05A1A" w:rsidRPr="00DF1310" w:rsidRDefault="00B05A1A" w:rsidP="00B05A1A">
            <w:pPr>
              <w:pStyle w:val="TableBody"/>
              <w:rPr>
                <w:lang w:eastAsia="pt-PT"/>
              </w:rPr>
            </w:pPr>
            <w:r>
              <w:rPr>
                <w:lang w:eastAsia="pt-PT"/>
              </w:rPr>
              <w:t>Password</w:t>
            </w:r>
          </w:p>
        </w:tc>
        <w:tc>
          <w:tcPr>
            <w:tcW w:w="3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327A6F" w14:textId="2DDA1E2F" w:rsidR="00B05A1A" w:rsidRPr="00DF1310" w:rsidRDefault="00B05A1A" w:rsidP="00B05A1A">
            <w:pPr>
              <w:pStyle w:val="TableBody"/>
              <w:rPr>
                <w:lang w:eastAsia="pt-PT"/>
              </w:rPr>
            </w:pPr>
            <w:r w:rsidRPr="008E6B33">
              <w:rPr>
                <w:lang w:eastAsia="pt-PT"/>
              </w:rPr>
              <w:t>P@ssw0rd1!</w:t>
            </w:r>
          </w:p>
        </w:tc>
      </w:tr>
      <w:tr w:rsidR="00B05A1A" w:rsidRPr="00DF1310" w14:paraId="637297B2" w14:textId="77777777" w:rsidTr="00FF5976">
        <w:tc>
          <w:tcPr>
            <w:tcW w:w="22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8DCBB0" w14:textId="77777777" w:rsidR="00B05A1A" w:rsidRPr="00DF1310" w:rsidRDefault="00B05A1A" w:rsidP="00B05A1A">
            <w:pPr>
              <w:pStyle w:val="TableBody"/>
              <w:rPr>
                <w:lang w:eastAsia="pt-PT"/>
              </w:rPr>
            </w:pPr>
            <w:r w:rsidRPr="00DF1310">
              <w:rPr>
                <w:lang w:eastAsia="pt-PT"/>
              </w:rPr>
              <w:t xml:space="preserve">Lab </w:t>
            </w:r>
            <w:r>
              <w:rPr>
                <w:lang w:eastAsia="pt-PT"/>
              </w:rPr>
              <w:t>Files</w:t>
            </w:r>
          </w:p>
        </w:tc>
        <w:tc>
          <w:tcPr>
            <w:tcW w:w="3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CBFB40" w14:textId="77777777" w:rsidR="00B05A1A" w:rsidRPr="00DF1310" w:rsidRDefault="00B05A1A" w:rsidP="00B05A1A">
            <w:pPr>
              <w:pStyle w:val="TableBody"/>
              <w:rPr>
                <w:lang w:eastAsia="pt-PT"/>
              </w:rPr>
            </w:pPr>
            <w:r w:rsidRPr="008E6B33">
              <w:rPr>
                <w:lang w:eastAsia="pt-PT"/>
              </w:rPr>
              <w:t>E:\Labs\</w:t>
            </w:r>
          </w:p>
        </w:tc>
      </w:tr>
    </w:tbl>
    <w:p w14:paraId="3E327283" w14:textId="77777777" w:rsidR="00FF5976" w:rsidRPr="00DF1310" w:rsidRDefault="00FF5976" w:rsidP="00D41E87"/>
    <w:p w14:paraId="305FE62E" w14:textId="77777777" w:rsidR="00D41E87" w:rsidRPr="00DF1310" w:rsidRDefault="00D41E87" w:rsidP="00FF5976">
      <w:r w:rsidRPr="00DF1310">
        <w:br w:type="page"/>
      </w:r>
    </w:p>
    <w:p w14:paraId="6A0E3D56" w14:textId="708A1B5B" w:rsidR="00FA1C63" w:rsidRPr="002F5608" w:rsidRDefault="00FA1C63" w:rsidP="008E6B33">
      <w:pPr>
        <w:pStyle w:val="Heading1"/>
      </w:pPr>
      <w:bookmarkStart w:id="10" w:name="_Toc297105305"/>
      <w:r>
        <w:lastRenderedPageBreak/>
        <w:t xml:space="preserve">Exercise 1: </w:t>
      </w:r>
      <w:r w:rsidR="007E40C8">
        <w:t>Signing-in to Power BI</w:t>
      </w:r>
    </w:p>
    <w:p w14:paraId="5E60167A" w14:textId="77777777" w:rsidR="00101D20" w:rsidRDefault="00101D20" w:rsidP="00101D20">
      <w:pPr>
        <w:pStyle w:val="AnswerLine"/>
      </w:pPr>
    </w:p>
    <w:p w14:paraId="3F540926" w14:textId="07944678" w:rsidR="00FA1C63" w:rsidRPr="002F5608" w:rsidRDefault="00FA1C63" w:rsidP="008A42E6">
      <w:pPr>
        <w:pStyle w:val="Heading3"/>
      </w:pPr>
      <w:r w:rsidRPr="002F5608">
        <w:t>Introduction</w:t>
      </w:r>
    </w:p>
    <w:p w14:paraId="6C080CA3" w14:textId="77777777" w:rsidR="00F067AD" w:rsidRDefault="00F067AD" w:rsidP="00FA1C63"/>
    <w:p w14:paraId="432D1C68" w14:textId="11F44313" w:rsidR="007E40C8" w:rsidRDefault="007E40C8" w:rsidP="007E40C8">
      <w:pPr>
        <w:spacing w:after="242"/>
        <w:ind w:right="412"/>
      </w:pPr>
      <w:r>
        <w:t>In this task, you will sign in to Power BI, or sign-up for the service if you have</w:t>
      </w:r>
      <w:r w:rsidR="000A2FA1">
        <w:t xml:space="preserve"> no</w:t>
      </w:r>
      <w:r>
        <w:t>t done so in the past.</w:t>
      </w:r>
    </w:p>
    <w:p w14:paraId="2AF64932" w14:textId="73975744" w:rsidR="00FA1C63" w:rsidRDefault="00F6319C" w:rsidP="00FA1C63">
      <w:r>
        <w:t>Note that you only need to sign up once, for a particular email account.</w:t>
      </w:r>
      <w:r>
        <w:br/>
      </w:r>
    </w:p>
    <w:p w14:paraId="4562C0E8" w14:textId="77777777" w:rsidR="00FA1C63" w:rsidRPr="002F5608" w:rsidRDefault="00FA1C63" w:rsidP="008A42E6">
      <w:pPr>
        <w:pStyle w:val="Heading3"/>
      </w:pPr>
      <w:r w:rsidRPr="002F5608">
        <w:t>Objectives</w:t>
      </w:r>
    </w:p>
    <w:p w14:paraId="41E14A83" w14:textId="77777777" w:rsidR="00F067AD" w:rsidRDefault="00F067AD" w:rsidP="00FA1C63"/>
    <w:p w14:paraId="1EC393D4" w14:textId="48AFE6E9" w:rsidR="00FA1C63" w:rsidRDefault="007E40C8" w:rsidP="00FA1C63">
      <w:pPr>
        <w:pStyle w:val="Lb1"/>
      </w:pPr>
      <w:r>
        <w:t>Sign in or sign up to Power BI</w:t>
      </w:r>
    </w:p>
    <w:p w14:paraId="500AFE10" w14:textId="77777777" w:rsidR="00FA1C63" w:rsidRDefault="00FA1C63" w:rsidP="00101D20">
      <w:pPr>
        <w:pStyle w:val="AnswerLine"/>
      </w:pPr>
    </w:p>
    <w:bookmarkEnd w:id="8"/>
    <w:bookmarkEnd w:id="9"/>
    <w:bookmarkEnd w:id="10"/>
    <w:p w14:paraId="4BA91535" w14:textId="37F19707" w:rsidR="008E6B33" w:rsidRDefault="007E40C8" w:rsidP="008E6B33">
      <w:pPr>
        <w:pStyle w:val="Heading3"/>
      </w:pPr>
      <w:r>
        <w:t>Signing in to Power BI</w:t>
      </w:r>
    </w:p>
    <w:p w14:paraId="68139F21" w14:textId="77777777" w:rsidR="00F067AD" w:rsidRDefault="00F067AD" w:rsidP="008E6B33">
      <w:pPr>
        <w:ind w:right="82"/>
      </w:pPr>
    </w:p>
    <w:p w14:paraId="3B24A335" w14:textId="52B448AF" w:rsidR="007E40C8" w:rsidRDefault="007E40C8" w:rsidP="0084672E">
      <w:pPr>
        <w:numPr>
          <w:ilvl w:val="0"/>
          <w:numId w:val="15"/>
        </w:numPr>
        <w:spacing w:after="175" w:line="264" w:lineRule="auto"/>
        <w:ind w:right="412" w:hanging="360"/>
      </w:pPr>
      <w:r>
        <w:t xml:space="preserve">To open </w:t>
      </w:r>
      <w:r w:rsidR="00D612CC">
        <w:t xml:space="preserve">Microsoft </w:t>
      </w:r>
      <w:r>
        <w:t xml:space="preserve">Internet Explorer, on the taskbar, right-click the </w:t>
      </w:r>
      <w:r w:rsidR="0054284E" w:rsidRPr="009C7264">
        <w:rPr>
          <w:b/>
        </w:rPr>
        <w:t>Microsoft</w:t>
      </w:r>
      <w:r w:rsidR="0054284E">
        <w:t xml:space="preserve"> </w:t>
      </w:r>
      <w:r w:rsidR="00D76AFF">
        <w:rPr>
          <w:rFonts w:ascii="Calibri" w:eastAsia="Calibri" w:hAnsi="Calibri" w:cs="Calibri"/>
          <w:b/>
        </w:rPr>
        <w:t xml:space="preserve">Edge (Internet Explorer) </w:t>
      </w:r>
      <w:r>
        <w:t xml:space="preserve">program shortcut. </w:t>
      </w:r>
    </w:p>
    <w:p w14:paraId="0795F390" w14:textId="281743E9" w:rsidR="007E40C8" w:rsidRDefault="00D76AFF" w:rsidP="007E40C8">
      <w:pPr>
        <w:spacing w:after="220" w:line="259" w:lineRule="auto"/>
        <w:ind w:left="0" w:right="856"/>
        <w:jc w:val="right"/>
      </w:pPr>
      <w:r>
        <w:rPr>
          <w:noProof/>
          <w:lang w:val="pt-PT" w:eastAsia="pt-PT"/>
        </w:rPr>
        <w:drawing>
          <wp:inline distT="0" distB="0" distL="0" distR="0" wp14:anchorId="375B9BDC" wp14:editId="02C196DA">
            <wp:extent cx="5943600" cy="335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1044" cy="336264"/>
                    </a:xfrm>
                    <a:prstGeom prst="rect">
                      <a:avLst/>
                    </a:prstGeom>
                    <a:noFill/>
                    <a:ln>
                      <a:noFill/>
                    </a:ln>
                  </pic:spPr>
                </pic:pic>
              </a:graphicData>
            </a:graphic>
          </wp:inline>
        </w:drawing>
      </w:r>
      <w:r w:rsidR="007E40C8">
        <w:t xml:space="preserve"> </w:t>
      </w:r>
    </w:p>
    <w:p w14:paraId="1EAD7D7B" w14:textId="77777777" w:rsidR="007E40C8" w:rsidRDefault="007E40C8" w:rsidP="0084672E">
      <w:pPr>
        <w:numPr>
          <w:ilvl w:val="0"/>
          <w:numId w:val="15"/>
        </w:numPr>
        <w:spacing w:after="275" w:line="264" w:lineRule="auto"/>
        <w:ind w:right="412" w:hanging="360"/>
      </w:pPr>
      <w:r>
        <w:t xml:space="preserve">In Internet Explorer, navigate to http://powerbi.com. </w:t>
      </w:r>
    </w:p>
    <w:p w14:paraId="00B3AAEF" w14:textId="77777777" w:rsidR="007E40C8" w:rsidRDefault="007E40C8" w:rsidP="0084672E">
      <w:pPr>
        <w:numPr>
          <w:ilvl w:val="0"/>
          <w:numId w:val="15"/>
        </w:numPr>
        <w:spacing w:after="175" w:line="264" w:lineRule="auto"/>
        <w:ind w:right="412" w:hanging="360"/>
      </w:pPr>
      <w:r>
        <w:t xml:space="preserve">Click </w:t>
      </w:r>
      <w:r>
        <w:rPr>
          <w:rFonts w:ascii="Calibri" w:eastAsia="Calibri" w:hAnsi="Calibri" w:cs="Calibri"/>
          <w:b/>
        </w:rPr>
        <w:t>Sign In</w:t>
      </w:r>
      <w:r>
        <w:t xml:space="preserve"> (located at the top right corner). </w:t>
      </w:r>
    </w:p>
    <w:p w14:paraId="07B13EBC" w14:textId="77777777" w:rsidR="007E40C8" w:rsidRDefault="007E40C8" w:rsidP="007E40C8">
      <w:pPr>
        <w:spacing w:after="216" w:line="259" w:lineRule="auto"/>
        <w:ind w:left="707"/>
      </w:pPr>
      <w:r>
        <w:rPr>
          <w:noProof/>
          <w:lang w:val="pt-PT" w:eastAsia="pt-PT"/>
        </w:rPr>
        <w:drawing>
          <wp:inline distT="0" distB="0" distL="0" distR="0" wp14:anchorId="0B8C0D09" wp14:editId="16DCD662">
            <wp:extent cx="1219200" cy="571500"/>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279" name="Picture 279"/>
                    <pic:cNvPicPr/>
                  </pic:nvPicPr>
                  <pic:blipFill>
                    <a:blip r:embed="rId23"/>
                    <a:stretch>
                      <a:fillRect/>
                    </a:stretch>
                  </pic:blipFill>
                  <pic:spPr>
                    <a:xfrm>
                      <a:off x="0" y="0"/>
                      <a:ext cx="1219200" cy="571500"/>
                    </a:xfrm>
                    <a:prstGeom prst="rect">
                      <a:avLst/>
                    </a:prstGeom>
                  </pic:spPr>
                </pic:pic>
              </a:graphicData>
            </a:graphic>
          </wp:inline>
        </w:drawing>
      </w:r>
      <w:r>
        <w:t xml:space="preserve">  </w:t>
      </w:r>
    </w:p>
    <w:p w14:paraId="3DA45ABC" w14:textId="0C1ABC60" w:rsidR="007E40C8" w:rsidRDefault="007E40C8" w:rsidP="0084672E">
      <w:pPr>
        <w:numPr>
          <w:ilvl w:val="0"/>
          <w:numId w:val="15"/>
        </w:numPr>
        <w:spacing w:after="175" w:line="264" w:lineRule="auto"/>
        <w:ind w:right="412" w:hanging="360"/>
      </w:pPr>
      <w:r>
        <w:t xml:space="preserve">Enter your email address and password, and then </w:t>
      </w:r>
      <w:r w:rsidR="00D612CC">
        <w:t xml:space="preserve">select </w:t>
      </w:r>
      <w:r>
        <w:t xml:space="preserve">the </w:t>
      </w:r>
      <w:r>
        <w:rPr>
          <w:rFonts w:ascii="Calibri" w:eastAsia="Calibri" w:hAnsi="Calibri" w:cs="Calibri"/>
          <w:b/>
        </w:rPr>
        <w:t>Keep Me Signed In</w:t>
      </w:r>
      <w:r>
        <w:t xml:space="preserve"> check</w:t>
      </w:r>
      <w:r w:rsidR="00D612CC">
        <w:t xml:space="preserve"> </w:t>
      </w:r>
      <w:r>
        <w:t xml:space="preserve">box. </w:t>
      </w:r>
    </w:p>
    <w:p w14:paraId="6539C492" w14:textId="77777777" w:rsidR="007E40C8" w:rsidRDefault="007E40C8" w:rsidP="007E40C8">
      <w:pPr>
        <w:spacing w:after="215" w:line="259" w:lineRule="auto"/>
        <w:ind w:left="0" w:right="2582"/>
        <w:jc w:val="center"/>
      </w:pPr>
      <w:r>
        <w:rPr>
          <w:noProof/>
          <w:lang w:val="pt-PT" w:eastAsia="pt-PT"/>
        </w:rPr>
        <w:drawing>
          <wp:inline distT="0" distB="0" distL="0" distR="0" wp14:anchorId="31192559" wp14:editId="2CBAA691">
            <wp:extent cx="1988820" cy="495300"/>
            <wp:effectExtent l="0" t="0" r="0" b="0"/>
            <wp:docPr id="281" name="Picture 281"/>
            <wp:cNvGraphicFramePr/>
            <a:graphic xmlns:a="http://schemas.openxmlformats.org/drawingml/2006/main">
              <a:graphicData uri="http://schemas.openxmlformats.org/drawingml/2006/picture">
                <pic:pic xmlns:pic="http://schemas.openxmlformats.org/drawingml/2006/picture">
                  <pic:nvPicPr>
                    <pic:cNvPr id="281" name="Picture 281"/>
                    <pic:cNvPicPr/>
                  </pic:nvPicPr>
                  <pic:blipFill>
                    <a:blip r:embed="rId24"/>
                    <a:stretch>
                      <a:fillRect/>
                    </a:stretch>
                  </pic:blipFill>
                  <pic:spPr>
                    <a:xfrm>
                      <a:off x="0" y="0"/>
                      <a:ext cx="1988820" cy="495300"/>
                    </a:xfrm>
                    <a:prstGeom prst="rect">
                      <a:avLst/>
                    </a:prstGeom>
                  </pic:spPr>
                </pic:pic>
              </a:graphicData>
            </a:graphic>
          </wp:inline>
        </w:drawing>
      </w:r>
      <w:r>
        <w:t xml:space="preserve"> </w:t>
      </w:r>
    </w:p>
    <w:p w14:paraId="743712EA" w14:textId="77777777" w:rsidR="007E40C8" w:rsidRDefault="007E40C8" w:rsidP="0084672E">
      <w:pPr>
        <w:numPr>
          <w:ilvl w:val="0"/>
          <w:numId w:val="15"/>
        </w:numPr>
        <w:spacing w:after="175" w:line="264" w:lineRule="auto"/>
        <w:ind w:right="412" w:hanging="360"/>
      </w:pPr>
      <w:r>
        <w:t xml:space="preserve">Click </w:t>
      </w:r>
      <w:r>
        <w:rPr>
          <w:rFonts w:ascii="Calibri" w:eastAsia="Calibri" w:hAnsi="Calibri" w:cs="Calibri"/>
          <w:b/>
        </w:rPr>
        <w:t>Sign In</w:t>
      </w:r>
      <w:r>
        <w:t xml:space="preserve">. </w:t>
      </w:r>
    </w:p>
    <w:p w14:paraId="7FDDA133" w14:textId="77777777" w:rsidR="007E40C8" w:rsidRDefault="007E40C8" w:rsidP="007E40C8">
      <w:pPr>
        <w:spacing w:after="219" w:line="259" w:lineRule="auto"/>
        <w:ind w:left="707"/>
      </w:pPr>
      <w:r>
        <w:rPr>
          <w:noProof/>
          <w:lang w:val="pt-PT" w:eastAsia="pt-PT"/>
        </w:rPr>
        <w:lastRenderedPageBreak/>
        <w:drawing>
          <wp:inline distT="0" distB="0" distL="0" distR="0" wp14:anchorId="0F94DD59" wp14:editId="5CFC5C8C">
            <wp:extent cx="772160" cy="398780"/>
            <wp:effectExtent l="0" t="0" r="0" b="0"/>
            <wp:docPr id="283" name="Picture 283"/>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25"/>
                    <a:stretch>
                      <a:fillRect/>
                    </a:stretch>
                  </pic:blipFill>
                  <pic:spPr>
                    <a:xfrm>
                      <a:off x="0" y="0"/>
                      <a:ext cx="772160" cy="398780"/>
                    </a:xfrm>
                    <a:prstGeom prst="rect">
                      <a:avLst/>
                    </a:prstGeom>
                  </pic:spPr>
                </pic:pic>
              </a:graphicData>
            </a:graphic>
          </wp:inline>
        </w:drawing>
      </w:r>
      <w:r>
        <w:t xml:space="preserve"> </w:t>
      </w:r>
    </w:p>
    <w:p w14:paraId="747E2E04" w14:textId="4CEF11F7" w:rsidR="007E40C8" w:rsidRDefault="007E40C8" w:rsidP="0084672E">
      <w:pPr>
        <w:numPr>
          <w:ilvl w:val="0"/>
          <w:numId w:val="15"/>
        </w:numPr>
        <w:spacing w:after="242" w:line="264" w:lineRule="auto"/>
        <w:ind w:right="412" w:hanging="360"/>
      </w:pPr>
      <w:r>
        <w:t xml:space="preserve">Leave the Internet Explorer window open. </w:t>
      </w:r>
    </w:p>
    <w:p w14:paraId="0A911D28" w14:textId="77777777" w:rsidR="00D76AFF" w:rsidRDefault="00D76AFF" w:rsidP="00D76AFF">
      <w:pPr>
        <w:spacing w:after="242" w:line="264" w:lineRule="auto"/>
        <w:ind w:left="0" w:right="412"/>
      </w:pPr>
    </w:p>
    <w:p w14:paraId="27B83F79" w14:textId="54C92083" w:rsidR="007E40C8" w:rsidRDefault="007E40C8" w:rsidP="00D76AFF">
      <w:pPr>
        <w:pStyle w:val="Heading3"/>
      </w:pPr>
      <w:r>
        <w:t xml:space="preserve">Creating a Power BI Account </w:t>
      </w:r>
    </w:p>
    <w:p w14:paraId="42F12339" w14:textId="77777777" w:rsidR="00D76AFF" w:rsidRPr="00D76AFF" w:rsidRDefault="00D76AFF" w:rsidP="00D76AFF"/>
    <w:p w14:paraId="6267CDB6" w14:textId="77777777" w:rsidR="007E40C8" w:rsidRDefault="007E40C8" w:rsidP="007E40C8">
      <w:pPr>
        <w:spacing w:after="242"/>
        <w:ind w:right="412"/>
      </w:pPr>
      <w:r>
        <w:t xml:space="preserve">In this task, you will sign up for Power BI. </w:t>
      </w:r>
    </w:p>
    <w:p w14:paraId="434BA745" w14:textId="2BCA1D0E" w:rsidR="007E40C8" w:rsidRDefault="007E40C8" w:rsidP="007E40C8">
      <w:pPr>
        <w:spacing w:after="281" w:line="258" w:lineRule="auto"/>
        <w:ind w:left="715" w:right="394"/>
      </w:pPr>
      <w:r>
        <w:rPr>
          <w:rFonts w:ascii="Calibri" w:eastAsia="Calibri" w:hAnsi="Calibri" w:cs="Calibri"/>
          <w:i/>
        </w:rPr>
        <w:t>Note: Do not complete this task if you have already registered and signed in to Power BI</w:t>
      </w:r>
      <w:r w:rsidR="009D6648">
        <w:rPr>
          <w:rFonts w:ascii="Calibri" w:eastAsia="Calibri" w:hAnsi="Calibri" w:cs="Calibri"/>
          <w:i/>
        </w:rPr>
        <w:t>, before</w:t>
      </w:r>
      <w:r>
        <w:rPr>
          <w:rFonts w:ascii="Calibri" w:eastAsia="Calibri" w:hAnsi="Calibri" w:cs="Calibri"/>
          <w:i/>
        </w:rPr>
        <w:t xml:space="preserve">. </w:t>
      </w:r>
    </w:p>
    <w:p w14:paraId="485CC7F9" w14:textId="77777777" w:rsidR="007E40C8" w:rsidRDefault="007E40C8" w:rsidP="009C7264">
      <w:pPr>
        <w:numPr>
          <w:ilvl w:val="0"/>
          <w:numId w:val="32"/>
        </w:numPr>
        <w:spacing w:after="274" w:line="264" w:lineRule="auto"/>
        <w:ind w:right="412" w:hanging="360"/>
      </w:pPr>
      <w:r>
        <w:t xml:space="preserve">To open Internet Explorer, on the taskbar, click the </w:t>
      </w:r>
      <w:r>
        <w:rPr>
          <w:rFonts w:ascii="Calibri" w:eastAsia="Calibri" w:hAnsi="Calibri" w:cs="Calibri"/>
          <w:b/>
        </w:rPr>
        <w:t>Internet Explorer</w:t>
      </w:r>
      <w:r>
        <w:t xml:space="preserve"> program shortcut. </w:t>
      </w:r>
    </w:p>
    <w:p w14:paraId="2A70875B" w14:textId="0D87E4B2" w:rsidR="007E40C8" w:rsidRDefault="007E40C8" w:rsidP="009D6648">
      <w:pPr>
        <w:numPr>
          <w:ilvl w:val="0"/>
          <w:numId w:val="32"/>
        </w:numPr>
        <w:spacing w:after="175" w:line="264" w:lineRule="auto"/>
        <w:ind w:right="412" w:hanging="360"/>
      </w:pPr>
      <w:r>
        <w:t xml:space="preserve">In Internet Explorer, navigate to </w:t>
      </w:r>
      <w:hyperlink r:id="rId26" w:history="1">
        <w:r w:rsidR="009D6648" w:rsidRPr="00652482">
          <w:rPr>
            <w:rStyle w:val="Hyperlink"/>
          </w:rPr>
          <w:t>https://powerbi.microsoft.com/en-us/get-started/</w:t>
        </w:r>
      </w:hyperlink>
      <w:r w:rsidR="009D6648">
        <w:t xml:space="preserve"> </w:t>
      </w:r>
      <w:r>
        <w:t xml:space="preserve">. </w:t>
      </w:r>
    </w:p>
    <w:p w14:paraId="02D0A675" w14:textId="77777777" w:rsidR="009D6648" w:rsidRDefault="009D6648" w:rsidP="009C7264">
      <w:pPr>
        <w:numPr>
          <w:ilvl w:val="0"/>
          <w:numId w:val="32"/>
        </w:numPr>
        <w:spacing w:after="241" w:line="264" w:lineRule="auto"/>
        <w:ind w:right="412" w:hanging="360"/>
      </w:pPr>
      <w:r>
        <w:t>Scroll down and select the option TRY FREE:</w:t>
      </w:r>
    </w:p>
    <w:p w14:paraId="1DFCBFC8" w14:textId="6F6BCB45" w:rsidR="009D6648" w:rsidRDefault="009D6648" w:rsidP="009D6648">
      <w:pPr>
        <w:spacing w:after="241" w:line="264" w:lineRule="auto"/>
        <w:ind w:right="412"/>
      </w:pPr>
      <w:r>
        <w:rPr>
          <w:noProof/>
          <w:lang w:val="pt-PT" w:eastAsia="pt-PT"/>
        </w:rPr>
        <w:drawing>
          <wp:inline distT="0" distB="0" distL="0" distR="0" wp14:anchorId="1562178C" wp14:editId="38AE1D0E">
            <wp:extent cx="4161062" cy="1584960"/>
            <wp:effectExtent l="152400" t="152400" r="354330" b="3581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4662" cy="1586331"/>
                    </a:xfrm>
                    <a:prstGeom prst="rect">
                      <a:avLst/>
                    </a:prstGeom>
                    <a:ln>
                      <a:noFill/>
                    </a:ln>
                    <a:effectLst>
                      <a:outerShdw blurRad="292100" dist="139700" dir="2700000" algn="tl" rotWithShape="0">
                        <a:srgbClr val="333333">
                          <a:alpha val="65000"/>
                        </a:srgbClr>
                      </a:outerShdw>
                    </a:effectLst>
                  </pic:spPr>
                </pic:pic>
              </a:graphicData>
            </a:graphic>
          </wp:inline>
        </w:drawing>
      </w:r>
    </w:p>
    <w:p w14:paraId="5E7E66F3" w14:textId="64D6ECC5" w:rsidR="007E40C8" w:rsidRDefault="007E40C8" w:rsidP="009D6648">
      <w:pPr>
        <w:spacing w:after="241" w:line="264" w:lineRule="auto"/>
        <w:ind w:right="412"/>
      </w:pPr>
      <w:r>
        <w:t xml:space="preserve"> </w:t>
      </w:r>
      <w:r>
        <w:rPr>
          <w:rFonts w:ascii="Calibri" w:eastAsia="Calibri" w:hAnsi="Calibri" w:cs="Calibri"/>
          <w:i/>
        </w:rPr>
        <w:t>Note: Certain circumstances may prevent you from signing up for a Power BI account. If you cannot sign up, in Internet Explorer</w:t>
      </w:r>
      <w:r w:rsidR="00524D0C">
        <w:rPr>
          <w:rFonts w:ascii="Calibri" w:eastAsia="Calibri" w:hAnsi="Calibri" w:cs="Calibri"/>
          <w:i/>
        </w:rPr>
        <w:t>,</w:t>
      </w:r>
      <w:r>
        <w:rPr>
          <w:rFonts w:ascii="Calibri" w:eastAsia="Calibri" w:hAnsi="Calibri" w:cs="Calibri"/>
          <w:i/>
        </w:rPr>
        <w:t xml:space="preserve"> navigate to Self-Service Signup for Power BI and use a workaround appropriate to your circumstances. </w:t>
      </w:r>
    </w:p>
    <w:p w14:paraId="3B3020F5" w14:textId="58F9E7D2" w:rsidR="009D6648" w:rsidRDefault="009D6648" w:rsidP="009C7264">
      <w:pPr>
        <w:numPr>
          <w:ilvl w:val="0"/>
          <w:numId w:val="32"/>
        </w:numPr>
        <w:spacing w:after="274" w:line="264" w:lineRule="auto"/>
        <w:ind w:right="412" w:hanging="360"/>
      </w:pPr>
      <w:r>
        <w:t>Insert your organizational e-mail and press Enter</w:t>
      </w:r>
    </w:p>
    <w:p w14:paraId="324065C0" w14:textId="6A78E683" w:rsidR="007E40C8" w:rsidRDefault="007E40C8" w:rsidP="009C7264">
      <w:pPr>
        <w:numPr>
          <w:ilvl w:val="0"/>
          <w:numId w:val="32"/>
        </w:numPr>
        <w:spacing w:after="274" w:line="264" w:lineRule="auto"/>
        <w:ind w:right="412" w:hanging="360"/>
      </w:pPr>
      <w:r>
        <w:t xml:space="preserve">When prompted, to complete the sign up and to agree to the terms and conditions, click </w:t>
      </w:r>
      <w:r>
        <w:rPr>
          <w:rFonts w:ascii="Calibri" w:eastAsia="Calibri" w:hAnsi="Calibri" w:cs="Calibri"/>
          <w:b/>
        </w:rPr>
        <w:t>Continue</w:t>
      </w:r>
      <w:r>
        <w:t xml:space="preserve">. </w:t>
      </w:r>
    </w:p>
    <w:p w14:paraId="6B8C38AF" w14:textId="77777777" w:rsidR="007E40C8" w:rsidRDefault="007E40C8" w:rsidP="009C7264">
      <w:pPr>
        <w:numPr>
          <w:ilvl w:val="0"/>
          <w:numId w:val="32"/>
        </w:numPr>
        <w:spacing w:after="243" w:line="264" w:lineRule="auto"/>
        <w:ind w:right="412" w:hanging="360"/>
      </w:pPr>
      <w:r>
        <w:t xml:space="preserve">When prompted, click </w:t>
      </w:r>
      <w:r>
        <w:rPr>
          <w:rFonts w:ascii="Calibri" w:eastAsia="Calibri" w:hAnsi="Calibri" w:cs="Calibri"/>
          <w:b/>
        </w:rPr>
        <w:t>Start</w:t>
      </w:r>
      <w:r>
        <w:t xml:space="preserve">. </w:t>
      </w:r>
    </w:p>
    <w:p w14:paraId="7D678BC7" w14:textId="77777777" w:rsidR="007E40C8" w:rsidRDefault="007E40C8" w:rsidP="007E40C8">
      <w:pPr>
        <w:spacing w:after="281" w:line="258" w:lineRule="auto"/>
        <w:ind w:left="715" w:right="394"/>
      </w:pPr>
      <w:r>
        <w:rPr>
          <w:rFonts w:ascii="Calibri" w:eastAsia="Calibri" w:hAnsi="Calibri" w:cs="Calibri"/>
          <w:i/>
        </w:rPr>
        <w:lastRenderedPageBreak/>
        <w:t xml:space="preserve">Note: The account may take up to five minutes to be created. When the account has been created, you will be directed to the Microsoft Power BI site. </w:t>
      </w:r>
    </w:p>
    <w:p w14:paraId="086A5B64" w14:textId="0FBEAE18" w:rsidR="007E40C8" w:rsidRDefault="007E40C8" w:rsidP="009C7264">
      <w:pPr>
        <w:numPr>
          <w:ilvl w:val="0"/>
          <w:numId w:val="32"/>
        </w:numPr>
        <w:spacing w:after="274" w:line="264" w:lineRule="auto"/>
        <w:ind w:right="412" w:hanging="360"/>
      </w:pPr>
      <w:r>
        <w:t xml:space="preserve">When the </w:t>
      </w:r>
      <w:r>
        <w:rPr>
          <w:rFonts w:ascii="Calibri" w:eastAsia="Calibri" w:hAnsi="Calibri" w:cs="Calibri"/>
          <w:b/>
        </w:rPr>
        <w:t>Microsoft Power BI</w:t>
      </w:r>
      <w:r>
        <w:t xml:space="preserve"> site page loads, in the </w:t>
      </w:r>
      <w:r>
        <w:rPr>
          <w:rFonts w:ascii="Calibri" w:eastAsia="Calibri" w:hAnsi="Calibri" w:cs="Calibri"/>
          <w:b/>
        </w:rPr>
        <w:t>Welcome</w:t>
      </w:r>
      <w:r>
        <w:t xml:space="preserve"> dialog </w:t>
      </w:r>
      <w:r w:rsidR="00524D0C">
        <w:t>box</w:t>
      </w:r>
      <w:r>
        <w:t xml:space="preserve">, click </w:t>
      </w:r>
      <w:r>
        <w:rPr>
          <w:rFonts w:ascii="Calibri" w:eastAsia="Calibri" w:hAnsi="Calibri" w:cs="Calibri"/>
          <w:b/>
        </w:rPr>
        <w:t>Get Started</w:t>
      </w:r>
      <w:r>
        <w:t xml:space="preserve">. </w:t>
      </w:r>
    </w:p>
    <w:p w14:paraId="5CB16DCE" w14:textId="77777777" w:rsidR="00D76AFF" w:rsidRDefault="007E40C8" w:rsidP="009C7264">
      <w:pPr>
        <w:numPr>
          <w:ilvl w:val="0"/>
          <w:numId w:val="32"/>
        </w:numPr>
        <w:spacing w:after="257" w:line="264" w:lineRule="auto"/>
        <w:ind w:right="412" w:hanging="360"/>
      </w:pPr>
      <w:r>
        <w:t xml:space="preserve">Leave the Internet Explorer window open. </w:t>
      </w:r>
    </w:p>
    <w:p w14:paraId="1161F187" w14:textId="74926747" w:rsidR="00F6319C" w:rsidRDefault="00F6319C">
      <w:pPr>
        <w:spacing w:after="0" w:line="240" w:lineRule="auto"/>
        <w:ind w:left="0"/>
      </w:pPr>
    </w:p>
    <w:p w14:paraId="2F90F898" w14:textId="77777777" w:rsidR="00F6319C" w:rsidRDefault="00F6319C">
      <w:pPr>
        <w:spacing w:after="0" w:line="240" w:lineRule="auto"/>
        <w:ind w:left="0"/>
      </w:pPr>
      <w:r>
        <w:br w:type="page"/>
      </w:r>
    </w:p>
    <w:p w14:paraId="6572241E" w14:textId="7D84EE22" w:rsidR="00F6319C" w:rsidRDefault="00F6319C" w:rsidP="00F6319C">
      <w:pPr>
        <w:pStyle w:val="Heading3"/>
      </w:pPr>
      <w:r>
        <w:lastRenderedPageBreak/>
        <w:t>Upgrade your account</w:t>
      </w:r>
    </w:p>
    <w:p w14:paraId="0B10D906" w14:textId="08C3557D" w:rsidR="00F6319C" w:rsidRDefault="00F6319C" w:rsidP="00F6319C"/>
    <w:p w14:paraId="6FE7F7AF" w14:textId="5E097B2D" w:rsidR="00F6319C" w:rsidRDefault="00F6319C" w:rsidP="0084672E">
      <w:pPr>
        <w:numPr>
          <w:ilvl w:val="0"/>
          <w:numId w:val="21"/>
        </w:numPr>
      </w:pPr>
      <w:r w:rsidRPr="00F6319C">
        <w:t xml:space="preserve">To upgrade the trial account to the </w:t>
      </w:r>
      <w:r w:rsidRPr="00F6319C">
        <w:rPr>
          <w:b/>
        </w:rPr>
        <w:t>Power BI Pro</w:t>
      </w:r>
      <w:r w:rsidRPr="00F6319C">
        <w:t xml:space="preserve"> trial license, at the top right corner, click the </w:t>
      </w:r>
      <w:r w:rsidRPr="00F6319C">
        <w:rPr>
          <w:b/>
        </w:rPr>
        <w:t>Settings</w:t>
      </w:r>
      <w:r w:rsidRPr="00F6319C">
        <w:t xml:space="preserve"> command (cog), and then select </w:t>
      </w:r>
      <w:r w:rsidRPr="00F6319C">
        <w:rPr>
          <w:b/>
        </w:rPr>
        <w:t>Manage Personal Storage</w:t>
      </w:r>
      <w:r w:rsidRPr="00F6319C">
        <w:t xml:space="preserve">. </w:t>
      </w:r>
    </w:p>
    <w:p w14:paraId="3CB5F6B8" w14:textId="77777777" w:rsidR="00F6319C" w:rsidRDefault="00F6319C" w:rsidP="00F6319C">
      <w:pPr>
        <w:ind w:left="396"/>
      </w:pPr>
    </w:p>
    <w:p w14:paraId="7A90837B" w14:textId="595B603A" w:rsidR="00F6319C" w:rsidRDefault="00F6319C" w:rsidP="00F6319C">
      <w:pPr>
        <w:ind w:left="396"/>
      </w:pPr>
      <w:r>
        <w:t>You only need to do this if you see 1GB available. If you see 10</w:t>
      </w:r>
      <w:r w:rsidR="00524D0C">
        <w:t xml:space="preserve"> </w:t>
      </w:r>
      <w:r>
        <w:t>GB, you already have a P</w:t>
      </w:r>
      <w:r w:rsidR="00524D0C">
        <w:t>ro</w:t>
      </w:r>
      <w:r>
        <w:t xml:space="preserve"> license.</w:t>
      </w:r>
    </w:p>
    <w:p w14:paraId="3115E591" w14:textId="77686250" w:rsidR="00F6319C" w:rsidRPr="00F6319C" w:rsidRDefault="00F6319C" w:rsidP="00F6319C">
      <w:r w:rsidRPr="00F6319C">
        <w:rPr>
          <w:noProof/>
          <w:lang w:val="pt-PT" w:eastAsia="pt-PT"/>
        </w:rPr>
        <w:drawing>
          <wp:anchor distT="0" distB="0" distL="114300" distR="114300" simplePos="0" relativeHeight="251657728" behindDoc="0" locked="0" layoutInCell="1" allowOverlap="1" wp14:anchorId="29BBF2CC" wp14:editId="4070B285">
            <wp:simplePos x="0" y="0"/>
            <wp:positionH relativeFrom="column">
              <wp:posOffset>737430</wp:posOffset>
            </wp:positionH>
            <wp:positionV relativeFrom="paragraph">
              <wp:posOffset>224106</wp:posOffset>
            </wp:positionV>
            <wp:extent cx="4056380" cy="2954020"/>
            <wp:effectExtent l="0" t="0" r="127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6380" cy="2954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6319C">
        <w:t xml:space="preserve"> </w:t>
      </w:r>
    </w:p>
    <w:p w14:paraId="57AD531B" w14:textId="17210956" w:rsidR="00F6319C" w:rsidRDefault="00F6319C" w:rsidP="00F6319C">
      <w:pPr>
        <w:ind w:left="396"/>
      </w:pPr>
    </w:p>
    <w:p w14:paraId="041A2B85" w14:textId="6B78056A" w:rsidR="00F6319C" w:rsidRDefault="00F6319C" w:rsidP="00F6319C">
      <w:pPr>
        <w:ind w:left="396"/>
      </w:pPr>
    </w:p>
    <w:p w14:paraId="7674A46C" w14:textId="57DC2D36" w:rsidR="00F6319C" w:rsidRDefault="00F6319C" w:rsidP="00F6319C">
      <w:pPr>
        <w:ind w:left="396"/>
      </w:pPr>
    </w:p>
    <w:p w14:paraId="34BF54DF" w14:textId="530E9D3A" w:rsidR="00F6319C" w:rsidRDefault="00F6319C" w:rsidP="00F6319C">
      <w:pPr>
        <w:ind w:left="396"/>
      </w:pPr>
    </w:p>
    <w:p w14:paraId="72B28C57" w14:textId="59796675" w:rsidR="00F6319C" w:rsidRDefault="00F6319C" w:rsidP="00F6319C">
      <w:pPr>
        <w:ind w:left="396"/>
      </w:pPr>
    </w:p>
    <w:p w14:paraId="215C778A" w14:textId="31FA39E9" w:rsidR="00F6319C" w:rsidRDefault="00F6319C" w:rsidP="00F6319C">
      <w:pPr>
        <w:ind w:left="396"/>
      </w:pPr>
    </w:p>
    <w:p w14:paraId="678C76B6" w14:textId="7B22B121" w:rsidR="00F6319C" w:rsidRDefault="00F6319C" w:rsidP="00F6319C">
      <w:pPr>
        <w:ind w:left="396"/>
      </w:pPr>
    </w:p>
    <w:p w14:paraId="7CF24987" w14:textId="35BB589A" w:rsidR="00F6319C" w:rsidRDefault="00F6319C" w:rsidP="00F6319C">
      <w:pPr>
        <w:ind w:left="396"/>
      </w:pPr>
    </w:p>
    <w:p w14:paraId="6F42E0C3" w14:textId="35778373" w:rsidR="00F6319C" w:rsidRDefault="00F6319C" w:rsidP="00F6319C">
      <w:pPr>
        <w:ind w:left="396"/>
      </w:pPr>
    </w:p>
    <w:p w14:paraId="44FAA619" w14:textId="26D7EE4A" w:rsidR="00F6319C" w:rsidRDefault="00F6319C" w:rsidP="00F6319C">
      <w:pPr>
        <w:ind w:left="396"/>
      </w:pPr>
    </w:p>
    <w:p w14:paraId="44DD6021" w14:textId="0BA15467" w:rsidR="00F6319C" w:rsidRDefault="00F6319C" w:rsidP="00F6319C">
      <w:pPr>
        <w:ind w:left="396"/>
      </w:pPr>
    </w:p>
    <w:p w14:paraId="31EDDFDF" w14:textId="77777777" w:rsidR="00F6319C" w:rsidRDefault="00F6319C" w:rsidP="00F6319C">
      <w:pPr>
        <w:ind w:left="396"/>
      </w:pPr>
    </w:p>
    <w:p w14:paraId="3014C238" w14:textId="7C4DF139" w:rsidR="00F6319C" w:rsidRPr="00F6319C" w:rsidRDefault="00F6319C" w:rsidP="0084672E">
      <w:pPr>
        <w:numPr>
          <w:ilvl w:val="0"/>
          <w:numId w:val="21"/>
        </w:numPr>
      </w:pPr>
      <w:r w:rsidRPr="00F6319C">
        <w:t xml:space="preserve">At the top right corner, click </w:t>
      </w:r>
      <w:r w:rsidRPr="00F6319C">
        <w:rPr>
          <w:b/>
        </w:rPr>
        <w:t>Try Pro for Free</w:t>
      </w:r>
      <w:r w:rsidR="009D6648">
        <w:rPr>
          <w:b/>
        </w:rPr>
        <w:t>. NOTE: You do not need PRO features to complete the lab</w:t>
      </w:r>
      <w:r w:rsidRPr="00F6319C">
        <w:t xml:space="preserve">. </w:t>
      </w:r>
    </w:p>
    <w:p w14:paraId="276BB051" w14:textId="349D30ED" w:rsidR="00F6319C" w:rsidRDefault="00F6319C" w:rsidP="00F6319C">
      <w:r w:rsidRPr="00F6319C">
        <w:rPr>
          <w:noProof/>
          <w:lang w:val="pt-PT" w:eastAsia="pt-PT"/>
        </w:rPr>
        <w:drawing>
          <wp:anchor distT="0" distB="0" distL="114300" distR="114300" simplePos="0" relativeHeight="251658752" behindDoc="0" locked="0" layoutInCell="1" allowOverlap="1" wp14:anchorId="4A53C297" wp14:editId="7187396E">
            <wp:simplePos x="0" y="0"/>
            <wp:positionH relativeFrom="column">
              <wp:posOffset>533400</wp:posOffset>
            </wp:positionH>
            <wp:positionV relativeFrom="paragraph">
              <wp:posOffset>109367</wp:posOffset>
            </wp:positionV>
            <wp:extent cx="1301115" cy="50419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01115" cy="504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6319C">
        <w:t xml:space="preserve"> </w:t>
      </w:r>
    </w:p>
    <w:p w14:paraId="30BF74E0" w14:textId="36C2F720" w:rsidR="00F6319C" w:rsidRDefault="00F6319C" w:rsidP="00F6319C"/>
    <w:p w14:paraId="5F577CE9" w14:textId="579FEE47" w:rsidR="00F6319C" w:rsidRPr="00F6319C" w:rsidRDefault="00F6319C" w:rsidP="00F6319C"/>
    <w:p w14:paraId="6957E253" w14:textId="6156CAE7" w:rsidR="00F6319C" w:rsidRPr="00F6319C" w:rsidRDefault="00F6319C" w:rsidP="0084672E">
      <w:pPr>
        <w:numPr>
          <w:ilvl w:val="0"/>
          <w:numId w:val="21"/>
        </w:numPr>
      </w:pPr>
      <w:r w:rsidRPr="00F6319C">
        <w:t xml:space="preserve">In the dialog </w:t>
      </w:r>
      <w:r w:rsidR="00524D0C">
        <w:t>box</w:t>
      </w:r>
      <w:r w:rsidRPr="00F6319C">
        <w:t xml:space="preserve">, if you agree to the terms, </w:t>
      </w:r>
      <w:r w:rsidR="00524D0C">
        <w:t>select</w:t>
      </w:r>
      <w:r w:rsidR="00524D0C" w:rsidRPr="00F6319C">
        <w:t xml:space="preserve"> </w:t>
      </w:r>
      <w:r w:rsidRPr="00F6319C">
        <w:t>the check</w:t>
      </w:r>
      <w:r w:rsidR="00524D0C">
        <w:t xml:space="preserve"> </w:t>
      </w:r>
      <w:r w:rsidRPr="00F6319C">
        <w:t xml:space="preserve">box. </w:t>
      </w:r>
    </w:p>
    <w:p w14:paraId="6B926E41" w14:textId="30F068C2" w:rsidR="00F6319C" w:rsidRDefault="00F6319C" w:rsidP="00F6319C">
      <w:r w:rsidRPr="00F6319C">
        <w:rPr>
          <w:noProof/>
          <w:lang w:val="pt-PT" w:eastAsia="pt-PT"/>
        </w:rPr>
        <w:drawing>
          <wp:anchor distT="0" distB="0" distL="114300" distR="114300" simplePos="0" relativeHeight="251660800" behindDoc="0" locked="0" layoutInCell="1" allowOverlap="1" wp14:anchorId="2F452693" wp14:editId="34FBAC98">
            <wp:simplePos x="0" y="0"/>
            <wp:positionH relativeFrom="column">
              <wp:posOffset>621323</wp:posOffset>
            </wp:positionH>
            <wp:positionV relativeFrom="paragraph">
              <wp:posOffset>149860</wp:posOffset>
            </wp:positionV>
            <wp:extent cx="3018790" cy="10255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18790" cy="1025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6319C">
        <w:t xml:space="preserve"> </w:t>
      </w:r>
    </w:p>
    <w:p w14:paraId="63045F81" w14:textId="45FD5EB7" w:rsidR="00F6319C" w:rsidRDefault="00F6319C" w:rsidP="00F6319C"/>
    <w:p w14:paraId="541011B3" w14:textId="77777777" w:rsidR="00F6319C" w:rsidRDefault="00F6319C" w:rsidP="00F6319C"/>
    <w:p w14:paraId="5C30C089" w14:textId="77777777" w:rsidR="00F6319C" w:rsidRDefault="00F6319C" w:rsidP="00F6319C"/>
    <w:p w14:paraId="311BC7BB" w14:textId="77777777" w:rsidR="00F6319C" w:rsidRDefault="00F6319C" w:rsidP="00F6319C"/>
    <w:p w14:paraId="47A3A4EF" w14:textId="77777777" w:rsidR="00F6319C" w:rsidRDefault="00F6319C" w:rsidP="00F6319C"/>
    <w:p w14:paraId="6B9CA73A" w14:textId="04A7617A" w:rsidR="00F6319C" w:rsidRPr="00F6319C" w:rsidRDefault="00F6319C" w:rsidP="0084672E">
      <w:pPr>
        <w:numPr>
          <w:ilvl w:val="0"/>
          <w:numId w:val="21"/>
        </w:numPr>
      </w:pPr>
      <w:r w:rsidRPr="00F6319C">
        <w:t xml:space="preserve">Click </w:t>
      </w:r>
      <w:r w:rsidRPr="00F6319C">
        <w:rPr>
          <w:b/>
        </w:rPr>
        <w:t>Try Power BI Pro</w:t>
      </w:r>
      <w:r w:rsidRPr="00F6319C">
        <w:t xml:space="preserve">. </w:t>
      </w:r>
    </w:p>
    <w:p w14:paraId="73C84065" w14:textId="24533E45" w:rsidR="00F6319C" w:rsidRDefault="00F6319C" w:rsidP="00F6319C">
      <w:r w:rsidRPr="00F6319C">
        <w:rPr>
          <w:noProof/>
          <w:lang w:val="pt-PT" w:eastAsia="pt-PT"/>
        </w:rPr>
        <w:drawing>
          <wp:anchor distT="0" distB="0" distL="114300" distR="114300" simplePos="0" relativeHeight="251659776" behindDoc="0" locked="0" layoutInCell="1" allowOverlap="1" wp14:anchorId="2DF77C80" wp14:editId="233859F1">
            <wp:simplePos x="0" y="0"/>
            <wp:positionH relativeFrom="column">
              <wp:posOffset>468190</wp:posOffset>
            </wp:positionH>
            <wp:positionV relativeFrom="paragraph">
              <wp:posOffset>48895</wp:posOffset>
            </wp:positionV>
            <wp:extent cx="2813685" cy="703580"/>
            <wp:effectExtent l="0" t="0" r="571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13685" cy="703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6319C">
        <w:t xml:space="preserve"> </w:t>
      </w:r>
    </w:p>
    <w:p w14:paraId="7F32B76F" w14:textId="1AEFA798" w:rsidR="00F6319C" w:rsidRDefault="00F6319C" w:rsidP="00F6319C"/>
    <w:p w14:paraId="76FD3055" w14:textId="77777777" w:rsidR="00F6319C" w:rsidRPr="00F6319C" w:rsidRDefault="00F6319C" w:rsidP="00F6319C"/>
    <w:p w14:paraId="645B6B49" w14:textId="77777777" w:rsidR="00F6319C" w:rsidRPr="00F6319C" w:rsidRDefault="00F6319C" w:rsidP="0084672E">
      <w:pPr>
        <w:numPr>
          <w:ilvl w:val="0"/>
          <w:numId w:val="21"/>
        </w:numPr>
      </w:pPr>
      <w:r w:rsidRPr="00F6319C">
        <w:t xml:space="preserve">When the trial extension has been confirmed, click </w:t>
      </w:r>
      <w:r w:rsidRPr="00F6319C">
        <w:rPr>
          <w:b/>
        </w:rPr>
        <w:t>Close</w:t>
      </w:r>
      <w:r w:rsidRPr="00F6319C">
        <w:t xml:space="preserve">. </w:t>
      </w:r>
    </w:p>
    <w:p w14:paraId="222FAE75" w14:textId="0B7F0C69" w:rsidR="00F6319C" w:rsidRPr="00F6319C" w:rsidRDefault="00F6319C" w:rsidP="0084672E">
      <w:pPr>
        <w:numPr>
          <w:ilvl w:val="0"/>
          <w:numId w:val="21"/>
        </w:numPr>
      </w:pPr>
      <w:r w:rsidRPr="00F6319C">
        <w:t>To navigate to your workspace, click the Power BI banner</w:t>
      </w:r>
      <w:r>
        <w:t xml:space="preserve"> on the top-right</w:t>
      </w:r>
      <w:r w:rsidRPr="00F6319C">
        <w:t xml:space="preserve">. </w:t>
      </w:r>
    </w:p>
    <w:p w14:paraId="7177228A" w14:textId="019CF715" w:rsidR="00F6319C" w:rsidRDefault="00F6319C" w:rsidP="00F6319C">
      <w:r w:rsidRPr="00F6319C">
        <w:rPr>
          <w:noProof/>
          <w:lang w:val="pt-PT" w:eastAsia="pt-PT"/>
        </w:rPr>
        <w:drawing>
          <wp:anchor distT="0" distB="0" distL="114300" distR="114300" simplePos="0" relativeHeight="251661824" behindDoc="0" locked="0" layoutInCell="1" allowOverlap="1" wp14:anchorId="659C6FC8" wp14:editId="136BAF67">
            <wp:simplePos x="0" y="0"/>
            <wp:positionH relativeFrom="column">
              <wp:posOffset>521091</wp:posOffset>
            </wp:positionH>
            <wp:positionV relativeFrom="paragraph">
              <wp:posOffset>215411</wp:posOffset>
            </wp:positionV>
            <wp:extent cx="2813685" cy="621030"/>
            <wp:effectExtent l="0" t="0" r="5715"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3685" cy="621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6A0BC7" w14:textId="5B21BAE9" w:rsidR="00F6319C" w:rsidRPr="00F6319C" w:rsidRDefault="00F6319C" w:rsidP="00F6319C"/>
    <w:p w14:paraId="46997AD2" w14:textId="676DFD58" w:rsidR="00F6319C" w:rsidRDefault="00F6319C" w:rsidP="00F6319C">
      <w:pPr>
        <w:ind w:left="396"/>
      </w:pPr>
    </w:p>
    <w:p w14:paraId="68F395FE" w14:textId="77777777" w:rsidR="00F6319C" w:rsidRDefault="00F6319C" w:rsidP="00F6319C">
      <w:pPr>
        <w:ind w:left="396"/>
      </w:pPr>
    </w:p>
    <w:p w14:paraId="11529DCC" w14:textId="3E7350E7" w:rsidR="00F6319C" w:rsidRPr="00F6319C" w:rsidRDefault="00F6319C" w:rsidP="0084672E">
      <w:pPr>
        <w:numPr>
          <w:ilvl w:val="0"/>
          <w:numId w:val="21"/>
        </w:numPr>
      </w:pPr>
      <w:r w:rsidRPr="00F6319C">
        <w:t xml:space="preserve">Leave the Internet Explorer window open. </w:t>
      </w:r>
    </w:p>
    <w:p w14:paraId="4289EA5F" w14:textId="77777777" w:rsidR="00F6319C" w:rsidRPr="00F6319C" w:rsidRDefault="00F6319C" w:rsidP="00F6319C"/>
    <w:p w14:paraId="52A26266" w14:textId="77777777" w:rsidR="00F6319C" w:rsidRDefault="00F6319C">
      <w:pPr>
        <w:spacing w:after="0" w:line="240" w:lineRule="auto"/>
        <w:ind w:left="0"/>
        <w:rPr>
          <w:rFonts w:ascii="Arial" w:hAnsi="Arial" w:cs="Tahoma"/>
          <w:b/>
          <w:bCs/>
          <w:kern w:val="32"/>
          <w:sz w:val="36"/>
          <w:szCs w:val="32"/>
        </w:rPr>
      </w:pPr>
      <w:r>
        <w:br w:type="page"/>
      </w:r>
    </w:p>
    <w:p w14:paraId="727D51BB" w14:textId="59F622D0" w:rsidR="00D76AFF" w:rsidRPr="002F5608" w:rsidRDefault="00D76AFF" w:rsidP="00D76AFF">
      <w:pPr>
        <w:pStyle w:val="Heading1"/>
      </w:pPr>
      <w:r>
        <w:lastRenderedPageBreak/>
        <w:t xml:space="preserve">Exercise 2: </w:t>
      </w:r>
      <w:r w:rsidRPr="00D76AFF">
        <w:t>Exploring the Power BI dashboard interface</w:t>
      </w:r>
    </w:p>
    <w:p w14:paraId="7340B5CF" w14:textId="70F443F5" w:rsidR="007E40C8" w:rsidRDefault="007E40C8" w:rsidP="00D76AFF">
      <w:pPr>
        <w:spacing w:after="257" w:line="264" w:lineRule="auto"/>
        <w:ind w:left="0" w:right="412"/>
      </w:pPr>
    </w:p>
    <w:p w14:paraId="7C91ED18" w14:textId="77777777" w:rsidR="00D76AFF" w:rsidRPr="002F5608" w:rsidRDefault="00D76AFF" w:rsidP="00D76AFF">
      <w:pPr>
        <w:pStyle w:val="Heading3"/>
      </w:pPr>
      <w:r w:rsidRPr="002F5608">
        <w:t>Introduction</w:t>
      </w:r>
    </w:p>
    <w:p w14:paraId="05419B5F" w14:textId="77777777" w:rsidR="00D76AFF" w:rsidRDefault="00D76AFF" w:rsidP="00D76AFF"/>
    <w:p w14:paraId="04665406" w14:textId="77777777" w:rsidR="0084672E" w:rsidRPr="0084672E" w:rsidRDefault="0084672E" w:rsidP="0084672E">
      <w:r w:rsidRPr="0084672E">
        <w:t xml:space="preserve">In this exercise, you will explore the Power BI dashboard interface, create a dashboard, and then upload a dataset and report by connect to the </w:t>
      </w:r>
      <w:r w:rsidRPr="0084672E">
        <w:rPr>
          <w:b/>
        </w:rPr>
        <w:t>US Sales Analysis</w:t>
      </w:r>
      <w:r w:rsidRPr="0084672E">
        <w:t xml:space="preserve"> Power BI Desktop file. You will also define a featured question for the dataset. </w:t>
      </w:r>
    </w:p>
    <w:p w14:paraId="2913B9D3" w14:textId="77777777" w:rsidR="00D76AFF" w:rsidRDefault="00D76AFF" w:rsidP="00D76AFF"/>
    <w:p w14:paraId="74CC9BF5" w14:textId="77777777" w:rsidR="00D76AFF" w:rsidRPr="002F5608" w:rsidRDefault="00D76AFF" w:rsidP="00D76AFF">
      <w:pPr>
        <w:pStyle w:val="Heading3"/>
      </w:pPr>
      <w:r w:rsidRPr="002F5608">
        <w:t>Objectives</w:t>
      </w:r>
    </w:p>
    <w:p w14:paraId="6887EAB5" w14:textId="77777777" w:rsidR="00D76AFF" w:rsidRDefault="00D76AFF" w:rsidP="00D76AFF"/>
    <w:p w14:paraId="41440063" w14:textId="784E9AF7" w:rsidR="00D76AFF" w:rsidRDefault="00D76AFF" w:rsidP="00D76AFF">
      <w:pPr>
        <w:pStyle w:val="Lb1"/>
      </w:pPr>
      <w:r>
        <w:t>Learn how to navigate the Power BI service user interface</w:t>
      </w:r>
      <w:r w:rsidR="00C9558E">
        <w:t>.</w:t>
      </w:r>
    </w:p>
    <w:p w14:paraId="7C450837" w14:textId="7A9BF927" w:rsidR="00D76AFF" w:rsidRDefault="00D76AFF" w:rsidP="00D76AFF">
      <w:pPr>
        <w:pStyle w:val="Lb1"/>
      </w:pPr>
      <w:r>
        <w:t xml:space="preserve">Learn how to </w:t>
      </w:r>
      <w:r w:rsidR="0084672E">
        <w:t xml:space="preserve">create and </w:t>
      </w:r>
      <w:r>
        <w:t>explore dashboards in the service</w:t>
      </w:r>
      <w:r w:rsidR="00C9558E">
        <w:t>.</w:t>
      </w:r>
    </w:p>
    <w:p w14:paraId="50A97A04" w14:textId="4CB23E16" w:rsidR="0084672E" w:rsidRDefault="0084672E" w:rsidP="00D76AFF">
      <w:pPr>
        <w:pStyle w:val="Lb1"/>
      </w:pPr>
      <w:r>
        <w:t>Learn how to publish a Power BI Desktop file</w:t>
      </w:r>
      <w:r w:rsidR="00C9558E">
        <w:t>.</w:t>
      </w:r>
    </w:p>
    <w:p w14:paraId="3983221A" w14:textId="6D04A1A3" w:rsidR="0084672E" w:rsidRDefault="0084672E" w:rsidP="00D76AFF">
      <w:pPr>
        <w:pStyle w:val="Lb1"/>
      </w:pPr>
      <w:r>
        <w:t>Use Q&amp;A</w:t>
      </w:r>
      <w:r w:rsidR="00C9558E">
        <w:t>.</w:t>
      </w:r>
    </w:p>
    <w:p w14:paraId="50898908" w14:textId="223C84A7" w:rsidR="00D76AFF" w:rsidRDefault="00D76AFF" w:rsidP="00D76AFF">
      <w:pPr>
        <w:pStyle w:val="Lb1"/>
        <w:numPr>
          <w:ilvl w:val="0"/>
          <w:numId w:val="0"/>
        </w:numPr>
      </w:pPr>
    </w:p>
    <w:p w14:paraId="35A73002" w14:textId="77777777" w:rsidR="00D76AFF" w:rsidRDefault="00D76AFF" w:rsidP="00D76AFF">
      <w:pPr>
        <w:pStyle w:val="Heading3"/>
      </w:pPr>
      <w:r>
        <w:t xml:space="preserve">Exploring the Navigation Pane </w:t>
      </w:r>
    </w:p>
    <w:p w14:paraId="66362493" w14:textId="77777777" w:rsidR="00D76AFF" w:rsidRDefault="00D76AFF" w:rsidP="00D76AFF">
      <w:pPr>
        <w:spacing w:after="276"/>
        <w:ind w:right="412"/>
      </w:pPr>
    </w:p>
    <w:p w14:paraId="34623D62" w14:textId="2F2946A9" w:rsidR="0084672E" w:rsidRDefault="0084672E" w:rsidP="0084672E">
      <w:pPr>
        <w:spacing w:after="174"/>
        <w:ind w:left="-5" w:right="47"/>
      </w:pPr>
      <w:r>
        <w:t xml:space="preserve">In this task, you will explore the workspace with the </w:t>
      </w:r>
      <w:r>
        <w:rPr>
          <w:b/>
        </w:rPr>
        <w:t>Navigation Pane</w:t>
      </w:r>
      <w:r>
        <w:t xml:space="preserve">. </w:t>
      </w:r>
    </w:p>
    <w:p w14:paraId="5D888654" w14:textId="77777777" w:rsidR="0084672E" w:rsidRDefault="0084672E" w:rsidP="0084672E">
      <w:pPr>
        <w:spacing w:after="174"/>
        <w:ind w:left="-5" w:right="47"/>
      </w:pPr>
    </w:p>
    <w:p w14:paraId="37D9A70D" w14:textId="77777777" w:rsidR="0084672E" w:rsidRDefault="0084672E" w:rsidP="0084672E">
      <w:pPr>
        <w:ind w:left="381" w:right="47" w:hanging="396"/>
      </w:pPr>
      <w:r>
        <w:t xml:space="preserve">1. In the Internet Explorer window, in your workspace, notice the </w:t>
      </w:r>
      <w:r>
        <w:rPr>
          <w:b/>
        </w:rPr>
        <w:t>Navigation Pane</w:t>
      </w:r>
      <w:r>
        <w:t xml:space="preserve"> (located at the left). </w:t>
      </w:r>
    </w:p>
    <w:p w14:paraId="33EA7E62" w14:textId="20A38BF7" w:rsidR="0084672E" w:rsidRDefault="00ED0454" w:rsidP="0084672E">
      <w:pPr>
        <w:spacing w:after="171" w:line="259" w:lineRule="auto"/>
        <w:ind w:left="399"/>
      </w:pPr>
      <w:r>
        <w:rPr>
          <w:noProof/>
          <w:lang w:val="pt-PT" w:eastAsia="pt-PT"/>
        </w:rPr>
        <w:lastRenderedPageBreak/>
        <w:drawing>
          <wp:inline distT="0" distB="0" distL="0" distR="0" wp14:anchorId="3D3D4498" wp14:editId="2DB551DC">
            <wp:extent cx="2186747" cy="278130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90596" cy="2786195"/>
                    </a:xfrm>
                    <a:prstGeom prst="rect">
                      <a:avLst/>
                    </a:prstGeom>
                  </pic:spPr>
                </pic:pic>
              </a:graphicData>
            </a:graphic>
          </wp:inline>
        </w:drawing>
      </w:r>
      <w:r w:rsidR="0084672E">
        <w:t xml:space="preserve"> </w:t>
      </w:r>
    </w:p>
    <w:p w14:paraId="45FF3537" w14:textId="512C15D4" w:rsidR="0084672E" w:rsidRDefault="0084672E" w:rsidP="0084672E">
      <w:pPr>
        <w:spacing w:after="232" w:line="249" w:lineRule="auto"/>
        <w:ind w:left="391" w:right="25"/>
      </w:pPr>
      <w:r>
        <w:rPr>
          <w:i/>
        </w:rPr>
        <w:t xml:space="preserve">The </w:t>
      </w:r>
      <w:r>
        <w:rPr>
          <w:b/>
          <w:i/>
        </w:rPr>
        <w:t>Navigation Pane</w:t>
      </w:r>
      <w:r>
        <w:rPr>
          <w:i/>
        </w:rPr>
        <w:t xml:space="preserve"> </w:t>
      </w:r>
      <w:r w:rsidR="00ED0454">
        <w:rPr>
          <w:i/>
        </w:rPr>
        <w:t>can be</w:t>
      </w:r>
      <w:r>
        <w:rPr>
          <w:i/>
        </w:rPr>
        <w:t xml:space="preserve"> used to move between the Power BI building blocks, consisting of Dashboards, Reports, and Datasets. </w:t>
      </w:r>
    </w:p>
    <w:p w14:paraId="6AA960FC" w14:textId="77777777" w:rsidR="0084672E" w:rsidRDefault="0084672E" w:rsidP="0084672E">
      <w:pPr>
        <w:spacing w:after="232" w:line="249" w:lineRule="auto"/>
        <w:ind w:left="391" w:right="25"/>
      </w:pPr>
      <w:r>
        <w:rPr>
          <w:i/>
        </w:rPr>
        <w:t xml:space="preserve">A </w:t>
      </w:r>
      <w:r>
        <w:rPr>
          <w:b/>
          <w:i/>
        </w:rPr>
        <w:t>Dashboard</w:t>
      </w:r>
      <w:r>
        <w:rPr>
          <w:i/>
        </w:rPr>
        <w:t xml:space="preserve"> is a single canvas that contains one or more tiles, and each tile displays a single visualization that was created from the data in the underlying datasets. Dashboards can be shared with other users. </w:t>
      </w:r>
    </w:p>
    <w:p w14:paraId="7EFA93DC" w14:textId="3F6DDEA3" w:rsidR="0084672E" w:rsidRDefault="0084672E" w:rsidP="0084672E">
      <w:pPr>
        <w:spacing w:after="232" w:line="249" w:lineRule="auto"/>
        <w:ind w:left="391" w:right="25"/>
      </w:pPr>
      <w:r>
        <w:rPr>
          <w:i/>
        </w:rPr>
        <w:t xml:space="preserve">A </w:t>
      </w:r>
      <w:r>
        <w:rPr>
          <w:b/>
          <w:i/>
        </w:rPr>
        <w:t>Report</w:t>
      </w:r>
      <w:r>
        <w:rPr>
          <w:i/>
        </w:rPr>
        <w:t xml:space="preserve"> consists of one or more pages of visualizations (charts, graphics, </w:t>
      </w:r>
      <w:r w:rsidR="00C9558E">
        <w:rPr>
          <w:i/>
        </w:rPr>
        <w:t>and more</w:t>
      </w:r>
      <w:r>
        <w:rPr>
          <w:i/>
        </w:rPr>
        <w:t xml:space="preserve">.). Reports can be created from scratch or can be imported with datasets. </w:t>
      </w:r>
    </w:p>
    <w:p w14:paraId="6E0769D6" w14:textId="3FBC905C" w:rsidR="0084672E" w:rsidRDefault="0084672E" w:rsidP="0084672E">
      <w:pPr>
        <w:spacing w:after="348" w:line="249" w:lineRule="auto"/>
        <w:ind w:left="391" w:right="25"/>
        <w:rPr>
          <w:i/>
        </w:rPr>
      </w:pPr>
      <w:r>
        <w:rPr>
          <w:i/>
        </w:rPr>
        <w:t xml:space="preserve">A </w:t>
      </w:r>
      <w:r>
        <w:rPr>
          <w:b/>
          <w:i/>
        </w:rPr>
        <w:t>Dataset</w:t>
      </w:r>
      <w:r>
        <w:rPr>
          <w:i/>
        </w:rPr>
        <w:t xml:space="preserve"> is a resource that can be connected to, and that is used to create reports </w:t>
      </w:r>
    </w:p>
    <w:p w14:paraId="3FFAFF66" w14:textId="4F42E3D1" w:rsidR="003C18E4" w:rsidRDefault="003C18E4">
      <w:pPr>
        <w:spacing w:after="0" w:line="240" w:lineRule="auto"/>
        <w:ind w:left="0"/>
      </w:pPr>
      <w:r>
        <w:br w:type="page"/>
      </w:r>
    </w:p>
    <w:p w14:paraId="782BEE82" w14:textId="06C765C5" w:rsidR="0084672E" w:rsidRDefault="0084672E" w:rsidP="003C18E4">
      <w:pPr>
        <w:pStyle w:val="Heading3"/>
      </w:pPr>
      <w:r>
        <w:lastRenderedPageBreak/>
        <w:t xml:space="preserve">Connecting to a Power BI Desktop File </w:t>
      </w:r>
    </w:p>
    <w:p w14:paraId="2A97F249" w14:textId="77777777" w:rsidR="00C546EE" w:rsidRPr="00C546EE" w:rsidRDefault="00C546EE" w:rsidP="00C546EE"/>
    <w:p w14:paraId="4869E1B2" w14:textId="1A7C1DF7" w:rsidR="0084672E" w:rsidRDefault="0084672E" w:rsidP="0084672E">
      <w:pPr>
        <w:spacing w:after="170"/>
        <w:ind w:left="-5" w:right="47"/>
      </w:pPr>
      <w:r>
        <w:t xml:space="preserve">In this task, you will upload a Power BI Desktop file. </w:t>
      </w:r>
      <w:r w:rsidR="00C546EE">
        <w:t>~</w:t>
      </w:r>
    </w:p>
    <w:p w14:paraId="26965B1B" w14:textId="77777777" w:rsidR="00C546EE" w:rsidRDefault="00C546EE" w:rsidP="0084672E">
      <w:pPr>
        <w:spacing w:after="170"/>
        <w:ind w:left="-5" w:right="47"/>
      </w:pPr>
    </w:p>
    <w:p w14:paraId="21044CCC" w14:textId="77777777" w:rsidR="0084672E" w:rsidRDefault="0084672E" w:rsidP="0084672E">
      <w:pPr>
        <w:numPr>
          <w:ilvl w:val="0"/>
          <w:numId w:val="23"/>
        </w:numPr>
        <w:spacing w:after="227" w:line="247" w:lineRule="auto"/>
        <w:ind w:right="47" w:hanging="360"/>
      </w:pPr>
      <w:r>
        <w:t xml:space="preserve">In the </w:t>
      </w:r>
      <w:r>
        <w:rPr>
          <w:b/>
        </w:rPr>
        <w:t>Navigation Pane</w:t>
      </w:r>
      <w:r>
        <w:t xml:space="preserve">, click </w:t>
      </w:r>
      <w:r>
        <w:rPr>
          <w:b/>
        </w:rPr>
        <w:t>Get Data</w:t>
      </w:r>
      <w:r>
        <w:t xml:space="preserve"> (located at the bottom of the pane). </w:t>
      </w:r>
    </w:p>
    <w:p w14:paraId="3D02ED80" w14:textId="293AE375" w:rsidR="0084672E" w:rsidRDefault="00ED0454" w:rsidP="0084672E">
      <w:pPr>
        <w:spacing w:after="167" w:line="259" w:lineRule="auto"/>
        <w:ind w:left="399"/>
      </w:pPr>
      <w:r>
        <w:rPr>
          <w:noProof/>
          <w:lang w:val="pt-PT" w:eastAsia="pt-PT"/>
        </w:rPr>
        <w:drawing>
          <wp:inline distT="0" distB="0" distL="0" distR="0" wp14:anchorId="5334CE67" wp14:editId="14593438">
            <wp:extent cx="2767012" cy="525542"/>
            <wp:effectExtent l="0" t="0" r="0" b="8255"/>
            <wp:docPr id="1794" name="Picture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72882" cy="526657"/>
                    </a:xfrm>
                    <a:prstGeom prst="rect">
                      <a:avLst/>
                    </a:prstGeom>
                  </pic:spPr>
                </pic:pic>
              </a:graphicData>
            </a:graphic>
          </wp:inline>
        </w:drawing>
      </w:r>
      <w:r w:rsidR="0084672E">
        <w:t xml:space="preserve"> </w:t>
      </w:r>
    </w:p>
    <w:p w14:paraId="345E149A" w14:textId="77777777" w:rsidR="0084672E" w:rsidRDefault="0084672E" w:rsidP="0084672E">
      <w:pPr>
        <w:numPr>
          <w:ilvl w:val="0"/>
          <w:numId w:val="23"/>
        </w:numPr>
        <w:spacing w:after="227" w:line="247" w:lineRule="auto"/>
        <w:ind w:right="47" w:hanging="360"/>
      </w:pPr>
      <w:r>
        <w:t xml:space="preserve">In the </w:t>
      </w:r>
      <w:r>
        <w:rPr>
          <w:b/>
        </w:rPr>
        <w:t>Get Data</w:t>
      </w:r>
      <w:r>
        <w:t xml:space="preserve"> page, inside the </w:t>
      </w:r>
      <w:r>
        <w:rPr>
          <w:b/>
        </w:rPr>
        <w:t>Files</w:t>
      </w:r>
      <w:r>
        <w:t xml:space="preserve"> tile, click </w:t>
      </w:r>
      <w:r>
        <w:rPr>
          <w:b/>
        </w:rPr>
        <w:t>Get</w:t>
      </w:r>
      <w:r>
        <w:t xml:space="preserve">. </w:t>
      </w:r>
    </w:p>
    <w:p w14:paraId="18492E44" w14:textId="7D44D88F" w:rsidR="0084672E" w:rsidRDefault="0084672E" w:rsidP="0084672E">
      <w:pPr>
        <w:spacing w:after="167" w:line="259" w:lineRule="auto"/>
        <w:ind w:left="399"/>
      </w:pPr>
      <w:r w:rsidRPr="00F97BE0">
        <w:rPr>
          <w:noProof/>
          <w:lang w:val="pt-PT" w:eastAsia="pt-PT"/>
        </w:rPr>
        <w:drawing>
          <wp:inline distT="0" distB="0" distL="0" distR="0" wp14:anchorId="470F6373" wp14:editId="339F31C3">
            <wp:extent cx="2115820" cy="2590800"/>
            <wp:effectExtent l="0" t="0" r="0" b="0"/>
            <wp:docPr id="1432" name="Picture 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15820" cy="2590800"/>
                    </a:xfrm>
                    <a:prstGeom prst="rect">
                      <a:avLst/>
                    </a:prstGeom>
                    <a:noFill/>
                    <a:ln>
                      <a:noFill/>
                    </a:ln>
                  </pic:spPr>
                </pic:pic>
              </a:graphicData>
            </a:graphic>
          </wp:inline>
        </w:drawing>
      </w:r>
      <w:r>
        <w:t xml:space="preserve"> </w:t>
      </w:r>
    </w:p>
    <w:p w14:paraId="4A80A3C5" w14:textId="77777777" w:rsidR="0084672E" w:rsidRDefault="0084672E" w:rsidP="0084672E">
      <w:pPr>
        <w:numPr>
          <w:ilvl w:val="0"/>
          <w:numId w:val="23"/>
        </w:numPr>
        <w:spacing w:after="227" w:line="247" w:lineRule="auto"/>
        <w:ind w:right="47" w:hanging="360"/>
      </w:pPr>
      <w:r>
        <w:t xml:space="preserve">Click the </w:t>
      </w:r>
      <w:r>
        <w:rPr>
          <w:b/>
        </w:rPr>
        <w:t>Local File</w:t>
      </w:r>
      <w:r>
        <w:t xml:space="preserve"> tile. </w:t>
      </w:r>
    </w:p>
    <w:p w14:paraId="441797D4" w14:textId="0228768C" w:rsidR="0084672E" w:rsidRDefault="0084672E" w:rsidP="0084672E">
      <w:pPr>
        <w:spacing w:after="171" w:line="259" w:lineRule="auto"/>
        <w:ind w:left="399"/>
      </w:pPr>
      <w:r w:rsidRPr="00F97BE0">
        <w:rPr>
          <w:noProof/>
          <w:lang w:val="pt-PT" w:eastAsia="pt-PT"/>
        </w:rPr>
        <w:drawing>
          <wp:inline distT="0" distB="0" distL="0" distR="0" wp14:anchorId="34670580" wp14:editId="5BFC8934">
            <wp:extent cx="2244725" cy="2256790"/>
            <wp:effectExtent l="0" t="0" r="3175" b="0"/>
            <wp:docPr id="1431" name="Picture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4725" cy="2256790"/>
                    </a:xfrm>
                    <a:prstGeom prst="rect">
                      <a:avLst/>
                    </a:prstGeom>
                    <a:noFill/>
                    <a:ln>
                      <a:noFill/>
                    </a:ln>
                  </pic:spPr>
                </pic:pic>
              </a:graphicData>
            </a:graphic>
          </wp:inline>
        </w:drawing>
      </w:r>
      <w:r>
        <w:t xml:space="preserve"> </w:t>
      </w:r>
    </w:p>
    <w:p w14:paraId="582882FF" w14:textId="37ADD5AF" w:rsidR="0084672E" w:rsidRDefault="0084672E" w:rsidP="0084672E">
      <w:pPr>
        <w:numPr>
          <w:ilvl w:val="0"/>
          <w:numId w:val="23"/>
        </w:numPr>
        <w:spacing w:after="163" w:line="259" w:lineRule="auto"/>
        <w:ind w:right="47" w:hanging="360"/>
      </w:pPr>
      <w:r>
        <w:t xml:space="preserve">In the </w:t>
      </w:r>
      <w:r>
        <w:rPr>
          <w:b/>
        </w:rPr>
        <w:t>Choose File to Upload</w:t>
      </w:r>
      <w:r>
        <w:t xml:space="preserve"> window, navigate to the </w:t>
      </w:r>
      <w:r w:rsidR="00C546EE">
        <w:rPr>
          <w:b/>
        </w:rPr>
        <w:t>E</w:t>
      </w:r>
      <w:r>
        <w:rPr>
          <w:b/>
        </w:rPr>
        <w:t>:\</w:t>
      </w:r>
      <w:r w:rsidR="00C546EE">
        <w:rPr>
          <w:b/>
        </w:rPr>
        <w:t xml:space="preserve">Labs\Lab </w:t>
      </w:r>
      <w:r>
        <w:rPr>
          <w:b/>
        </w:rPr>
        <w:t>1\</w:t>
      </w:r>
      <w:r>
        <w:t xml:space="preserve"> folder. </w:t>
      </w:r>
    </w:p>
    <w:p w14:paraId="25364874" w14:textId="77777777" w:rsidR="0084672E" w:rsidRDefault="0084672E" w:rsidP="0084672E">
      <w:pPr>
        <w:numPr>
          <w:ilvl w:val="0"/>
          <w:numId w:val="23"/>
        </w:numPr>
        <w:spacing w:after="170" w:line="247" w:lineRule="auto"/>
        <w:ind w:right="47" w:hanging="360"/>
      </w:pPr>
      <w:r>
        <w:lastRenderedPageBreak/>
        <w:t xml:space="preserve">Select the </w:t>
      </w:r>
      <w:r>
        <w:rPr>
          <w:b/>
        </w:rPr>
        <w:t>US Sales Analysis.pbix</w:t>
      </w:r>
      <w:r>
        <w:t xml:space="preserve"> file, and then click </w:t>
      </w:r>
      <w:r>
        <w:rPr>
          <w:b/>
        </w:rPr>
        <w:t>Open</w:t>
      </w:r>
      <w:r>
        <w:t xml:space="preserve">. </w:t>
      </w:r>
    </w:p>
    <w:p w14:paraId="2E865F7C" w14:textId="0FE1FD4D" w:rsidR="0084672E" w:rsidRDefault="0084672E" w:rsidP="0084672E">
      <w:pPr>
        <w:spacing w:after="232" w:line="249" w:lineRule="auto"/>
        <w:ind w:left="391" w:right="25"/>
      </w:pPr>
      <w:r>
        <w:rPr>
          <w:i/>
        </w:rPr>
        <w:t xml:space="preserve">This is the Power BI Desktop file that </w:t>
      </w:r>
      <w:r w:rsidR="007C4373">
        <w:rPr>
          <w:i/>
        </w:rPr>
        <w:t xml:space="preserve">was </w:t>
      </w:r>
      <w:r>
        <w:rPr>
          <w:i/>
        </w:rPr>
        <w:t>created in lab</w:t>
      </w:r>
      <w:r w:rsidR="007C4373">
        <w:rPr>
          <w:i/>
        </w:rPr>
        <w:t xml:space="preserve"> 1</w:t>
      </w:r>
      <w:r>
        <w:rPr>
          <w:i/>
        </w:rPr>
        <w:t xml:space="preserve">. </w:t>
      </w:r>
    </w:p>
    <w:p w14:paraId="7409ED9D" w14:textId="07386793" w:rsidR="0084672E" w:rsidRDefault="0084672E" w:rsidP="0084672E">
      <w:pPr>
        <w:numPr>
          <w:ilvl w:val="0"/>
          <w:numId w:val="23"/>
        </w:numPr>
        <w:spacing w:after="227" w:line="247" w:lineRule="auto"/>
        <w:ind w:right="47" w:hanging="360"/>
      </w:pPr>
      <w:r>
        <w:t xml:space="preserve">When the file has uploaded, in the </w:t>
      </w:r>
      <w:r>
        <w:rPr>
          <w:b/>
        </w:rPr>
        <w:t>Navigation Pane</w:t>
      </w:r>
      <w:r w:rsidR="00777ED6">
        <w:rPr>
          <w:b/>
        </w:rPr>
        <w:t xml:space="preserve">, </w:t>
      </w:r>
      <w:r w:rsidR="00777ED6">
        <w:t>on the center of the screen</w:t>
      </w:r>
      <w:r>
        <w:t xml:space="preserve">, notice the addition of the </w:t>
      </w:r>
      <w:r>
        <w:rPr>
          <w:b/>
        </w:rPr>
        <w:t>US Sales Analysis</w:t>
      </w:r>
      <w:r>
        <w:t xml:space="preserve"> </w:t>
      </w:r>
      <w:r w:rsidR="00777ED6">
        <w:t xml:space="preserve">dashboard, </w:t>
      </w:r>
      <w:r>
        <w:t xml:space="preserve">report and dataset. </w:t>
      </w:r>
    </w:p>
    <w:p w14:paraId="3BED8A82" w14:textId="781CDB38" w:rsidR="0084672E" w:rsidRDefault="0084672E" w:rsidP="00777ED6">
      <w:pPr>
        <w:spacing w:after="171" w:line="259" w:lineRule="auto"/>
        <w:ind w:left="396"/>
      </w:pPr>
    </w:p>
    <w:p w14:paraId="0612FE0A" w14:textId="071515A6" w:rsidR="00777ED6" w:rsidRDefault="00777ED6" w:rsidP="00777ED6">
      <w:pPr>
        <w:spacing w:after="171" w:line="259" w:lineRule="auto"/>
        <w:ind w:left="396"/>
      </w:pPr>
      <w:r>
        <w:rPr>
          <w:noProof/>
          <w:lang w:val="pt-PT" w:eastAsia="pt-PT"/>
        </w:rPr>
        <w:drawing>
          <wp:inline distT="0" distB="0" distL="0" distR="0" wp14:anchorId="6A93D097" wp14:editId="4A196C48">
            <wp:extent cx="5200650" cy="1530701"/>
            <wp:effectExtent l="0" t="0" r="0" b="0"/>
            <wp:docPr id="1797" name="Picture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04677" cy="1531886"/>
                    </a:xfrm>
                    <a:prstGeom prst="rect">
                      <a:avLst/>
                    </a:prstGeom>
                    <a:noFill/>
                    <a:ln>
                      <a:noFill/>
                    </a:ln>
                  </pic:spPr>
                </pic:pic>
              </a:graphicData>
            </a:graphic>
          </wp:inline>
        </w:drawing>
      </w:r>
    </w:p>
    <w:p w14:paraId="4EEC3BAC" w14:textId="1C32AB9F" w:rsidR="00777ED6" w:rsidRDefault="00777ED6" w:rsidP="00777ED6">
      <w:pPr>
        <w:spacing w:after="171" w:line="259" w:lineRule="auto"/>
        <w:ind w:left="396"/>
      </w:pPr>
    </w:p>
    <w:p w14:paraId="5EEEB85E" w14:textId="298B3518" w:rsidR="00777ED6" w:rsidRDefault="00777ED6" w:rsidP="00777ED6">
      <w:pPr>
        <w:spacing w:after="171" w:line="259" w:lineRule="auto"/>
        <w:ind w:left="396"/>
      </w:pPr>
      <w:r>
        <w:rPr>
          <w:noProof/>
          <w:lang w:val="pt-PT" w:eastAsia="pt-PT"/>
        </w:rPr>
        <w:drawing>
          <wp:inline distT="0" distB="0" distL="0" distR="0" wp14:anchorId="0092B571" wp14:editId="502CEB97">
            <wp:extent cx="5472430" cy="2576830"/>
            <wp:effectExtent l="0" t="0" r="0" b="0"/>
            <wp:docPr id="1799" name="Picture 1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72430" cy="2576830"/>
                    </a:xfrm>
                    <a:prstGeom prst="rect">
                      <a:avLst/>
                    </a:prstGeom>
                    <a:noFill/>
                    <a:ln>
                      <a:noFill/>
                    </a:ln>
                  </pic:spPr>
                </pic:pic>
              </a:graphicData>
            </a:graphic>
          </wp:inline>
        </w:drawing>
      </w:r>
    </w:p>
    <w:p w14:paraId="5C80AEFC" w14:textId="257E5F65" w:rsidR="00777ED6" w:rsidRDefault="00777ED6" w:rsidP="00777ED6">
      <w:pPr>
        <w:spacing w:after="171" w:line="259" w:lineRule="auto"/>
        <w:ind w:left="396"/>
      </w:pPr>
    </w:p>
    <w:p w14:paraId="7C1E72A4" w14:textId="04080407" w:rsidR="00777ED6" w:rsidRDefault="00777ED6" w:rsidP="00777ED6">
      <w:pPr>
        <w:spacing w:after="171" w:line="259" w:lineRule="auto"/>
        <w:ind w:left="396"/>
      </w:pPr>
      <w:r>
        <w:rPr>
          <w:noProof/>
          <w:lang w:val="pt-PT" w:eastAsia="pt-PT"/>
        </w:rPr>
        <w:lastRenderedPageBreak/>
        <w:drawing>
          <wp:inline distT="0" distB="0" distL="0" distR="0" wp14:anchorId="428F42EE" wp14:editId="4E1B6E39">
            <wp:extent cx="4124325" cy="2285563"/>
            <wp:effectExtent l="0" t="0" r="0" b="635"/>
            <wp:docPr id="1800" name="Picture 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5372" cy="2286143"/>
                    </a:xfrm>
                    <a:prstGeom prst="rect">
                      <a:avLst/>
                    </a:prstGeom>
                  </pic:spPr>
                </pic:pic>
              </a:graphicData>
            </a:graphic>
          </wp:inline>
        </w:drawing>
      </w:r>
    </w:p>
    <w:p w14:paraId="25C3FFB7" w14:textId="77777777" w:rsidR="00777ED6" w:rsidRDefault="00777ED6" w:rsidP="0084672E">
      <w:pPr>
        <w:spacing w:after="171" w:line="259" w:lineRule="auto"/>
        <w:ind w:left="399"/>
      </w:pPr>
    </w:p>
    <w:p w14:paraId="22E77B6A" w14:textId="77777777" w:rsidR="0084672E" w:rsidRDefault="0084672E" w:rsidP="0084672E">
      <w:pPr>
        <w:spacing w:after="232" w:line="249" w:lineRule="auto"/>
        <w:ind w:left="391" w:right="25"/>
      </w:pPr>
      <w:r>
        <w:rPr>
          <w:i/>
        </w:rPr>
        <w:t xml:space="preserve">The Power BI Desktop file contains both a model and a report. In Power BI, the model is now expressed as a dataset. </w:t>
      </w:r>
    </w:p>
    <w:p w14:paraId="359BAD12" w14:textId="608768B4" w:rsidR="00777ED6" w:rsidRDefault="0084672E" w:rsidP="0084672E">
      <w:pPr>
        <w:numPr>
          <w:ilvl w:val="0"/>
          <w:numId w:val="23"/>
        </w:numPr>
        <w:spacing w:after="163" w:line="259" w:lineRule="auto"/>
        <w:ind w:right="47" w:hanging="360"/>
      </w:pPr>
      <w:r>
        <w:t xml:space="preserve">In the </w:t>
      </w:r>
      <w:r w:rsidR="00777ED6">
        <w:t xml:space="preserve">dashboard “US Sales Analysis.pbix” click the settings option to change its name to </w:t>
      </w:r>
      <w:r>
        <w:rPr>
          <w:b/>
        </w:rPr>
        <w:t>Tailspin Toys CY2015</w:t>
      </w:r>
      <w:r w:rsidR="00777ED6">
        <w:t>:</w:t>
      </w:r>
    </w:p>
    <w:p w14:paraId="065B1ACF" w14:textId="60DD0917" w:rsidR="00777ED6" w:rsidRDefault="00777ED6" w:rsidP="00777ED6">
      <w:pPr>
        <w:spacing w:after="163" w:line="259" w:lineRule="auto"/>
        <w:ind w:left="396" w:right="47"/>
      </w:pPr>
      <w:r>
        <w:rPr>
          <w:noProof/>
          <w:lang w:val="pt-PT" w:eastAsia="pt-PT"/>
        </w:rPr>
        <w:drawing>
          <wp:inline distT="0" distB="0" distL="0" distR="0" wp14:anchorId="7F9D5399" wp14:editId="3F3CC91A">
            <wp:extent cx="5486400" cy="281305"/>
            <wp:effectExtent l="0" t="0" r="0" b="4445"/>
            <wp:docPr id="1802" name="Picture 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86400" cy="281305"/>
                    </a:xfrm>
                    <a:prstGeom prst="rect">
                      <a:avLst/>
                    </a:prstGeom>
                    <a:noFill/>
                    <a:ln>
                      <a:noFill/>
                    </a:ln>
                  </pic:spPr>
                </pic:pic>
              </a:graphicData>
            </a:graphic>
          </wp:inline>
        </w:drawing>
      </w:r>
    </w:p>
    <w:p w14:paraId="1AB28F8C" w14:textId="6F011ACC" w:rsidR="00777ED6" w:rsidRDefault="00777ED6" w:rsidP="00777ED6">
      <w:pPr>
        <w:spacing w:after="163" w:line="259" w:lineRule="auto"/>
        <w:ind w:left="396" w:right="47"/>
      </w:pPr>
      <w:r>
        <w:rPr>
          <w:noProof/>
          <w:lang w:val="pt-PT" w:eastAsia="pt-PT"/>
        </w:rPr>
        <w:drawing>
          <wp:inline distT="0" distB="0" distL="0" distR="0" wp14:anchorId="186E0643" wp14:editId="0DEAF8F4">
            <wp:extent cx="1940559" cy="3167063"/>
            <wp:effectExtent l="0" t="0" r="3175" b="0"/>
            <wp:docPr id="1803" name="Picture 1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41513" cy="3168620"/>
                    </a:xfrm>
                    <a:prstGeom prst="rect">
                      <a:avLst/>
                    </a:prstGeom>
                  </pic:spPr>
                </pic:pic>
              </a:graphicData>
            </a:graphic>
          </wp:inline>
        </w:drawing>
      </w:r>
    </w:p>
    <w:p w14:paraId="057BA815" w14:textId="0B6756DF" w:rsidR="00777ED6" w:rsidRPr="00777ED6" w:rsidRDefault="00777ED6" w:rsidP="00777ED6">
      <w:pPr>
        <w:spacing w:after="163" w:line="259" w:lineRule="auto"/>
        <w:ind w:left="396" w:right="47"/>
      </w:pPr>
      <w:r>
        <w:t xml:space="preserve">Click </w:t>
      </w:r>
      <w:r>
        <w:rPr>
          <w:b/>
        </w:rPr>
        <w:t xml:space="preserve">Save </w:t>
      </w:r>
      <w:r>
        <w:t>to complete the operation.</w:t>
      </w:r>
    </w:p>
    <w:p w14:paraId="4AF8B9AD" w14:textId="77777777" w:rsidR="00777ED6" w:rsidRDefault="00777ED6" w:rsidP="00777ED6">
      <w:pPr>
        <w:spacing w:after="163" w:line="259" w:lineRule="auto"/>
        <w:ind w:left="396" w:right="47"/>
      </w:pPr>
    </w:p>
    <w:p w14:paraId="25765159" w14:textId="64A29324" w:rsidR="0084672E" w:rsidRDefault="00777ED6" w:rsidP="0084672E">
      <w:pPr>
        <w:numPr>
          <w:ilvl w:val="0"/>
          <w:numId w:val="23"/>
        </w:numPr>
        <w:spacing w:after="163" w:line="259" w:lineRule="auto"/>
        <w:ind w:right="47" w:hanging="360"/>
      </w:pPr>
      <w:r>
        <w:t xml:space="preserve">Next, open the dashboard, by clicking its name and </w:t>
      </w:r>
      <w:r w:rsidR="0084672E">
        <w:t xml:space="preserve">notice the </w:t>
      </w:r>
      <w:r w:rsidR="0084672E">
        <w:rPr>
          <w:b/>
        </w:rPr>
        <w:t>US Sales Analysis.pbix</w:t>
      </w:r>
      <w:r w:rsidR="0084672E">
        <w:t xml:space="preserve"> tile. </w:t>
      </w:r>
    </w:p>
    <w:p w14:paraId="471B93E1" w14:textId="7E4FE753" w:rsidR="0084672E" w:rsidRDefault="00777ED6" w:rsidP="0084672E">
      <w:pPr>
        <w:spacing w:after="167" w:line="259" w:lineRule="auto"/>
        <w:ind w:left="0" w:right="3178"/>
        <w:jc w:val="center"/>
      </w:pPr>
      <w:r>
        <w:rPr>
          <w:noProof/>
          <w:lang w:val="pt-PT" w:eastAsia="pt-PT"/>
        </w:rPr>
        <w:lastRenderedPageBreak/>
        <w:drawing>
          <wp:inline distT="0" distB="0" distL="0" distR="0" wp14:anchorId="3D2ED4C1" wp14:editId="66EF1D9C">
            <wp:extent cx="5505450" cy="1524000"/>
            <wp:effectExtent l="0" t="0" r="0" b="0"/>
            <wp:docPr id="1804" name="Picture 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05450" cy="1524000"/>
                    </a:xfrm>
                    <a:prstGeom prst="rect">
                      <a:avLst/>
                    </a:prstGeom>
                    <a:noFill/>
                    <a:ln>
                      <a:noFill/>
                    </a:ln>
                  </pic:spPr>
                </pic:pic>
              </a:graphicData>
            </a:graphic>
          </wp:inline>
        </w:drawing>
      </w:r>
      <w:r w:rsidR="0084672E">
        <w:t xml:space="preserve"> </w:t>
      </w:r>
    </w:p>
    <w:p w14:paraId="080502B2" w14:textId="6673A901" w:rsidR="0084672E" w:rsidRDefault="0084672E" w:rsidP="0084672E">
      <w:pPr>
        <w:spacing w:after="350" w:line="249" w:lineRule="auto"/>
        <w:ind w:left="391" w:right="25"/>
        <w:rPr>
          <w:i/>
        </w:rPr>
      </w:pPr>
      <w:r>
        <w:rPr>
          <w:i/>
        </w:rPr>
        <w:t xml:space="preserve">The tile defines a relationship between the dashboard and the dataset, and will be the resource queried when asking Q&amp;A questions. Additionally, clicking the tile can quickly enable browsing the report based on the dataset. </w:t>
      </w:r>
    </w:p>
    <w:p w14:paraId="434525FB" w14:textId="54D303FC" w:rsidR="0084672E" w:rsidRDefault="0084672E" w:rsidP="003C18E4">
      <w:pPr>
        <w:pStyle w:val="Heading3"/>
      </w:pPr>
      <w:r>
        <w:t xml:space="preserve">Creating a Featured Question </w:t>
      </w:r>
    </w:p>
    <w:p w14:paraId="3E4CB596" w14:textId="77777777" w:rsidR="00C546EE" w:rsidRPr="00C546EE" w:rsidRDefault="00C546EE" w:rsidP="00C546EE"/>
    <w:p w14:paraId="4ECED451" w14:textId="2692CC1D" w:rsidR="0084672E" w:rsidRDefault="0084672E" w:rsidP="0084672E">
      <w:pPr>
        <w:spacing w:after="173"/>
        <w:ind w:left="-5" w:right="1167"/>
      </w:pPr>
      <w:r>
        <w:t xml:space="preserve">In this task, you will create a featured question to assist users when using Q&amp;A with the </w:t>
      </w:r>
      <w:r>
        <w:rPr>
          <w:b/>
        </w:rPr>
        <w:t>US Sales Analysis</w:t>
      </w:r>
      <w:r>
        <w:t xml:space="preserve"> dataset. </w:t>
      </w:r>
    </w:p>
    <w:p w14:paraId="68AD3FD6" w14:textId="77777777" w:rsidR="00C546EE" w:rsidRDefault="00C546EE" w:rsidP="0084672E">
      <w:pPr>
        <w:spacing w:after="173"/>
        <w:ind w:left="-5" w:right="1167"/>
      </w:pPr>
    </w:p>
    <w:p w14:paraId="6FB401DD" w14:textId="739A7873" w:rsidR="0084672E" w:rsidRDefault="0084672E" w:rsidP="0084672E">
      <w:pPr>
        <w:numPr>
          <w:ilvl w:val="0"/>
          <w:numId w:val="24"/>
        </w:numPr>
        <w:spacing w:after="227" w:line="247" w:lineRule="auto"/>
        <w:ind w:right="47" w:hanging="360"/>
      </w:pPr>
      <w:r>
        <w:t>At the top</w:t>
      </w:r>
      <w:r w:rsidR="00A60A2B">
        <w:t>-</w:t>
      </w:r>
      <w:r>
        <w:t xml:space="preserve">right corner, click the </w:t>
      </w:r>
      <w:r>
        <w:rPr>
          <w:b/>
        </w:rPr>
        <w:t>Settings</w:t>
      </w:r>
      <w:r>
        <w:t xml:space="preserve"> command (cog), and then select </w:t>
      </w:r>
      <w:r>
        <w:rPr>
          <w:b/>
        </w:rPr>
        <w:t>Settings</w:t>
      </w:r>
      <w:r>
        <w:t xml:space="preserve">. </w:t>
      </w:r>
    </w:p>
    <w:p w14:paraId="67B85E57" w14:textId="187202B0" w:rsidR="0084672E" w:rsidRDefault="0084672E" w:rsidP="0084672E">
      <w:pPr>
        <w:spacing w:after="167" w:line="259" w:lineRule="auto"/>
        <w:ind w:left="399"/>
      </w:pPr>
      <w:r w:rsidRPr="00F97BE0">
        <w:rPr>
          <w:noProof/>
          <w:lang w:val="pt-PT" w:eastAsia="pt-PT"/>
        </w:rPr>
        <w:drawing>
          <wp:inline distT="0" distB="0" distL="0" distR="0" wp14:anchorId="72F42792" wp14:editId="54A35147">
            <wp:extent cx="1934210" cy="3036570"/>
            <wp:effectExtent l="0" t="0" r="8890" b="0"/>
            <wp:docPr id="1428" name="Picture 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34210" cy="3036570"/>
                    </a:xfrm>
                    <a:prstGeom prst="rect">
                      <a:avLst/>
                    </a:prstGeom>
                    <a:noFill/>
                    <a:ln>
                      <a:noFill/>
                    </a:ln>
                  </pic:spPr>
                </pic:pic>
              </a:graphicData>
            </a:graphic>
          </wp:inline>
        </w:drawing>
      </w:r>
      <w:r>
        <w:t xml:space="preserve"> </w:t>
      </w:r>
    </w:p>
    <w:p w14:paraId="27080E8B" w14:textId="77777777" w:rsidR="0084672E" w:rsidRDefault="0084672E" w:rsidP="0084672E">
      <w:pPr>
        <w:numPr>
          <w:ilvl w:val="0"/>
          <w:numId w:val="24"/>
        </w:numPr>
        <w:spacing w:after="227" w:line="247" w:lineRule="auto"/>
        <w:ind w:right="47" w:hanging="360"/>
      </w:pPr>
      <w:r>
        <w:t xml:space="preserve">Select the </w:t>
      </w:r>
      <w:r>
        <w:rPr>
          <w:b/>
        </w:rPr>
        <w:t>Datasets</w:t>
      </w:r>
      <w:r>
        <w:t xml:space="preserve"> tab. </w:t>
      </w:r>
    </w:p>
    <w:p w14:paraId="7B22A34A" w14:textId="14AC9992" w:rsidR="0084672E" w:rsidRDefault="0084672E" w:rsidP="0084672E">
      <w:pPr>
        <w:spacing w:after="171" w:line="259" w:lineRule="auto"/>
        <w:ind w:left="0" w:right="3794"/>
        <w:jc w:val="center"/>
      </w:pPr>
      <w:r w:rsidRPr="00F97BE0">
        <w:rPr>
          <w:noProof/>
          <w:lang w:val="pt-PT" w:eastAsia="pt-PT"/>
        </w:rPr>
        <w:lastRenderedPageBreak/>
        <w:drawing>
          <wp:inline distT="0" distB="0" distL="0" distR="0" wp14:anchorId="1B9F0161" wp14:editId="10973A84">
            <wp:extent cx="3387725" cy="1189990"/>
            <wp:effectExtent l="0" t="0" r="3175" b="0"/>
            <wp:docPr id="1427" name="Picture 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87725" cy="1189990"/>
                    </a:xfrm>
                    <a:prstGeom prst="rect">
                      <a:avLst/>
                    </a:prstGeom>
                    <a:noFill/>
                    <a:ln>
                      <a:noFill/>
                    </a:ln>
                  </pic:spPr>
                </pic:pic>
              </a:graphicData>
            </a:graphic>
          </wp:inline>
        </w:drawing>
      </w:r>
      <w:r>
        <w:t xml:space="preserve"> </w:t>
      </w:r>
    </w:p>
    <w:p w14:paraId="7ADF41F2" w14:textId="77777777" w:rsidR="0084672E" w:rsidRDefault="0084672E" w:rsidP="0084672E">
      <w:pPr>
        <w:numPr>
          <w:ilvl w:val="0"/>
          <w:numId w:val="24"/>
        </w:numPr>
        <w:spacing w:after="227" w:line="247" w:lineRule="auto"/>
        <w:ind w:right="47" w:hanging="360"/>
      </w:pPr>
      <w:r>
        <w:t xml:space="preserve">Ensure that the </w:t>
      </w:r>
      <w:r>
        <w:rPr>
          <w:b/>
        </w:rPr>
        <w:t>US Sales Analysis</w:t>
      </w:r>
      <w:r>
        <w:t xml:space="preserve"> dataset is selected. </w:t>
      </w:r>
    </w:p>
    <w:p w14:paraId="61F1C8B0" w14:textId="4F0BB256" w:rsidR="0084672E" w:rsidRDefault="0084672E" w:rsidP="0084672E">
      <w:pPr>
        <w:spacing w:after="167" w:line="259" w:lineRule="auto"/>
        <w:ind w:left="0" w:right="4230"/>
        <w:jc w:val="center"/>
      </w:pPr>
      <w:r w:rsidRPr="00F97BE0">
        <w:rPr>
          <w:noProof/>
          <w:lang w:val="pt-PT" w:eastAsia="pt-PT"/>
        </w:rPr>
        <w:drawing>
          <wp:inline distT="0" distB="0" distL="0" distR="0" wp14:anchorId="3E04AB19" wp14:editId="14E27769">
            <wp:extent cx="3112770" cy="1301115"/>
            <wp:effectExtent l="0" t="0" r="0" b="0"/>
            <wp:docPr id="1426" name="Picture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12770" cy="1301115"/>
                    </a:xfrm>
                    <a:prstGeom prst="rect">
                      <a:avLst/>
                    </a:prstGeom>
                    <a:noFill/>
                    <a:ln>
                      <a:noFill/>
                    </a:ln>
                  </pic:spPr>
                </pic:pic>
              </a:graphicData>
            </a:graphic>
          </wp:inline>
        </w:drawing>
      </w:r>
      <w:r>
        <w:t xml:space="preserve"> </w:t>
      </w:r>
    </w:p>
    <w:p w14:paraId="13ACF7CF" w14:textId="64808505" w:rsidR="0084672E" w:rsidRDefault="0084672E" w:rsidP="0084672E">
      <w:pPr>
        <w:numPr>
          <w:ilvl w:val="0"/>
          <w:numId w:val="24"/>
        </w:numPr>
        <w:spacing w:after="163" w:line="259" w:lineRule="auto"/>
        <w:ind w:right="47" w:hanging="360"/>
      </w:pPr>
      <w:r>
        <w:t xml:space="preserve">Expand </w:t>
      </w:r>
      <w:r>
        <w:rPr>
          <w:b/>
        </w:rPr>
        <w:t>Featured Q&amp;A Questions</w:t>
      </w:r>
      <w:r>
        <w:t xml:space="preserve">. </w:t>
      </w:r>
    </w:p>
    <w:p w14:paraId="6DAB7AF1" w14:textId="77777777" w:rsidR="0084672E" w:rsidRDefault="0084672E" w:rsidP="0084672E">
      <w:pPr>
        <w:numPr>
          <w:ilvl w:val="0"/>
          <w:numId w:val="24"/>
        </w:numPr>
        <w:spacing w:after="227" w:line="247" w:lineRule="auto"/>
        <w:ind w:right="47" w:hanging="360"/>
      </w:pPr>
      <w:r>
        <w:t xml:space="preserve">Click the </w:t>
      </w:r>
      <w:r>
        <w:rPr>
          <w:b/>
        </w:rPr>
        <w:t>Add a Question</w:t>
      </w:r>
      <w:r>
        <w:t xml:space="preserve"> link. </w:t>
      </w:r>
    </w:p>
    <w:p w14:paraId="669858F9" w14:textId="0DEBAB8C" w:rsidR="0084672E" w:rsidRDefault="0084672E" w:rsidP="0084672E">
      <w:pPr>
        <w:spacing w:after="167" w:line="259" w:lineRule="auto"/>
        <w:ind w:left="0" w:right="1377"/>
        <w:jc w:val="right"/>
      </w:pPr>
      <w:r w:rsidRPr="00F97BE0">
        <w:rPr>
          <w:noProof/>
          <w:lang w:val="pt-PT" w:eastAsia="pt-PT"/>
        </w:rPr>
        <w:drawing>
          <wp:inline distT="0" distB="0" distL="0" distR="0" wp14:anchorId="5424B526" wp14:editId="07602157">
            <wp:extent cx="5158105" cy="990600"/>
            <wp:effectExtent l="0" t="0" r="4445" b="0"/>
            <wp:docPr id="1425" name="Picture 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58105" cy="990600"/>
                    </a:xfrm>
                    <a:prstGeom prst="rect">
                      <a:avLst/>
                    </a:prstGeom>
                    <a:noFill/>
                    <a:ln>
                      <a:noFill/>
                    </a:ln>
                  </pic:spPr>
                </pic:pic>
              </a:graphicData>
            </a:graphic>
          </wp:inline>
        </w:drawing>
      </w:r>
      <w:r>
        <w:t xml:space="preserve"> </w:t>
      </w:r>
    </w:p>
    <w:p w14:paraId="7D9A382C" w14:textId="77777777" w:rsidR="0084672E" w:rsidRDefault="0084672E" w:rsidP="0084672E">
      <w:pPr>
        <w:numPr>
          <w:ilvl w:val="0"/>
          <w:numId w:val="24"/>
        </w:numPr>
        <w:spacing w:after="227" w:line="247" w:lineRule="auto"/>
        <w:ind w:right="47" w:hanging="360"/>
      </w:pPr>
      <w:r>
        <w:t xml:space="preserve">In the box, enter </w:t>
      </w:r>
      <w:r>
        <w:rPr>
          <w:b/>
        </w:rPr>
        <w:t>Show total net revenue</w:t>
      </w:r>
      <w:r>
        <w:t xml:space="preserve">. </w:t>
      </w:r>
    </w:p>
    <w:p w14:paraId="2069E985" w14:textId="414D5545" w:rsidR="0084672E" w:rsidRDefault="0084672E" w:rsidP="0084672E">
      <w:pPr>
        <w:spacing w:after="167" w:line="259" w:lineRule="auto"/>
        <w:ind w:left="0" w:right="1765"/>
        <w:jc w:val="right"/>
      </w:pPr>
      <w:r w:rsidRPr="00F97BE0">
        <w:rPr>
          <w:noProof/>
          <w:lang w:val="pt-PT" w:eastAsia="pt-PT"/>
        </w:rPr>
        <w:drawing>
          <wp:inline distT="0" distB="0" distL="0" distR="0" wp14:anchorId="1F464F32" wp14:editId="5684D788">
            <wp:extent cx="4964430" cy="1360170"/>
            <wp:effectExtent l="0" t="0" r="7620" b="0"/>
            <wp:docPr id="1424" name="Picture 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64430" cy="1360170"/>
                    </a:xfrm>
                    <a:prstGeom prst="rect">
                      <a:avLst/>
                    </a:prstGeom>
                    <a:noFill/>
                    <a:ln>
                      <a:noFill/>
                    </a:ln>
                  </pic:spPr>
                </pic:pic>
              </a:graphicData>
            </a:graphic>
          </wp:inline>
        </w:drawing>
      </w:r>
      <w:r>
        <w:t xml:space="preserve"> </w:t>
      </w:r>
    </w:p>
    <w:p w14:paraId="1A305EC6" w14:textId="77777777" w:rsidR="0084672E" w:rsidRDefault="0084672E" w:rsidP="0084672E">
      <w:pPr>
        <w:numPr>
          <w:ilvl w:val="0"/>
          <w:numId w:val="24"/>
        </w:numPr>
        <w:spacing w:after="174" w:line="247" w:lineRule="auto"/>
        <w:ind w:right="47" w:hanging="360"/>
      </w:pPr>
      <w:r>
        <w:t xml:space="preserve">Click </w:t>
      </w:r>
      <w:r>
        <w:rPr>
          <w:b/>
        </w:rPr>
        <w:t>Apply</w:t>
      </w:r>
      <w:r>
        <w:t xml:space="preserve">. </w:t>
      </w:r>
    </w:p>
    <w:p w14:paraId="4CB08209" w14:textId="3A299859" w:rsidR="0084672E" w:rsidRDefault="0084672E" w:rsidP="0084672E">
      <w:pPr>
        <w:numPr>
          <w:ilvl w:val="0"/>
          <w:numId w:val="24"/>
        </w:numPr>
        <w:spacing w:after="227" w:line="247" w:lineRule="auto"/>
        <w:ind w:right="47" w:hanging="360"/>
      </w:pPr>
      <w:r>
        <w:t>Reload the web page</w:t>
      </w:r>
      <w:r w:rsidR="00C07863">
        <w:t xml:space="preserve"> by </w:t>
      </w:r>
      <w:r w:rsidR="004461CA">
        <w:t xml:space="preserve">pressing </w:t>
      </w:r>
      <w:r w:rsidR="00C07863">
        <w:t>F5</w:t>
      </w:r>
      <w:r>
        <w:t xml:space="preserve">. </w:t>
      </w:r>
      <w:r w:rsidR="00777ED6">
        <w:t>Ignore any errors that might appear related to the gateway and data source credentials.</w:t>
      </w:r>
    </w:p>
    <w:p w14:paraId="780BA9E6" w14:textId="77777777" w:rsidR="00777ED6" w:rsidRDefault="0084672E" w:rsidP="00777ED6">
      <w:pPr>
        <w:spacing w:after="0" w:line="259" w:lineRule="auto"/>
        <w:ind w:left="0"/>
      </w:pPr>
      <w:r>
        <w:t xml:space="preserve"> </w:t>
      </w:r>
    </w:p>
    <w:p w14:paraId="7E26FD81" w14:textId="59143A41" w:rsidR="0084672E" w:rsidRDefault="003C18E4" w:rsidP="00777ED6">
      <w:pPr>
        <w:spacing w:after="0" w:line="259" w:lineRule="auto"/>
        <w:ind w:left="0"/>
      </w:pPr>
      <w:r w:rsidRPr="00777ED6">
        <w:rPr>
          <w:rFonts w:ascii="Arial" w:hAnsi="Arial" w:cs="Tahoma"/>
          <w:b/>
          <w:bCs/>
          <w:kern w:val="32"/>
          <w:sz w:val="36"/>
          <w:szCs w:val="32"/>
        </w:rPr>
        <w:lastRenderedPageBreak/>
        <w:t xml:space="preserve">Exercise 3: </w:t>
      </w:r>
      <w:r w:rsidR="0084672E" w:rsidRPr="00777ED6">
        <w:rPr>
          <w:rFonts w:ascii="Arial" w:hAnsi="Arial" w:cs="Tahoma"/>
          <w:b/>
          <w:bCs/>
          <w:kern w:val="32"/>
          <w:sz w:val="36"/>
          <w:szCs w:val="32"/>
        </w:rPr>
        <w:t>Assembling a Power BI Dashboard</w:t>
      </w:r>
      <w:r w:rsidR="0084672E">
        <w:t xml:space="preserve"> </w:t>
      </w:r>
    </w:p>
    <w:p w14:paraId="31D3E7A4" w14:textId="1B82A76F" w:rsidR="003C18E4" w:rsidRDefault="003C18E4" w:rsidP="0084672E">
      <w:pPr>
        <w:spacing w:after="348"/>
        <w:ind w:left="-5" w:right="47"/>
      </w:pPr>
    </w:p>
    <w:p w14:paraId="1591C596" w14:textId="77777777" w:rsidR="003C18E4" w:rsidRPr="002F5608" w:rsidRDefault="003C18E4" w:rsidP="003C18E4">
      <w:pPr>
        <w:pStyle w:val="Heading3"/>
      </w:pPr>
      <w:r w:rsidRPr="002F5608">
        <w:t>Introduction</w:t>
      </w:r>
    </w:p>
    <w:p w14:paraId="1455B6F4" w14:textId="77777777" w:rsidR="003C18E4" w:rsidRDefault="003C18E4" w:rsidP="003C18E4"/>
    <w:p w14:paraId="7886A231" w14:textId="77777777" w:rsidR="003C18E4" w:rsidRPr="003C18E4" w:rsidRDefault="003C18E4" w:rsidP="003C18E4">
      <w:r w:rsidRPr="003C18E4">
        <w:t xml:space="preserve">In this exercise, you will assemble a dashboard by creating tiles sourced from Q&amp;A questions, and also from new and existing report visualizations. </w:t>
      </w:r>
    </w:p>
    <w:p w14:paraId="56BE534A" w14:textId="77777777" w:rsidR="003C18E4" w:rsidRDefault="003C18E4" w:rsidP="003C18E4"/>
    <w:p w14:paraId="5E8E30BF" w14:textId="77777777" w:rsidR="003C18E4" w:rsidRPr="002F5608" w:rsidRDefault="003C18E4" w:rsidP="003C18E4">
      <w:pPr>
        <w:pStyle w:val="Heading3"/>
      </w:pPr>
      <w:r w:rsidRPr="002F5608">
        <w:t>Objectives</w:t>
      </w:r>
    </w:p>
    <w:p w14:paraId="0FF0FAB0" w14:textId="77777777" w:rsidR="003C18E4" w:rsidRDefault="003C18E4" w:rsidP="003C18E4"/>
    <w:p w14:paraId="4E7D1206" w14:textId="2E9BA4F1" w:rsidR="003C18E4" w:rsidRDefault="003C18E4" w:rsidP="003C18E4">
      <w:pPr>
        <w:pStyle w:val="Lb1"/>
      </w:pPr>
      <w:r>
        <w:t xml:space="preserve">Learn how to assemble a dashboard using Q&amp;A and </w:t>
      </w:r>
      <w:r w:rsidR="004461CA">
        <w:t>r</w:t>
      </w:r>
      <w:r>
        <w:t xml:space="preserve">eport </w:t>
      </w:r>
      <w:r w:rsidR="004461CA">
        <w:t>v</w:t>
      </w:r>
      <w:r>
        <w:t>isualizations</w:t>
      </w:r>
      <w:r w:rsidR="004461CA">
        <w:t>.</w:t>
      </w:r>
    </w:p>
    <w:p w14:paraId="7E5DFBA0" w14:textId="77777777" w:rsidR="003C18E4" w:rsidRDefault="003C18E4" w:rsidP="0084672E">
      <w:pPr>
        <w:spacing w:after="348"/>
        <w:ind w:left="-5" w:right="47"/>
      </w:pPr>
    </w:p>
    <w:p w14:paraId="597613A5" w14:textId="77777777" w:rsidR="0084672E" w:rsidRDefault="0084672E" w:rsidP="003C18E4">
      <w:pPr>
        <w:pStyle w:val="Heading3"/>
      </w:pPr>
      <w:r>
        <w:t xml:space="preserve">Creating Dashboard Tiles from Q&amp;A Responses </w:t>
      </w:r>
    </w:p>
    <w:p w14:paraId="470E6E11" w14:textId="77777777" w:rsidR="003C18E4" w:rsidRDefault="003C18E4" w:rsidP="0084672E">
      <w:pPr>
        <w:spacing w:after="166"/>
        <w:ind w:left="-5" w:right="47"/>
      </w:pPr>
    </w:p>
    <w:p w14:paraId="21DC8832" w14:textId="669AFC44" w:rsidR="0084672E" w:rsidRDefault="0084672E" w:rsidP="0084672E">
      <w:pPr>
        <w:spacing w:after="166"/>
        <w:ind w:left="-5" w:right="47"/>
      </w:pPr>
      <w:r>
        <w:t xml:space="preserve">In this task, you will create dashboard tiles by using Q&amp;A. </w:t>
      </w:r>
    </w:p>
    <w:p w14:paraId="62CCB0D7" w14:textId="77777777" w:rsidR="003C18E4" w:rsidRDefault="003C18E4" w:rsidP="0084672E">
      <w:pPr>
        <w:spacing w:after="166"/>
        <w:ind w:left="-5" w:right="47"/>
      </w:pPr>
    </w:p>
    <w:p w14:paraId="2461A52E" w14:textId="77777777" w:rsidR="0084672E" w:rsidRDefault="0084672E" w:rsidP="0084672E">
      <w:pPr>
        <w:numPr>
          <w:ilvl w:val="0"/>
          <w:numId w:val="25"/>
        </w:numPr>
        <w:spacing w:after="174" w:line="247" w:lineRule="auto"/>
        <w:ind w:right="47" w:hanging="360"/>
      </w:pPr>
      <w:r>
        <w:t xml:space="preserve">In the </w:t>
      </w:r>
      <w:r>
        <w:rPr>
          <w:b/>
        </w:rPr>
        <w:t>Navigation Pane</w:t>
      </w:r>
      <w:r>
        <w:t xml:space="preserve">, select the </w:t>
      </w:r>
      <w:r>
        <w:rPr>
          <w:b/>
        </w:rPr>
        <w:t>Tailspin Toys CY2015</w:t>
      </w:r>
      <w:r>
        <w:t xml:space="preserve"> dashboard. </w:t>
      </w:r>
    </w:p>
    <w:p w14:paraId="510AA655" w14:textId="66C27439" w:rsidR="0084672E" w:rsidRDefault="00611441" w:rsidP="0084672E">
      <w:pPr>
        <w:numPr>
          <w:ilvl w:val="0"/>
          <w:numId w:val="25"/>
        </w:numPr>
        <w:spacing w:after="227" w:line="247" w:lineRule="auto"/>
        <w:ind w:right="47" w:hanging="360"/>
      </w:pPr>
      <w:r>
        <w:t xml:space="preserve">Click the </w:t>
      </w:r>
      <w:r w:rsidR="0084672E" w:rsidRPr="009C7264">
        <w:rPr>
          <w:b/>
        </w:rPr>
        <w:t>Q&amp;A</w:t>
      </w:r>
      <w:r w:rsidR="0084672E">
        <w:t xml:space="preserve"> box </w:t>
      </w:r>
      <w:r>
        <w:t>(Ask a question about your data)</w:t>
      </w:r>
      <w:r w:rsidR="00DD1644">
        <w:t>.</w:t>
      </w:r>
    </w:p>
    <w:p w14:paraId="209BF5CE" w14:textId="179B03F8" w:rsidR="0084672E" w:rsidRDefault="00611441" w:rsidP="0084672E">
      <w:pPr>
        <w:spacing w:after="171" w:line="259" w:lineRule="auto"/>
        <w:ind w:left="399"/>
      </w:pPr>
      <w:r>
        <w:rPr>
          <w:noProof/>
          <w:lang w:val="pt-PT" w:eastAsia="pt-PT"/>
        </w:rPr>
        <w:drawing>
          <wp:inline distT="0" distB="0" distL="0" distR="0" wp14:anchorId="30F3EC54" wp14:editId="27D0BC2E">
            <wp:extent cx="3489960" cy="55243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09939" cy="555594"/>
                    </a:xfrm>
                    <a:prstGeom prst="rect">
                      <a:avLst/>
                    </a:prstGeom>
                  </pic:spPr>
                </pic:pic>
              </a:graphicData>
            </a:graphic>
          </wp:inline>
        </w:drawing>
      </w:r>
      <w:r w:rsidR="0084672E">
        <w:t xml:space="preserve"> </w:t>
      </w:r>
    </w:p>
    <w:p w14:paraId="1A319B08" w14:textId="77777777" w:rsidR="0084672E" w:rsidRDefault="0084672E" w:rsidP="0084672E">
      <w:pPr>
        <w:numPr>
          <w:ilvl w:val="0"/>
          <w:numId w:val="25"/>
        </w:numPr>
        <w:spacing w:after="227" w:line="247" w:lineRule="auto"/>
        <w:ind w:right="47" w:hanging="360"/>
      </w:pPr>
      <w:r>
        <w:t xml:space="preserve">Select the </w:t>
      </w:r>
      <w:r>
        <w:rPr>
          <w:b/>
        </w:rPr>
        <w:t>Show total net revenue</w:t>
      </w:r>
      <w:r>
        <w:t xml:space="preserve"> suggestion. </w:t>
      </w:r>
    </w:p>
    <w:p w14:paraId="7C154869" w14:textId="578D1363" w:rsidR="0084672E" w:rsidRDefault="0084672E" w:rsidP="0084672E">
      <w:pPr>
        <w:spacing w:after="171" w:line="259" w:lineRule="auto"/>
        <w:ind w:left="399"/>
      </w:pPr>
      <w:r w:rsidRPr="00F97BE0">
        <w:rPr>
          <w:noProof/>
          <w:lang w:val="pt-PT" w:eastAsia="pt-PT"/>
        </w:rPr>
        <w:drawing>
          <wp:inline distT="0" distB="0" distL="0" distR="0" wp14:anchorId="368F49B8" wp14:editId="57AB0935">
            <wp:extent cx="1916430" cy="556895"/>
            <wp:effectExtent l="0" t="0" r="7620" b="0"/>
            <wp:docPr id="1421" name="Picture 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16430" cy="556895"/>
                    </a:xfrm>
                    <a:prstGeom prst="rect">
                      <a:avLst/>
                    </a:prstGeom>
                    <a:noFill/>
                    <a:ln>
                      <a:noFill/>
                    </a:ln>
                  </pic:spPr>
                </pic:pic>
              </a:graphicData>
            </a:graphic>
          </wp:inline>
        </w:drawing>
      </w:r>
      <w:r>
        <w:t xml:space="preserve"> </w:t>
      </w:r>
    </w:p>
    <w:p w14:paraId="5787E16C" w14:textId="77777777" w:rsidR="0084672E" w:rsidRDefault="0084672E" w:rsidP="0084672E">
      <w:pPr>
        <w:spacing w:after="232" w:line="249" w:lineRule="auto"/>
        <w:ind w:left="391" w:right="25"/>
      </w:pPr>
      <w:r>
        <w:rPr>
          <w:i/>
        </w:rPr>
        <w:t xml:space="preserve">Featured questions not only provide suggestions, but can also fast track entering common questions. </w:t>
      </w:r>
    </w:p>
    <w:p w14:paraId="12DFE10D" w14:textId="77777777" w:rsidR="0084672E" w:rsidRDefault="0084672E" w:rsidP="0084672E">
      <w:pPr>
        <w:numPr>
          <w:ilvl w:val="0"/>
          <w:numId w:val="25"/>
        </w:numPr>
        <w:spacing w:after="227" w:line="247" w:lineRule="auto"/>
        <w:ind w:right="47" w:hanging="360"/>
      </w:pPr>
      <w:r>
        <w:t xml:space="preserve">Review the Q&amp;A response. </w:t>
      </w:r>
    </w:p>
    <w:p w14:paraId="31C96A05" w14:textId="327025FB" w:rsidR="0084672E" w:rsidRDefault="00C07863" w:rsidP="0084672E">
      <w:pPr>
        <w:spacing w:after="167" w:line="259" w:lineRule="auto"/>
        <w:ind w:left="0" w:right="3178"/>
        <w:jc w:val="center"/>
      </w:pPr>
      <w:r>
        <w:rPr>
          <w:noProof/>
          <w:lang w:val="pt-PT" w:eastAsia="pt-PT"/>
        </w:rPr>
        <w:lastRenderedPageBreak/>
        <w:drawing>
          <wp:inline distT="0" distB="0" distL="0" distR="0" wp14:anchorId="69AD17DD" wp14:editId="7D78C687">
            <wp:extent cx="3369129" cy="1904247"/>
            <wp:effectExtent l="0" t="0" r="317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5717" cy="1913623"/>
                    </a:xfrm>
                    <a:prstGeom prst="rect">
                      <a:avLst/>
                    </a:prstGeom>
                    <a:noFill/>
                    <a:ln>
                      <a:noFill/>
                    </a:ln>
                  </pic:spPr>
                </pic:pic>
              </a:graphicData>
            </a:graphic>
          </wp:inline>
        </w:drawing>
      </w:r>
      <w:r w:rsidR="0084672E">
        <w:t xml:space="preserve"> </w:t>
      </w:r>
    </w:p>
    <w:p w14:paraId="16F5016F" w14:textId="77777777" w:rsidR="0084672E" w:rsidRDefault="0084672E" w:rsidP="0084672E">
      <w:pPr>
        <w:numPr>
          <w:ilvl w:val="0"/>
          <w:numId w:val="25"/>
        </w:numPr>
        <w:spacing w:after="227" w:line="247" w:lineRule="auto"/>
        <w:ind w:right="47" w:hanging="360"/>
      </w:pPr>
      <w:r>
        <w:t xml:space="preserve">Beneath the response, notice the data source, which is the </w:t>
      </w:r>
      <w:r>
        <w:rPr>
          <w:b/>
        </w:rPr>
        <w:t>US Sales Analysis</w:t>
      </w:r>
      <w:r>
        <w:t xml:space="preserve"> dataset. </w:t>
      </w:r>
    </w:p>
    <w:p w14:paraId="5044BAF7" w14:textId="0E165075" w:rsidR="0084672E" w:rsidRDefault="0084672E" w:rsidP="0084672E">
      <w:pPr>
        <w:spacing w:after="167" w:line="259" w:lineRule="auto"/>
        <w:ind w:left="399"/>
      </w:pPr>
      <w:r w:rsidRPr="00F97BE0">
        <w:rPr>
          <w:noProof/>
          <w:lang w:val="pt-PT" w:eastAsia="pt-PT"/>
        </w:rPr>
        <w:drawing>
          <wp:inline distT="0" distB="0" distL="0" distR="0" wp14:anchorId="0C74F895" wp14:editId="74056591">
            <wp:extent cx="1729105" cy="386715"/>
            <wp:effectExtent l="0" t="0" r="4445" b="0"/>
            <wp:docPr id="1419" name="Picture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29105" cy="386715"/>
                    </a:xfrm>
                    <a:prstGeom prst="rect">
                      <a:avLst/>
                    </a:prstGeom>
                    <a:noFill/>
                    <a:ln>
                      <a:noFill/>
                    </a:ln>
                  </pic:spPr>
                </pic:pic>
              </a:graphicData>
            </a:graphic>
          </wp:inline>
        </w:drawing>
      </w:r>
      <w:r>
        <w:t xml:space="preserve"> </w:t>
      </w:r>
    </w:p>
    <w:p w14:paraId="77C5860B" w14:textId="77777777" w:rsidR="0084672E" w:rsidRDefault="0084672E" w:rsidP="0084672E">
      <w:pPr>
        <w:numPr>
          <w:ilvl w:val="0"/>
          <w:numId w:val="25"/>
        </w:numPr>
        <w:spacing w:after="170" w:line="247" w:lineRule="auto"/>
        <w:ind w:right="47" w:hanging="360"/>
      </w:pPr>
      <w:r>
        <w:t xml:space="preserve">In the Q&amp;A box, modify the question to </w:t>
      </w:r>
      <w:r>
        <w:rPr>
          <w:b/>
        </w:rPr>
        <w:t xml:space="preserve">Show total net revenue </w:t>
      </w:r>
      <w:r>
        <w:rPr>
          <w:b/>
          <w:u w:val="single" w:color="000000"/>
        </w:rPr>
        <w:t>where year is CY2015</w:t>
      </w:r>
      <w:r>
        <w:t xml:space="preserve">. </w:t>
      </w:r>
    </w:p>
    <w:p w14:paraId="6FB45EE9" w14:textId="77777777" w:rsidR="0084672E" w:rsidRDefault="0084672E" w:rsidP="0084672E">
      <w:pPr>
        <w:numPr>
          <w:ilvl w:val="0"/>
          <w:numId w:val="25"/>
        </w:numPr>
        <w:spacing w:after="170" w:line="247" w:lineRule="auto"/>
        <w:ind w:right="47" w:hanging="360"/>
      </w:pPr>
      <w:r>
        <w:t xml:space="preserve">Verify that the value updates to </w:t>
      </w:r>
      <w:r>
        <w:rPr>
          <w:b/>
        </w:rPr>
        <w:t>30,388,941</w:t>
      </w:r>
      <w:r>
        <w:t xml:space="preserve">. </w:t>
      </w:r>
    </w:p>
    <w:p w14:paraId="75AA07DA" w14:textId="37CB8AD0" w:rsidR="0084672E" w:rsidRDefault="0084672E" w:rsidP="0084672E">
      <w:pPr>
        <w:numPr>
          <w:ilvl w:val="0"/>
          <w:numId w:val="25"/>
        </w:numPr>
        <w:spacing w:after="227" w:line="247" w:lineRule="auto"/>
        <w:ind w:right="47" w:hanging="360"/>
      </w:pPr>
      <w:r>
        <w:t xml:space="preserve">To create a dashboard tile for this question, to the right of the Q&amp;A box, click the </w:t>
      </w:r>
      <w:r>
        <w:rPr>
          <w:b/>
        </w:rPr>
        <w:t>Pin Visual</w:t>
      </w:r>
      <w:r>
        <w:t xml:space="preserve"> icon</w:t>
      </w:r>
      <w:r w:rsidR="00C07863">
        <w:t xml:space="preserve"> on the top-right corner:</w:t>
      </w:r>
      <w:r>
        <w:t xml:space="preserve"> </w:t>
      </w:r>
    </w:p>
    <w:p w14:paraId="16FC361A" w14:textId="328268CE" w:rsidR="0084672E" w:rsidRDefault="00C07863" w:rsidP="0084672E">
      <w:pPr>
        <w:spacing w:after="167" w:line="259" w:lineRule="auto"/>
        <w:ind w:left="399"/>
      </w:pPr>
      <w:r>
        <w:rPr>
          <w:noProof/>
          <w:lang w:val="pt-PT" w:eastAsia="pt-PT"/>
        </w:rPr>
        <w:drawing>
          <wp:inline distT="0" distB="0" distL="0" distR="0" wp14:anchorId="14E6BEB9" wp14:editId="240FE6CB">
            <wp:extent cx="921910" cy="353786"/>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42277" cy="361602"/>
                    </a:xfrm>
                    <a:prstGeom prst="rect">
                      <a:avLst/>
                    </a:prstGeom>
                    <a:noFill/>
                    <a:ln>
                      <a:noFill/>
                    </a:ln>
                  </pic:spPr>
                </pic:pic>
              </a:graphicData>
            </a:graphic>
          </wp:inline>
        </w:drawing>
      </w:r>
      <w:r w:rsidR="0084672E">
        <w:t xml:space="preserve"> </w:t>
      </w:r>
    </w:p>
    <w:p w14:paraId="64B43951" w14:textId="1D96B048" w:rsidR="0084672E" w:rsidRDefault="0084672E" w:rsidP="0084672E">
      <w:pPr>
        <w:numPr>
          <w:ilvl w:val="0"/>
          <w:numId w:val="25"/>
        </w:numPr>
        <w:spacing w:after="227" w:line="247" w:lineRule="auto"/>
        <w:ind w:right="47" w:hanging="360"/>
      </w:pPr>
      <w:r>
        <w:t xml:space="preserve">In the </w:t>
      </w:r>
      <w:r>
        <w:rPr>
          <w:b/>
        </w:rPr>
        <w:t xml:space="preserve">Pin to Dashboard </w:t>
      </w:r>
      <w:r>
        <w:t xml:space="preserve">dialog window, notice the ability to pin the visual to a new or existing dashboard, and then click </w:t>
      </w:r>
      <w:r>
        <w:rPr>
          <w:b/>
        </w:rPr>
        <w:t>Pin</w:t>
      </w:r>
      <w:r>
        <w:t xml:space="preserve"> to add a tile to the existing dashboard. </w:t>
      </w:r>
    </w:p>
    <w:p w14:paraId="7107C944" w14:textId="448EF9AC" w:rsidR="0084672E" w:rsidRDefault="0084672E" w:rsidP="0084672E">
      <w:pPr>
        <w:spacing w:after="171" w:line="259" w:lineRule="auto"/>
        <w:ind w:left="0" w:right="4966"/>
        <w:jc w:val="center"/>
      </w:pPr>
      <w:r w:rsidRPr="00F97BE0">
        <w:rPr>
          <w:noProof/>
          <w:lang w:val="pt-PT" w:eastAsia="pt-PT"/>
        </w:rPr>
        <w:drawing>
          <wp:inline distT="0" distB="0" distL="0" distR="0" wp14:anchorId="53F05953" wp14:editId="7C32D129">
            <wp:extent cx="2649220" cy="855980"/>
            <wp:effectExtent l="0" t="0" r="0" b="1270"/>
            <wp:docPr id="1417" name="Picture 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49220" cy="855980"/>
                    </a:xfrm>
                    <a:prstGeom prst="rect">
                      <a:avLst/>
                    </a:prstGeom>
                    <a:noFill/>
                    <a:ln>
                      <a:noFill/>
                    </a:ln>
                  </pic:spPr>
                </pic:pic>
              </a:graphicData>
            </a:graphic>
          </wp:inline>
        </w:drawing>
      </w:r>
      <w:r>
        <w:t xml:space="preserve"> </w:t>
      </w:r>
    </w:p>
    <w:p w14:paraId="52C124AC" w14:textId="77777777" w:rsidR="0084672E" w:rsidRDefault="0084672E" w:rsidP="0084672E">
      <w:pPr>
        <w:spacing w:after="232" w:line="249" w:lineRule="auto"/>
        <w:ind w:left="391" w:right="25"/>
      </w:pPr>
      <w:r>
        <w:rPr>
          <w:i/>
        </w:rPr>
        <w:t xml:space="preserve">In this lab, you will work with a single dashboard. </w:t>
      </w:r>
    </w:p>
    <w:p w14:paraId="56A8B4C6" w14:textId="622331BE" w:rsidR="0084672E" w:rsidRDefault="0084672E" w:rsidP="0084672E">
      <w:pPr>
        <w:numPr>
          <w:ilvl w:val="0"/>
          <w:numId w:val="25"/>
        </w:numPr>
        <w:spacing w:after="227" w:line="247" w:lineRule="auto"/>
        <w:ind w:right="47" w:hanging="360"/>
      </w:pPr>
      <w:r>
        <w:t>To return to the dashbo</w:t>
      </w:r>
      <w:r w:rsidR="00FA5127">
        <w:t>ard page, click the back arrow</w:t>
      </w:r>
      <w:r w:rsidR="00A02172">
        <w:t>.</w:t>
      </w:r>
    </w:p>
    <w:p w14:paraId="212BE50D" w14:textId="144E1B54" w:rsidR="0084672E" w:rsidRDefault="00FA5127" w:rsidP="0084672E">
      <w:pPr>
        <w:spacing w:after="167" w:line="259" w:lineRule="auto"/>
        <w:ind w:left="399"/>
      </w:pPr>
      <w:r>
        <w:rPr>
          <w:noProof/>
          <w:lang w:val="pt-PT" w:eastAsia="pt-PT"/>
        </w:rPr>
        <w:drawing>
          <wp:inline distT="0" distB="0" distL="0" distR="0" wp14:anchorId="137B10AD" wp14:editId="733B884C">
            <wp:extent cx="1238250" cy="323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38250" cy="323850"/>
                    </a:xfrm>
                    <a:prstGeom prst="rect">
                      <a:avLst/>
                    </a:prstGeom>
                  </pic:spPr>
                </pic:pic>
              </a:graphicData>
            </a:graphic>
          </wp:inline>
        </w:drawing>
      </w:r>
      <w:r w:rsidR="0084672E">
        <w:t xml:space="preserve"> </w:t>
      </w:r>
    </w:p>
    <w:p w14:paraId="2BFEE463" w14:textId="77777777" w:rsidR="0084672E" w:rsidRDefault="0084672E" w:rsidP="0084672E">
      <w:pPr>
        <w:numPr>
          <w:ilvl w:val="0"/>
          <w:numId w:val="25"/>
        </w:numPr>
        <w:spacing w:after="227" w:line="247" w:lineRule="auto"/>
        <w:ind w:right="47" w:hanging="360"/>
      </w:pPr>
      <w:r>
        <w:t xml:space="preserve">On the dashboard page, notice the </w:t>
      </w:r>
      <w:r>
        <w:rPr>
          <w:b/>
        </w:rPr>
        <w:t>Net Revenue</w:t>
      </w:r>
      <w:r>
        <w:t xml:space="preserve"> tile. </w:t>
      </w:r>
    </w:p>
    <w:p w14:paraId="6C8C7A6F" w14:textId="13113BB5" w:rsidR="0084672E" w:rsidRDefault="0084672E" w:rsidP="0084672E">
      <w:pPr>
        <w:spacing w:after="171" w:line="259" w:lineRule="auto"/>
        <w:ind w:left="0" w:right="5131"/>
        <w:jc w:val="center"/>
      </w:pPr>
      <w:r w:rsidRPr="00F97BE0">
        <w:rPr>
          <w:noProof/>
          <w:lang w:val="pt-PT" w:eastAsia="pt-PT"/>
        </w:rPr>
        <w:lastRenderedPageBreak/>
        <w:drawing>
          <wp:inline distT="0" distB="0" distL="0" distR="0" wp14:anchorId="7801A125" wp14:editId="63CB8DF1">
            <wp:extent cx="2543810" cy="1858010"/>
            <wp:effectExtent l="0" t="0" r="8890" b="0"/>
            <wp:docPr id="1415" name="Picture 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43810" cy="1858010"/>
                    </a:xfrm>
                    <a:prstGeom prst="rect">
                      <a:avLst/>
                    </a:prstGeom>
                    <a:noFill/>
                    <a:ln>
                      <a:noFill/>
                    </a:ln>
                  </pic:spPr>
                </pic:pic>
              </a:graphicData>
            </a:graphic>
          </wp:inline>
        </w:drawing>
      </w:r>
      <w:r>
        <w:t xml:space="preserve"> </w:t>
      </w:r>
    </w:p>
    <w:p w14:paraId="6441F7AC" w14:textId="77777777" w:rsidR="0084672E" w:rsidRDefault="0084672E" w:rsidP="0084672E">
      <w:pPr>
        <w:numPr>
          <w:ilvl w:val="0"/>
          <w:numId w:val="25"/>
        </w:numPr>
        <w:spacing w:after="227" w:line="247" w:lineRule="auto"/>
        <w:ind w:right="47" w:hanging="360"/>
      </w:pPr>
      <w:r>
        <w:t xml:space="preserve">To modify the tile title, hover the cursor over the tile, and then click the ellipsis when it appears. </w:t>
      </w:r>
    </w:p>
    <w:p w14:paraId="51C76B5B" w14:textId="0939E627" w:rsidR="0084672E" w:rsidRDefault="0084672E" w:rsidP="0084672E">
      <w:pPr>
        <w:spacing w:after="0" w:line="259" w:lineRule="auto"/>
        <w:ind w:left="0" w:right="5159"/>
        <w:jc w:val="center"/>
      </w:pPr>
      <w:r w:rsidRPr="00F97BE0">
        <w:rPr>
          <w:noProof/>
          <w:lang w:val="pt-PT" w:eastAsia="pt-PT"/>
        </w:rPr>
        <w:drawing>
          <wp:inline distT="0" distB="0" distL="0" distR="0" wp14:anchorId="718FFF80" wp14:editId="40474549">
            <wp:extent cx="2526030" cy="1916430"/>
            <wp:effectExtent l="0" t="0" r="7620" b="0"/>
            <wp:docPr id="1414" name="Picture 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26030" cy="1916430"/>
                    </a:xfrm>
                    <a:prstGeom prst="rect">
                      <a:avLst/>
                    </a:prstGeom>
                    <a:noFill/>
                    <a:ln>
                      <a:noFill/>
                    </a:ln>
                  </pic:spPr>
                </pic:pic>
              </a:graphicData>
            </a:graphic>
          </wp:inline>
        </w:drawing>
      </w:r>
      <w:r>
        <w:t xml:space="preserve"> </w:t>
      </w:r>
    </w:p>
    <w:p w14:paraId="6A6E7525" w14:textId="77777777" w:rsidR="0084672E" w:rsidRDefault="0084672E" w:rsidP="0084672E">
      <w:pPr>
        <w:numPr>
          <w:ilvl w:val="0"/>
          <w:numId w:val="25"/>
        </w:numPr>
        <w:spacing w:after="227" w:line="247" w:lineRule="auto"/>
        <w:ind w:right="47" w:hanging="360"/>
      </w:pPr>
      <w:r>
        <w:t xml:space="preserve">Click the </w:t>
      </w:r>
      <w:r>
        <w:rPr>
          <w:b/>
        </w:rPr>
        <w:t>Edit Tile</w:t>
      </w:r>
      <w:r>
        <w:t xml:space="preserve"> icon. </w:t>
      </w:r>
    </w:p>
    <w:p w14:paraId="2A910CA5" w14:textId="686F4A61" w:rsidR="0084672E" w:rsidRDefault="0084672E" w:rsidP="0084672E">
      <w:pPr>
        <w:spacing w:after="171" w:line="259" w:lineRule="auto"/>
        <w:ind w:left="0" w:right="5131"/>
        <w:jc w:val="center"/>
      </w:pPr>
      <w:r w:rsidRPr="00F97BE0">
        <w:rPr>
          <w:noProof/>
          <w:lang w:val="pt-PT" w:eastAsia="pt-PT"/>
        </w:rPr>
        <w:drawing>
          <wp:inline distT="0" distB="0" distL="0" distR="0" wp14:anchorId="3C49C377" wp14:editId="6C392C8F">
            <wp:extent cx="2543810" cy="1934210"/>
            <wp:effectExtent l="0" t="0" r="8890" b="0"/>
            <wp:docPr id="1412" name="Picture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43810" cy="1934210"/>
                    </a:xfrm>
                    <a:prstGeom prst="rect">
                      <a:avLst/>
                    </a:prstGeom>
                    <a:noFill/>
                    <a:ln>
                      <a:noFill/>
                    </a:ln>
                  </pic:spPr>
                </pic:pic>
              </a:graphicData>
            </a:graphic>
          </wp:inline>
        </w:drawing>
      </w:r>
      <w:r>
        <w:t xml:space="preserve"> </w:t>
      </w:r>
    </w:p>
    <w:p w14:paraId="199EE79E" w14:textId="77777777" w:rsidR="0084672E" w:rsidRDefault="0084672E" w:rsidP="0084672E">
      <w:pPr>
        <w:numPr>
          <w:ilvl w:val="0"/>
          <w:numId w:val="25"/>
        </w:numPr>
        <w:spacing w:after="227" w:line="247" w:lineRule="auto"/>
        <w:ind w:right="47" w:hanging="360"/>
      </w:pPr>
      <w:r>
        <w:t xml:space="preserve">In the </w:t>
      </w:r>
      <w:r>
        <w:rPr>
          <w:b/>
        </w:rPr>
        <w:t>Tile Details</w:t>
      </w:r>
      <w:r>
        <w:t xml:space="preserve"> pane (located at the right), in the </w:t>
      </w:r>
      <w:r>
        <w:rPr>
          <w:b/>
        </w:rPr>
        <w:t>Title</w:t>
      </w:r>
      <w:r>
        <w:t xml:space="preserve"> box, modify the text to </w:t>
      </w:r>
      <w:r>
        <w:rPr>
          <w:b/>
          <w:u w:val="single" w:color="000000"/>
        </w:rPr>
        <w:t>YTD</w:t>
      </w:r>
      <w:r>
        <w:rPr>
          <w:b/>
        </w:rPr>
        <w:t xml:space="preserve"> Net Revenue</w:t>
      </w:r>
      <w:r>
        <w:t xml:space="preserve">. </w:t>
      </w:r>
    </w:p>
    <w:p w14:paraId="00284B6E" w14:textId="1B9F57E7" w:rsidR="0084672E" w:rsidRDefault="0084672E" w:rsidP="0084672E">
      <w:pPr>
        <w:spacing w:after="167" w:line="259" w:lineRule="auto"/>
        <w:ind w:left="0" w:right="4890"/>
        <w:jc w:val="center"/>
      </w:pPr>
      <w:r w:rsidRPr="00F97BE0">
        <w:rPr>
          <w:noProof/>
          <w:lang w:val="pt-PT" w:eastAsia="pt-PT"/>
        </w:rPr>
        <w:lastRenderedPageBreak/>
        <w:drawing>
          <wp:inline distT="0" distB="0" distL="0" distR="0" wp14:anchorId="74DC90B5" wp14:editId="42CBB303">
            <wp:extent cx="2696210" cy="1301115"/>
            <wp:effectExtent l="0" t="0" r="8890" b="0"/>
            <wp:docPr id="1410" name="Picture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96210" cy="1301115"/>
                    </a:xfrm>
                    <a:prstGeom prst="rect">
                      <a:avLst/>
                    </a:prstGeom>
                    <a:noFill/>
                    <a:ln>
                      <a:noFill/>
                    </a:ln>
                  </pic:spPr>
                </pic:pic>
              </a:graphicData>
            </a:graphic>
          </wp:inline>
        </w:drawing>
      </w:r>
      <w:r>
        <w:t xml:space="preserve"> </w:t>
      </w:r>
    </w:p>
    <w:p w14:paraId="24E262D3" w14:textId="77777777" w:rsidR="0084672E" w:rsidRDefault="0084672E" w:rsidP="0084672E">
      <w:pPr>
        <w:numPr>
          <w:ilvl w:val="0"/>
          <w:numId w:val="25"/>
        </w:numPr>
        <w:spacing w:after="178" w:line="247" w:lineRule="auto"/>
        <w:ind w:right="47" w:hanging="360"/>
      </w:pPr>
      <w:r>
        <w:t xml:space="preserve">Click </w:t>
      </w:r>
      <w:r>
        <w:rPr>
          <w:b/>
        </w:rPr>
        <w:t>Apply</w:t>
      </w:r>
      <w:r>
        <w:t xml:space="preserve">. </w:t>
      </w:r>
    </w:p>
    <w:p w14:paraId="1BF60469" w14:textId="77777777" w:rsidR="0084672E" w:rsidRDefault="0084672E" w:rsidP="0084672E">
      <w:pPr>
        <w:numPr>
          <w:ilvl w:val="0"/>
          <w:numId w:val="25"/>
        </w:numPr>
        <w:spacing w:after="227" w:line="247" w:lineRule="auto"/>
        <w:ind w:right="47" w:hanging="360"/>
      </w:pPr>
      <w:r>
        <w:t xml:space="preserve">Verify that the title of the tile has updated. </w:t>
      </w:r>
    </w:p>
    <w:p w14:paraId="4813E425" w14:textId="3C000E0E" w:rsidR="0084672E" w:rsidRDefault="0084672E" w:rsidP="0084672E">
      <w:pPr>
        <w:spacing w:after="175" w:line="259" w:lineRule="auto"/>
        <w:ind w:left="0" w:right="5115"/>
        <w:jc w:val="center"/>
      </w:pPr>
      <w:r w:rsidRPr="00F97BE0">
        <w:rPr>
          <w:noProof/>
          <w:lang w:val="pt-PT" w:eastAsia="pt-PT"/>
        </w:rPr>
        <w:drawing>
          <wp:inline distT="0" distB="0" distL="0" distR="0" wp14:anchorId="4CA85FD9" wp14:editId="0D7E2938">
            <wp:extent cx="2579370" cy="1893570"/>
            <wp:effectExtent l="0" t="0" r="0" b="0"/>
            <wp:docPr id="1409" name="Picture 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79370" cy="1893570"/>
                    </a:xfrm>
                    <a:prstGeom prst="rect">
                      <a:avLst/>
                    </a:prstGeom>
                    <a:noFill/>
                    <a:ln>
                      <a:noFill/>
                    </a:ln>
                  </pic:spPr>
                </pic:pic>
              </a:graphicData>
            </a:graphic>
          </wp:inline>
        </w:drawing>
      </w:r>
      <w:r>
        <w:t xml:space="preserve"> </w:t>
      </w:r>
    </w:p>
    <w:p w14:paraId="3E243B87" w14:textId="77777777" w:rsidR="0084672E" w:rsidRDefault="0084672E" w:rsidP="0084672E">
      <w:pPr>
        <w:numPr>
          <w:ilvl w:val="0"/>
          <w:numId w:val="25"/>
        </w:numPr>
        <w:spacing w:after="170" w:line="247" w:lineRule="auto"/>
        <w:ind w:right="47" w:hanging="360"/>
      </w:pPr>
      <w:r>
        <w:t xml:space="preserve">To return to the source question for the tile, simply click the tile. </w:t>
      </w:r>
    </w:p>
    <w:p w14:paraId="0F0C8CF4" w14:textId="77777777" w:rsidR="0084672E" w:rsidRDefault="0084672E" w:rsidP="0084672E">
      <w:pPr>
        <w:numPr>
          <w:ilvl w:val="0"/>
          <w:numId w:val="25"/>
        </w:numPr>
        <w:spacing w:after="227" w:line="247" w:lineRule="auto"/>
        <w:ind w:right="47" w:hanging="360"/>
      </w:pPr>
      <w:r>
        <w:t xml:space="preserve">To produce a variation of the question, in the Q&amp;A box, modify the question as follows. </w:t>
      </w:r>
    </w:p>
    <w:p w14:paraId="6F88171F" w14:textId="78053B45" w:rsidR="0084672E" w:rsidRDefault="0084672E" w:rsidP="0084672E">
      <w:pPr>
        <w:spacing w:after="171" w:line="259" w:lineRule="auto"/>
        <w:ind w:left="0" w:right="2926"/>
        <w:jc w:val="center"/>
      </w:pPr>
      <w:r w:rsidRPr="00F97BE0">
        <w:rPr>
          <w:noProof/>
          <w:lang w:val="pt-PT" w:eastAsia="pt-PT"/>
        </w:rPr>
        <w:drawing>
          <wp:inline distT="0" distB="0" distL="0" distR="0" wp14:anchorId="7271D77A" wp14:editId="21C4051F">
            <wp:extent cx="3968115" cy="457200"/>
            <wp:effectExtent l="0" t="0" r="0" b="0"/>
            <wp:docPr id="1408" name="Picture 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68115" cy="457200"/>
                    </a:xfrm>
                    <a:prstGeom prst="rect">
                      <a:avLst/>
                    </a:prstGeom>
                    <a:noFill/>
                    <a:ln>
                      <a:noFill/>
                    </a:ln>
                  </pic:spPr>
                </pic:pic>
              </a:graphicData>
            </a:graphic>
          </wp:inline>
        </w:drawing>
      </w:r>
      <w:r>
        <w:t xml:space="preserve"> </w:t>
      </w:r>
    </w:p>
    <w:p w14:paraId="52EC0017" w14:textId="77777777" w:rsidR="0084672E" w:rsidRDefault="0084672E" w:rsidP="0084672E">
      <w:pPr>
        <w:numPr>
          <w:ilvl w:val="0"/>
          <w:numId w:val="25"/>
        </w:numPr>
        <w:spacing w:after="227" w:line="247" w:lineRule="auto"/>
        <w:ind w:right="47" w:hanging="360"/>
      </w:pPr>
      <w:r>
        <w:t xml:space="preserve">In the bar chart response, notice that the months are sorted in descending net revenue order. </w:t>
      </w:r>
    </w:p>
    <w:p w14:paraId="42CC47B3" w14:textId="77777777" w:rsidR="0084672E" w:rsidRDefault="0084672E" w:rsidP="0084672E">
      <w:pPr>
        <w:numPr>
          <w:ilvl w:val="0"/>
          <w:numId w:val="25"/>
        </w:numPr>
        <w:spacing w:after="227" w:line="247" w:lineRule="auto"/>
        <w:ind w:right="47" w:hanging="360"/>
      </w:pPr>
      <w:r>
        <w:t xml:space="preserve">To sort by month, modify the question as follows. </w:t>
      </w:r>
    </w:p>
    <w:p w14:paraId="31E77399" w14:textId="43AEFC6C" w:rsidR="0084672E" w:rsidRDefault="0084672E" w:rsidP="0084672E">
      <w:pPr>
        <w:spacing w:after="171" w:line="259" w:lineRule="auto"/>
        <w:ind w:left="0" w:right="3718"/>
        <w:jc w:val="center"/>
      </w:pPr>
      <w:r w:rsidRPr="00F97BE0">
        <w:rPr>
          <w:noProof/>
          <w:lang w:val="pt-PT" w:eastAsia="pt-PT"/>
        </w:rPr>
        <w:drawing>
          <wp:inline distT="0" distB="0" distL="0" distR="0" wp14:anchorId="146466BF" wp14:editId="3A46A830">
            <wp:extent cx="3458210" cy="474980"/>
            <wp:effectExtent l="0" t="0" r="8890" b="0"/>
            <wp:docPr id="1407" name="Picture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58210" cy="474980"/>
                    </a:xfrm>
                    <a:prstGeom prst="rect">
                      <a:avLst/>
                    </a:prstGeom>
                    <a:noFill/>
                    <a:ln>
                      <a:noFill/>
                    </a:ln>
                  </pic:spPr>
                </pic:pic>
              </a:graphicData>
            </a:graphic>
          </wp:inline>
        </w:drawing>
      </w:r>
      <w:r>
        <w:t xml:space="preserve"> </w:t>
      </w:r>
    </w:p>
    <w:p w14:paraId="174A78B2" w14:textId="77777777" w:rsidR="0084672E" w:rsidRDefault="0084672E" w:rsidP="0084672E">
      <w:pPr>
        <w:numPr>
          <w:ilvl w:val="0"/>
          <w:numId w:val="25"/>
        </w:numPr>
        <w:spacing w:after="227" w:line="247" w:lineRule="auto"/>
        <w:ind w:right="47" w:hanging="360"/>
      </w:pPr>
      <w:r>
        <w:t xml:space="preserve">To further customize the response, expand the </w:t>
      </w:r>
      <w:r>
        <w:rPr>
          <w:b/>
        </w:rPr>
        <w:t>Visualizations</w:t>
      </w:r>
      <w:r>
        <w:t xml:space="preserve"> pane (located at the right). </w:t>
      </w:r>
    </w:p>
    <w:p w14:paraId="1F04FC6A" w14:textId="52EDE6E5" w:rsidR="0084672E" w:rsidRDefault="0084672E" w:rsidP="0084672E">
      <w:pPr>
        <w:spacing w:after="167" w:line="259" w:lineRule="auto"/>
        <w:ind w:left="399"/>
      </w:pPr>
      <w:r w:rsidRPr="00F97BE0">
        <w:rPr>
          <w:noProof/>
          <w:lang w:val="pt-PT" w:eastAsia="pt-PT"/>
        </w:rPr>
        <w:lastRenderedPageBreak/>
        <w:drawing>
          <wp:inline distT="0" distB="0" distL="0" distR="0" wp14:anchorId="6AC677F0" wp14:editId="09350AD9">
            <wp:extent cx="627380" cy="2367915"/>
            <wp:effectExtent l="0" t="0" r="1270" b="0"/>
            <wp:docPr id="1406" name="Picture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7380" cy="2367915"/>
                    </a:xfrm>
                    <a:prstGeom prst="rect">
                      <a:avLst/>
                    </a:prstGeom>
                    <a:noFill/>
                    <a:ln>
                      <a:noFill/>
                    </a:ln>
                  </pic:spPr>
                </pic:pic>
              </a:graphicData>
            </a:graphic>
          </wp:inline>
        </w:drawing>
      </w:r>
      <w:r>
        <w:t xml:space="preserve"> </w:t>
      </w:r>
    </w:p>
    <w:p w14:paraId="1D542761" w14:textId="77777777" w:rsidR="0084672E" w:rsidRDefault="0084672E" w:rsidP="0084672E">
      <w:pPr>
        <w:numPr>
          <w:ilvl w:val="0"/>
          <w:numId w:val="25"/>
        </w:numPr>
        <w:spacing w:after="170" w:line="247" w:lineRule="auto"/>
        <w:ind w:right="47" w:hanging="360"/>
      </w:pPr>
      <w:r>
        <w:t xml:space="preserve">To change the visualization type, select </w:t>
      </w:r>
      <w:r>
        <w:rPr>
          <w:b/>
        </w:rPr>
        <w:t>Line Chart</w:t>
      </w:r>
      <w:r>
        <w:t xml:space="preserve">. </w:t>
      </w:r>
    </w:p>
    <w:p w14:paraId="407788E8" w14:textId="77777777" w:rsidR="0084672E" w:rsidRDefault="0084672E" w:rsidP="0084672E">
      <w:pPr>
        <w:spacing w:after="232" w:line="249" w:lineRule="auto"/>
        <w:ind w:left="391" w:right="25"/>
      </w:pPr>
      <w:r>
        <w:rPr>
          <w:i/>
        </w:rPr>
        <w:t xml:space="preserve">Tip: Hovering over a visualization type icon will reveal a tooltip that describes the visualization type. </w:t>
      </w:r>
    </w:p>
    <w:p w14:paraId="44CC0FDC" w14:textId="6E481F34" w:rsidR="0084672E" w:rsidRDefault="0084672E" w:rsidP="0084672E">
      <w:pPr>
        <w:spacing w:after="171" w:line="259" w:lineRule="auto"/>
        <w:ind w:left="0" w:right="5339"/>
        <w:jc w:val="center"/>
      </w:pPr>
      <w:r w:rsidRPr="00F97BE0">
        <w:rPr>
          <w:noProof/>
          <w:lang w:val="pt-PT" w:eastAsia="pt-PT"/>
        </w:rPr>
        <w:drawing>
          <wp:inline distT="0" distB="0" distL="0" distR="0" wp14:anchorId="5AF42820" wp14:editId="00B3015E">
            <wp:extent cx="2432685" cy="2344420"/>
            <wp:effectExtent l="0" t="0" r="5715" b="0"/>
            <wp:docPr id="1405" name="Picture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32685" cy="2344420"/>
                    </a:xfrm>
                    <a:prstGeom prst="rect">
                      <a:avLst/>
                    </a:prstGeom>
                    <a:noFill/>
                    <a:ln>
                      <a:noFill/>
                    </a:ln>
                  </pic:spPr>
                </pic:pic>
              </a:graphicData>
            </a:graphic>
          </wp:inline>
        </w:drawing>
      </w:r>
      <w:r>
        <w:t xml:space="preserve"> </w:t>
      </w:r>
    </w:p>
    <w:p w14:paraId="6389541F" w14:textId="77777777" w:rsidR="0084672E" w:rsidRDefault="0084672E" w:rsidP="0084672E">
      <w:pPr>
        <w:numPr>
          <w:ilvl w:val="0"/>
          <w:numId w:val="25"/>
        </w:numPr>
        <w:spacing w:after="227" w:line="247" w:lineRule="auto"/>
        <w:ind w:right="47" w:hanging="360"/>
      </w:pPr>
      <w:r>
        <w:t xml:space="preserve">To modify the chart format, switch to the Format view. </w:t>
      </w:r>
    </w:p>
    <w:p w14:paraId="266D0400" w14:textId="681E3D60" w:rsidR="0084672E" w:rsidRDefault="00277DA0" w:rsidP="0084672E">
      <w:pPr>
        <w:spacing w:after="167" w:line="259" w:lineRule="auto"/>
        <w:ind w:left="399"/>
      </w:pPr>
      <w:r>
        <w:rPr>
          <w:noProof/>
          <w:lang w:val="pt-PT" w:eastAsia="pt-PT"/>
        </w:rPr>
        <w:drawing>
          <wp:inline distT="0" distB="0" distL="0" distR="0" wp14:anchorId="24EF22B6" wp14:editId="77B7FAD2">
            <wp:extent cx="1219200" cy="386080"/>
            <wp:effectExtent l="0" t="0" r="0" b="0"/>
            <wp:docPr id="1805" name="Picture 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19200" cy="386080"/>
                    </a:xfrm>
                    <a:prstGeom prst="rect">
                      <a:avLst/>
                    </a:prstGeom>
                    <a:noFill/>
                    <a:ln>
                      <a:noFill/>
                    </a:ln>
                  </pic:spPr>
                </pic:pic>
              </a:graphicData>
            </a:graphic>
          </wp:inline>
        </w:drawing>
      </w:r>
      <w:r w:rsidR="0084672E">
        <w:t xml:space="preserve"> </w:t>
      </w:r>
    </w:p>
    <w:p w14:paraId="3F3F4C91" w14:textId="77777777" w:rsidR="0084672E" w:rsidRDefault="0084672E" w:rsidP="0084672E">
      <w:pPr>
        <w:numPr>
          <w:ilvl w:val="0"/>
          <w:numId w:val="25"/>
        </w:numPr>
        <w:spacing w:after="227" w:line="247" w:lineRule="auto"/>
        <w:ind w:right="47" w:hanging="360"/>
      </w:pPr>
      <w:r>
        <w:t xml:space="preserve">Expand the </w:t>
      </w:r>
      <w:r>
        <w:rPr>
          <w:b/>
        </w:rPr>
        <w:t>Data Colors</w:t>
      </w:r>
      <w:r>
        <w:t xml:space="preserve"> section, and then in the </w:t>
      </w:r>
      <w:r>
        <w:rPr>
          <w:b/>
        </w:rPr>
        <w:t>Net Revenue</w:t>
      </w:r>
      <w:r>
        <w:t xml:space="preserve"> dropdown list, select </w:t>
      </w:r>
      <w:r>
        <w:rPr>
          <w:b/>
        </w:rPr>
        <w:t>Purple</w:t>
      </w:r>
      <w:r>
        <w:t xml:space="preserve">. </w:t>
      </w:r>
    </w:p>
    <w:p w14:paraId="7A6924F9" w14:textId="636AB70D" w:rsidR="0084672E" w:rsidRDefault="0084672E" w:rsidP="0084672E">
      <w:pPr>
        <w:spacing w:after="175" w:line="259" w:lineRule="auto"/>
        <w:ind w:left="399"/>
      </w:pPr>
      <w:r w:rsidRPr="00F97BE0">
        <w:rPr>
          <w:noProof/>
          <w:lang w:val="pt-PT" w:eastAsia="pt-PT"/>
        </w:rPr>
        <w:drawing>
          <wp:inline distT="0" distB="0" distL="0" distR="0" wp14:anchorId="11B7061D" wp14:editId="6AB2AB83">
            <wp:extent cx="1717675" cy="855980"/>
            <wp:effectExtent l="0" t="0" r="0" b="0"/>
            <wp:docPr id="1403" name="Picture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17675" cy="855980"/>
                    </a:xfrm>
                    <a:prstGeom prst="rect">
                      <a:avLst/>
                    </a:prstGeom>
                    <a:noFill/>
                    <a:ln>
                      <a:noFill/>
                    </a:ln>
                  </pic:spPr>
                </pic:pic>
              </a:graphicData>
            </a:graphic>
          </wp:inline>
        </w:drawing>
      </w:r>
      <w:r>
        <w:t xml:space="preserve"> </w:t>
      </w:r>
    </w:p>
    <w:p w14:paraId="2EBC5D8B" w14:textId="77777777" w:rsidR="0084672E" w:rsidRDefault="0084672E" w:rsidP="0084672E">
      <w:pPr>
        <w:numPr>
          <w:ilvl w:val="0"/>
          <w:numId w:val="25"/>
        </w:numPr>
        <w:spacing w:after="170" w:line="247" w:lineRule="auto"/>
        <w:ind w:right="47" w:hanging="360"/>
      </w:pPr>
      <w:r>
        <w:t xml:space="preserve">Pin the visualization to the existing dashboard, and then return to the dashboard. </w:t>
      </w:r>
    </w:p>
    <w:p w14:paraId="0B5D655B" w14:textId="68F85EC0" w:rsidR="0084672E" w:rsidRDefault="0084672E" w:rsidP="0084672E">
      <w:pPr>
        <w:numPr>
          <w:ilvl w:val="0"/>
          <w:numId w:val="25"/>
        </w:numPr>
        <w:spacing w:after="227" w:line="247" w:lineRule="auto"/>
        <w:ind w:right="47" w:hanging="360"/>
      </w:pPr>
      <w:r>
        <w:lastRenderedPageBreak/>
        <w:t>To resize the new tile, hover the cursor over the tile, and then drag the bottom</w:t>
      </w:r>
      <w:r w:rsidR="005113E2">
        <w:t>-</w:t>
      </w:r>
      <w:r>
        <w:t>right corner toward the top</w:t>
      </w:r>
      <w:r w:rsidR="005113E2">
        <w:t>-</w:t>
      </w:r>
      <w:r>
        <w:t>left corner, and then release when the tile size matches the height of the other tiles, and is also three times wider than them (</w:t>
      </w:r>
      <w:r w:rsidR="005113E2">
        <w:t>that is</w:t>
      </w:r>
      <w:r>
        <w:t xml:space="preserve"> 1x3). </w:t>
      </w:r>
    </w:p>
    <w:p w14:paraId="19060EF4" w14:textId="4E7CC039" w:rsidR="0084672E" w:rsidRDefault="0084672E" w:rsidP="0084672E">
      <w:pPr>
        <w:spacing w:after="171" w:line="259" w:lineRule="auto"/>
        <w:ind w:left="0" w:right="2354"/>
        <w:jc w:val="center"/>
      </w:pPr>
      <w:r w:rsidRPr="00F97BE0">
        <w:rPr>
          <w:noProof/>
          <w:lang w:val="pt-PT" w:eastAsia="pt-PT"/>
        </w:rPr>
        <w:drawing>
          <wp:inline distT="0" distB="0" distL="0" distR="0" wp14:anchorId="35723F8E" wp14:editId="4B2B12CB">
            <wp:extent cx="4331970" cy="2725420"/>
            <wp:effectExtent l="0" t="0" r="0" b="0"/>
            <wp:docPr id="1402"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31970" cy="2725420"/>
                    </a:xfrm>
                    <a:prstGeom prst="rect">
                      <a:avLst/>
                    </a:prstGeom>
                    <a:noFill/>
                    <a:ln>
                      <a:noFill/>
                    </a:ln>
                  </pic:spPr>
                </pic:pic>
              </a:graphicData>
            </a:graphic>
          </wp:inline>
        </w:drawing>
      </w:r>
      <w:r>
        <w:t xml:space="preserve"> </w:t>
      </w:r>
    </w:p>
    <w:p w14:paraId="187877A4" w14:textId="7E9BF643" w:rsidR="0084672E" w:rsidRDefault="0084672E" w:rsidP="0084672E">
      <w:pPr>
        <w:numPr>
          <w:ilvl w:val="0"/>
          <w:numId w:val="25"/>
        </w:numPr>
        <w:spacing w:after="227" w:line="247" w:lineRule="auto"/>
        <w:ind w:right="47" w:hanging="360"/>
      </w:pPr>
      <w:r>
        <w:t xml:space="preserve">Verify that the dashboard layout looks </w:t>
      </w:r>
      <w:r w:rsidR="00D94670">
        <w:t xml:space="preserve">similar to </w:t>
      </w:r>
      <w:r>
        <w:t>the following</w:t>
      </w:r>
      <w:r w:rsidR="00D94670">
        <w:t xml:space="preserve"> screenshot</w:t>
      </w:r>
      <w:r>
        <w:t xml:space="preserve">. </w:t>
      </w:r>
    </w:p>
    <w:p w14:paraId="60928F9D" w14:textId="1164FF6D" w:rsidR="0084672E" w:rsidRDefault="0084672E" w:rsidP="0084672E">
      <w:pPr>
        <w:spacing w:after="291" w:line="259" w:lineRule="auto"/>
        <w:ind w:left="0" w:right="3178"/>
        <w:jc w:val="center"/>
      </w:pPr>
      <w:r w:rsidRPr="00F97BE0">
        <w:rPr>
          <w:noProof/>
          <w:lang w:val="pt-PT" w:eastAsia="pt-PT"/>
        </w:rPr>
        <w:drawing>
          <wp:inline distT="0" distB="0" distL="0" distR="0" wp14:anchorId="7AFD0D30" wp14:editId="3CF801AC">
            <wp:extent cx="3775075" cy="896620"/>
            <wp:effectExtent l="0" t="0" r="0" b="0"/>
            <wp:docPr id="1401" name="Picture 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75075" cy="896620"/>
                    </a:xfrm>
                    <a:prstGeom prst="rect">
                      <a:avLst/>
                    </a:prstGeom>
                    <a:noFill/>
                    <a:ln>
                      <a:noFill/>
                    </a:ln>
                  </pic:spPr>
                </pic:pic>
              </a:graphicData>
            </a:graphic>
          </wp:inline>
        </w:drawing>
      </w:r>
      <w:r>
        <w:t xml:space="preserve"> </w:t>
      </w:r>
    </w:p>
    <w:p w14:paraId="719C6D59" w14:textId="62143559" w:rsidR="0084672E" w:rsidRDefault="0084672E" w:rsidP="00BE080B">
      <w:pPr>
        <w:pStyle w:val="Heading3"/>
      </w:pPr>
      <w:r>
        <w:t xml:space="preserve">Creating Dashboard Tiles from Existing Visualizations </w:t>
      </w:r>
    </w:p>
    <w:p w14:paraId="3C4F7ECF" w14:textId="77777777" w:rsidR="00BE080B" w:rsidRPr="00BE080B" w:rsidRDefault="00BE080B" w:rsidP="00BE080B"/>
    <w:p w14:paraId="191BDE14" w14:textId="6565E95A" w:rsidR="0084672E" w:rsidRDefault="0084672E" w:rsidP="0084672E">
      <w:pPr>
        <w:spacing w:after="173"/>
        <w:ind w:left="-5" w:right="1621"/>
      </w:pPr>
      <w:r>
        <w:t xml:space="preserve">In this task, you will create dashboard tiles by using existing visualizations from the </w:t>
      </w:r>
      <w:r>
        <w:rPr>
          <w:b/>
        </w:rPr>
        <w:t>US Sales Analysis</w:t>
      </w:r>
      <w:r>
        <w:t xml:space="preserve"> report. </w:t>
      </w:r>
    </w:p>
    <w:p w14:paraId="11B6147D" w14:textId="77777777" w:rsidR="00BE080B" w:rsidRDefault="00BE080B" w:rsidP="0084672E">
      <w:pPr>
        <w:spacing w:after="173"/>
        <w:ind w:left="-5" w:right="1621"/>
      </w:pPr>
    </w:p>
    <w:p w14:paraId="5D236AB9" w14:textId="77777777" w:rsidR="0084672E" w:rsidRDefault="0084672E" w:rsidP="0084672E">
      <w:pPr>
        <w:numPr>
          <w:ilvl w:val="0"/>
          <w:numId w:val="26"/>
        </w:numPr>
        <w:spacing w:after="227" w:line="247" w:lineRule="auto"/>
        <w:ind w:right="47" w:hanging="360"/>
      </w:pPr>
      <w:r>
        <w:t xml:space="preserve">In the dashboard, click the </w:t>
      </w:r>
      <w:r>
        <w:rPr>
          <w:b/>
        </w:rPr>
        <w:t>US Sales Analysis.pbix</w:t>
      </w:r>
      <w:r>
        <w:t xml:space="preserve"> tile. </w:t>
      </w:r>
    </w:p>
    <w:p w14:paraId="32C223A8" w14:textId="1FCCEBF0" w:rsidR="0084672E" w:rsidRDefault="0084672E" w:rsidP="0084672E">
      <w:pPr>
        <w:spacing w:after="167" w:line="259" w:lineRule="auto"/>
        <w:ind w:left="399"/>
      </w:pPr>
      <w:r w:rsidRPr="00F97BE0">
        <w:rPr>
          <w:noProof/>
          <w:lang w:val="pt-PT" w:eastAsia="pt-PT"/>
        </w:rPr>
        <w:lastRenderedPageBreak/>
        <w:drawing>
          <wp:inline distT="0" distB="0" distL="0" distR="0" wp14:anchorId="58EFEC23" wp14:editId="43BF5FD9">
            <wp:extent cx="2362200" cy="1723390"/>
            <wp:effectExtent l="0" t="0" r="0" b="0"/>
            <wp:docPr id="1400" name="Picture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62200" cy="1723390"/>
                    </a:xfrm>
                    <a:prstGeom prst="rect">
                      <a:avLst/>
                    </a:prstGeom>
                    <a:noFill/>
                    <a:ln>
                      <a:noFill/>
                    </a:ln>
                  </pic:spPr>
                </pic:pic>
              </a:graphicData>
            </a:graphic>
          </wp:inline>
        </w:drawing>
      </w:r>
      <w:r>
        <w:t xml:space="preserve"> </w:t>
      </w:r>
    </w:p>
    <w:p w14:paraId="606E1C5F" w14:textId="0DC8F12B" w:rsidR="0084672E" w:rsidRDefault="0084672E" w:rsidP="00FA5127">
      <w:pPr>
        <w:spacing w:after="232" w:line="249" w:lineRule="auto"/>
        <w:ind w:left="391" w:right="25"/>
      </w:pPr>
      <w:r>
        <w:rPr>
          <w:i/>
        </w:rPr>
        <w:t xml:space="preserve">The report consists of </w:t>
      </w:r>
      <w:r w:rsidR="00FA5127">
        <w:rPr>
          <w:i/>
        </w:rPr>
        <w:t xml:space="preserve">two </w:t>
      </w:r>
      <w:r>
        <w:rPr>
          <w:i/>
        </w:rPr>
        <w:t>page</w:t>
      </w:r>
      <w:r w:rsidR="00FA5127">
        <w:rPr>
          <w:i/>
        </w:rPr>
        <w:t>s</w:t>
      </w:r>
      <w:r>
        <w:rPr>
          <w:i/>
        </w:rPr>
        <w:t xml:space="preserve">, and was created in Power BI Desktop. </w:t>
      </w:r>
    </w:p>
    <w:p w14:paraId="074E3345" w14:textId="40F9AF09" w:rsidR="0084672E" w:rsidRDefault="00277DA0" w:rsidP="0084672E">
      <w:pPr>
        <w:numPr>
          <w:ilvl w:val="0"/>
          <w:numId w:val="26"/>
        </w:numPr>
        <w:spacing w:after="227" w:line="247" w:lineRule="auto"/>
        <w:ind w:right="47" w:hanging="360"/>
      </w:pPr>
      <w:r>
        <w:t xml:space="preserve">Go to the US Sales page. </w:t>
      </w:r>
      <w:r w:rsidR="0084672E">
        <w:t xml:space="preserve">Hover the cursor over the Tailspin Toys logo, and then click the </w:t>
      </w:r>
      <w:r w:rsidR="0084672E">
        <w:rPr>
          <w:b/>
        </w:rPr>
        <w:t>Pin Visual</w:t>
      </w:r>
      <w:r w:rsidR="0084672E">
        <w:t xml:space="preserve"> icon. </w:t>
      </w:r>
    </w:p>
    <w:p w14:paraId="5E119570" w14:textId="6CBB613E" w:rsidR="0084672E" w:rsidRDefault="0084672E" w:rsidP="0084672E">
      <w:pPr>
        <w:spacing w:after="171" w:line="259" w:lineRule="auto"/>
        <w:ind w:left="399"/>
      </w:pPr>
      <w:r w:rsidRPr="00F97BE0">
        <w:rPr>
          <w:noProof/>
          <w:lang w:val="pt-PT" w:eastAsia="pt-PT"/>
        </w:rPr>
        <w:drawing>
          <wp:inline distT="0" distB="0" distL="0" distR="0" wp14:anchorId="47959EC0" wp14:editId="2AD29C1A">
            <wp:extent cx="1600200" cy="1348105"/>
            <wp:effectExtent l="0" t="0" r="0" b="0"/>
            <wp:docPr id="1397" name="Picture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00200" cy="1348105"/>
                    </a:xfrm>
                    <a:prstGeom prst="rect">
                      <a:avLst/>
                    </a:prstGeom>
                    <a:noFill/>
                    <a:ln>
                      <a:noFill/>
                    </a:ln>
                  </pic:spPr>
                </pic:pic>
              </a:graphicData>
            </a:graphic>
          </wp:inline>
        </w:drawing>
      </w:r>
      <w:r>
        <w:t xml:space="preserve"> </w:t>
      </w:r>
    </w:p>
    <w:p w14:paraId="639ECC71" w14:textId="3C16DC73" w:rsidR="0084672E" w:rsidRDefault="0084672E" w:rsidP="0084672E">
      <w:pPr>
        <w:numPr>
          <w:ilvl w:val="0"/>
          <w:numId w:val="26"/>
        </w:numPr>
        <w:spacing w:after="170" w:line="247" w:lineRule="auto"/>
        <w:ind w:right="47" w:hanging="360"/>
      </w:pPr>
      <w:r>
        <w:t xml:space="preserve">In the </w:t>
      </w:r>
      <w:r>
        <w:rPr>
          <w:b/>
        </w:rPr>
        <w:t xml:space="preserve">Pin to Dashboard </w:t>
      </w:r>
      <w:r>
        <w:t xml:space="preserve">dialog window, click </w:t>
      </w:r>
      <w:r>
        <w:rPr>
          <w:b/>
        </w:rPr>
        <w:t>Pin</w:t>
      </w:r>
      <w:r w:rsidR="00277DA0">
        <w:rPr>
          <w:b/>
        </w:rPr>
        <w:t xml:space="preserve"> to Existing Dashboard</w:t>
      </w:r>
      <w:r>
        <w:t xml:space="preserve">. </w:t>
      </w:r>
    </w:p>
    <w:p w14:paraId="5E15F453" w14:textId="77777777" w:rsidR="0084672E" w:rsidRDefault="0084672E" w:rsidP="0084672E">
      <w:pPr>
        <w:numPr>
          <w:ilvl w:val="0"/>
          <w:numId w:val="26"/>
        </w:numPr>
        <w:spacing w:after="227" w:line="247" w:lineRule="auto"/>
        <w:ind w:right="47" w:hanging="360"/>
      </w:pPr>
      <w:r>
        <w:t xml:space="preserve">In the </w:t>
      </w:r>
      <w:r>
        <w:rPr>
          <w:b/>
        </w:rPr>
        <w:t>Year</w:t>
      </w:r>
      <w:r>
        <w:t xml:space="preserve"> slicer (located at the left), ensure that the report page is filtered only by </w:t>
      </w:r>
      <w:r>
        <w:rPr>
          <w:b/>
        </w:rPr>
        <w:t>CY2015</w:t>
      </w:r>
      <w:r>
        <w:t xml:space="preserve">. </w:t>
      </w:r>
    </w:p>
    <w:p w14:paraId="0B4AF5DD" w14:textId="65793C4D" w:rsidR="0084672E" w:rsidRDefault="0084672E" w:rsidP="0084672E">
      <w:pPr>
        <w:spacing w:after="0" w:line="259" w:lineRule="auto"/>
        <w:ind w:left="399"/>
      </w:pPr>
      <w:r w:rsidRPr="00F97BE0">
        <w:rPr>
          <w:noProof/>
          <w:lang w:val="pt-PT" w:eastAsia="pt-PT"/>
        </w:rPr>
        <w:drawing>
          <wp:inline distT="0" distB="0" distL="0" distR="0" wp14:anchorId="51F7FE2C" wp14:editId="5F629EF6">
            <wp:extent cx="1793875" cy="1078230"/>
            <wp:effectExtent l="0" t="0" r="0" b="7620"/>
            <wp:docPr id="1396" name="Picture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93875" cy="1078230"/>
                    </a:xfrm>
                    <a:prstGeom prst="rect">
                      <a:avLst/>
                    </a:prstGeom>
                    <a:noFill/>
                    <a:ln>
                      <a:noFill/>
                    </a:ln>
                  </pic:spPr>
                </pic:pic>
              </a:graphicData>
            </a:graphic>
          </wp:inline>
        </w:drawing>
      </w:r>
      <w:r>
        <w:t xml:space="preserve"> </w:t>
      </w:r>
    </w:p>
    <w:p w14:paraId="55C6CD5D" w14:textId="77777777" w:rsidR="0084672E" w:rsidRDefault="0084672E" w:rsidP="0084672E">
      <w:pPr>
        <w:numPr>
          <w:ilvl w:val="0"/>
          <w:numId w:val="26"/>
        </w:numPr>
        <w:spacing w:after="227" w:line="247" w:lineRule="auto"/>
        <w:ind w:right="47" w:hanging="360"/>
      </w:pPr>
      <w:r>
        <w:t xml:space="preserve">To zoom into the </w:t>
      </w:r>
      <w:r>
        <w:rPr>
          <w:b/>
        </w:rPr>
        <w:t>Net Revenue, Cost and Profitability by Month</w:t>
      </w:r>
      <w:r>
        <w:t xml:space="preserve"> visualization, hover the cursor over the chart, and then click the </w:t>
      </w:r>
      <w:r>
        <w:rPr>
          <w:b/>
        </w:rPr>
        <w:t>Pop Out</w:t>
      </w:r>
      <w:r>
        <w:t xml:space="preserve"> icon. </w:t>
      </w:r>
    </w:p>
    <w:p w14:paraId="46C15DD3" w14:textId="1A1B72F9" w:rsidR="0084672E" w:rsidRDefault="0084672E" w:rsidP="0084672E">
      <w:pPr>
        <w:spacing w:after="171" w:line="259" w:lineRule="auto"/>
        <w:ind w:left="399"/>
      </w:pPr>
      <w:r w:rsidRPr="00F97BE0">
        <w:rPr>
          <w:noProof/>
          <w:lang w:val="pt-PT" w:eastAsia="pt-PT"/>
        </w:rPr>
        <w:drawing>
          <wp:inline distT="0" distB="0" distL="0" distR="0" wp14:anchorId="31DEB055" wp14:editId="278E5339">
            <wp:extent cx="1008380" cy="715010"/>
            <wp:effectExtent l="0" t="0" r="0" b="0"/>
            <wp:docPr id="1395" name="Picture 1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08380" cy="715010"/>
                    </a:xfrm>
                    <a:prstGeom prst="rect">
                      <a:avLst/>
                    </a:prstGeom>
                    <a:noFill/>
                    <a:ln>
                      <a:noFill/>
                    </a:ln>
                  </pic:spPr>
                </pic:pic>
              </a:graphicData>
            </a:graphic>
          </wp:inline>
        </w:drawing>
      </w:r>
      <w:r>
        <w:t xml:space="preserve"> </w:t>
      </w:r>
    </w:p>
    <w:p w14:paraId="033936DB" w14:textId="77777777" w:rsidR="0084672E" w:rsidRDefault="0084672E" w:rsidP="0084672E">
      <w:pPr>
        <w:numPr>
          <w:ilvl w:val="0"/>
          <w:numId w:val="26"/>
        </w:numPr>
        <w:spacing w:after="168" w:line="247" w:lineRule="auto"/>
        <w:ind w:right="47" w:hanging="360"/>
      </w:pPr>
      <w:r>
        <w:t xml:space="preserve">Pin the </w:t>
      </w:r>
      <w:r>
        <w:rPr>
          <w:b/>
        </w:rPr>
        <w:t>Net Revenue, Cost and Profitability by Month</w:t>
      </w:r>
      <w:r>
        <w:t xml:space="preserve"> visualization (combo chart) to the dashboard. </w:t>
      </w:r>
    </w:p>
    <w:p w14:paraId="44FA22CF" w14:textId="21CEDFCE" w:rsidR="0084672E" w:rsidRDefault="0084672E" w:rsidP="0084672E">
      <w:pPr>
        <w:numPr>
          <w:ilvl w:val="0"/>
          <w:numId w:val="26"/>
        </w:numPr>
        <w:spacing w:after="227" w:line="247" w:lineRule="auto"/>
        <w:ind w:right="47" w:hanging="360"/>
      </w:pPr>
      <w:r>
        <w:t xml:space="preserve">To revert the chart to normal size, click the </w:t>
      </w:r>
      <w:r w:rsidR="00BE080B">
        <w:rPr>
          <w:b/>
        </w:rPr>
        <w:t xml:space="preserve">Back to Report </w:t>
      </w:r>
      <w:r w:rsidR="00BE080B">
        <w:t>option</w:t>
      </w:r>
      <w:r>
        <w:t xml:space="preserve">. </w:t>
      </w:r>
    </w:p>
    <w:p w14:paraId="4B164255" w14:textId="03FDFA64" w:rsidR="0084672E" w:rsidRDefault="00BE080B" w:rsidP="0084672E">
      <w:pPr>
        <w:spacing w:after="171" w:line="259" w:lineRule="auto"/>
        <w:ind w:left="399"/>
      </w:pPr>
      <w:r>
        <w:rPr>
          <w:noProof/>
          <w:lang w:val="pt-PT" w:eastAsia="pt-PT"/>
        </w:rPr>
        <w:lastRenderedPageBreak/>
        <w:drawing>
          <wp:inline distT="0" distB="0" distL="0" distR="0" wp14:anchorId="417B7E22" wp14:editId="39A2B3D8">
            <wp:extent cx="4295775" cy="514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95775" cy="514350"/>
                    </a:xfrm>
                    <a:prstGeom prst="rect">
                      <a:avLst/>
                    </a:prstGeom>
                  </pic:spPr>
                </pic:pic>
              </a:graphicData>
            </a:graphic>
          </wp:inline>
        </w:drawing>
      </w:r>
      <w:r w:rsidR="0084672E">
        <w:t xml:space="preserve"> </w:t>
      </w:r>
    </w:p>
    <w:p w14:paraId="2FFB8D46" w14:textId="1FF28CEC" w:rsidR="0084672E" w:rsidRDefault="0084672E" w:rsidP="0084672E">
      <w:pPr>
        <w:numPr>
          <w:ilvl w:val="0"/>
          <w:numId w:val="26"/>
        </w:numPr>
        <w:spacing w:after="166" w:line="247" w:lineRule="auto"/>
        <w:ind w:right="47" w:hanging="360"/>
      </w:pPr>
      <w:r>
        <w:t xml:space="preserve">Pin also the first table, located </w:t>
      </w:r>
      <w:r w:rsidR="00D94670">
        <w:t xml:space="preserve">on </w:t>
      </w:r>
      <w:r>
        <w:t xml:space="preserve">the left, to the dashboard. </w:t>
      </w:r>
    </w:p>
    <w:p w14:paraId="1A3DC965" w14:textId="77777777" w:rsidR="0084672E" w:rsidRDefault="0084672E" w:rsidP="0084672E">
      <w:pPr>
        <w:numPr>
          <w:ilvl w:val="0"/>
          <w:numId w:val="26"/>
        </w:numPr>
        <w:spacing w:after="176" w:line="247" w:lineRule="auto"/>
        <w:ind w:right="47" w:hanging="360"/>
      </w:pPr>
      <w:r>
        <w:t xml:space="preserve">To return to the dashboard, in the </w:t>
      </w:r>
      <w:r>
        <w:rPr>
          <w:b/>
        </w:rPr>
        <w:t>Navigation Pane</w:t>
      </w:r>
      <w:r>
        <w:t xml:space="preserve">, select the </w:t>
      </w:r>
      <w:r>
        <w:rPr>
          <w:b/>
        </w:rPr>
        <w:t>Tailspin Toys CY2015</w:t>
      </w:r>
      <w:r>
        <w:t xml:space="preserve"> dashboard. </w:t>
      </w:r>
    </w:p>
    <w:p w14:paraId="4F63F6E4" w14:textId="26311AA0" w:rsidR="0084672E" w:rsidRDefault="0084672E" w:rsidP="0084672E">
      <w:pPr>
        <w:numPr>
          <w:ilvl w:val="0"/>
          <w:numId w:val="26"/>
        </w:numPr>
        <w:spacing w:after="170" w:line="247" w:lineRule="auto"/>
        <w:ind w:right="47" w:hanging="360"/>
      </w:pPr>
      <w:r>
        <w:t>In the dashboard page, resize the Tailspin Toys logo tile to the smallest possible size (</w:t>
      </w:r>
      <w:r w:rsidR="00D94670">
        <w:t>that is</w:t>
      </w:r>
      <w:r>
        <w:t xml:space="preserve"> 1x1). </w:t>
      </w:r>
    </w:p>
    <w:p w14:paraId="49036271" w14:textId="77777777" w:rsidR="0084672E" w:rsidRDefault="0084672E" w:rsidP="0084672E">
      <w:pPr>
        <w:numPr>
          <w:ilvl w:val="0"/>
          <w:numId w:val="26"/>
        </w:numPr>
        <w:spacing w:after="227" w:line="247" w:lineRule="auto"/>
        <w:ind w:right="47" w:hanging="360"/>
      </w:pPr>
      <w:r>
        <w:t xml:space="preserve">Reposition the tiles to produce the following dashboard layout. </w:t>
      </w:r>
    </w:p>
    <w:p w14:paraId="21E46C2F" w14:textId="3796B5A9" w:rsidR="0084672E" w:rsidRDefault="00BE080B" w:rsidP="0084672E">
      <w:pPr>
        <w:spacing w:after="171" w:line="259" w:lineRule="auto"/>
        <w:ind w:left="0" w:right="3178"/>
        <w:jc w:val="center"/>
      </w:pPr>
      <w:r>
        <w:rPr>
          <w:noProof/>
          <w:lang w:val="pt-PT" w:eastAsia="pt-PT"/>
        </w:rPr>
        <w:drawing>
          <wp:inline distT="0" distB="0" distL="0" distR="0" wp14:anchorId="2BC3F521" wp14:editId="177157A2">
            <wp:extent cx="5486400" cy="2618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86400" cy="2618740"/>
                    </a:xfrm>
                    <a:prstGeom prst="rect">
                      <a:avLst/>
                    </a:prstGeom>
                  </pic:spPr>
                </pic:pic>
              </a:graphicData>
            </a:graphic>
          </wp:inline>
        </w:drawing>
      </w:r>
      <w:r w:rsidR="0084672E">
        <w:t xml:space="preserve"> </w:t>
      </w:r>
    </w:p>
    <w:p w14:paraId="53170676" w14:textId="7AC7CA99" w:rsidR="0084672E" w:rsidRDefault="00277DA0" w:rsidP="0084672E">
      <w:pPr>
        <w:numPr>
          <w:ilvl w:val="0"/>
          <w:numId w:val="26"/>
        </w:numPr>
        <w:spacing w:after="227" w:line="247" w:lineRule="auto"/>
        <w:ind w:right="47" w:hanging="360"/>
      </w:pPr>
      <w:r>
        <w:t>C</w:t>
      </w:r>
      <w:r w:rsidR="0084672E">
        <w:t xml:space="preserve">lick the ellipsis for the </w:t>
      </w:r>
      <w:r w:rsidR="0084672E">
        <w:rPr>
          <w:b/>
        </w:rPr>
        <w:t>Net Revenue, Cost, Profitability</w:t>
      </w:r>
      <w:r w:rsidR="0084672E">
        <w:t xml:space="preserve"> tile, and then click the </w:t>
      </w:r>
      <w:r w:rsidR="00BE080B">
        <w:rPr>
          <w:b/>
        </w:rPr>
        <w:t>Edit</w:t>
      </w:r>
      <w:r w:rsidR="0084672E">
        <w:rPr>
          <w:b/>
        </w:rPr>
        <w:t xml:space="preserve"> </w:t>
      </w:r>
      <w:r w:rsidR="0084672E">
        <w:t xml:space="preserve">icon. </w:t>
      </w:r>
    </w:p>
    <w:p w14:paraId="355FD055" w14:textId="5E479D8A" w:rsidR="0084672E" w:rsidRDefault="00BE080B" w:rsidP="0084672E">
      <w:pPr>
        <w:spacing w:after="175" w:line="259" w:lineRule="auto"/>
        <w:ind w:left="399"/>
      </w:pPr>
      <w:r>
        <w:rPr>
          <w:noProof/>
          <w:lang w:val="pt-PT" w:eastAsia="pt-PT"/>
        </w:rPr>
        <w:drawing>
          <wp:inline distT="0" distB="0" distL="0" distR="0" wp14:anchorId="3BA20DD5" wp14:editId="44C4F77C">
            <wp:extent cx="3802380" cy="18288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02380" cy="1828800"/>
                    </a:xfrm>
                    <a:prstGeom prst="rect">
                      <a:avLst/>
                    </a:prstGeom>
                    <a:noFill/>
                    <a:ln>
                      <a:noFill/>
                    </a:ln>
                  </pic:spPr>
                </pic:pic>
              </a:graphicData>
            </a:graphic>
          </wp:inline>
        </w:drawing>
      </w:r>
      <w:r w:rsidR="0084672E">
        <w:t xml:space="preserve"> </w:t>
      </w:r>
    </w:p>
    <w:p w14:paraId="37C82332" w14:textId="0D9B200A" w:rsidR="0084672E" w:rsidRDefault="00BE080B" w:rsidP="0084672E">
      <w:pPr>
        <w:numPr>
          <w:ilvl w:val="0"/>
          <w:numId w:val="26"/>
        </w:numPr>
        <w:spacing w:after="166" w:line="247" w:lineRule="auto"/>
        <w:ind w:right="47" w:hanging="360"/>
      </w:pPr>
      <w:r>
        <w:t xml:space="preserve">Set the </w:t>
      </w:r>
      <w:r>
        <w:rPr>
          <w:b/>
        </w:rPr>
        <w:t>Display last refresh time</w:t>
      </w:r>
      <w:r>
        <w:t xml:space="preserve"> functionality</w:t>
      </w:r>
      <w:r w:rsidR="009278E7">
        <w:t>.</w:t>
      </w:r>
    </w:p>
    <w:p w14:paraId="19E69F54" w14:textId="0A34288C" w:rsidR="00BE080B" w:rsidRDefault="00BE080B" w:rsidP="00BE080B">
      <w:pPr>
        <w:spacing w:after="166" w:line="247" w:lineRule="auto"/>
        <w:ind w:left="396" w:right="47"/>
      </w:pPr>
    </w:p>
    <w:p w14:paraId="0E042A46" w14:textId="6A5783AA" w:rsidR="00BE080B" w:rsidRDefault="00BE080B" w:rsidP="00BE080B">
      <w:pPr>
        <w:spacing w:after="166" w:line="247" w:lineRule="auto"/>
        <w:ind w:left="396" w:right="47"/>
      </w:pPr>
      <w:r>
        <w:rPr>
          <w:noProof/>
          <w:lang w:val="pt-PT" w:eastAsia="pt-PT"/>
        </w:rPr>
        <w:lastRenderedPageBreak/>
        <w:drawing>
          <wp:inline distT="0" distB="0" distL="0" distR="0" wp14:anchorId="3A62F217" wp14:editId="00EE3453">
            <wp:extent cx="2314575" cy="723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14575" cy="723900"/>
                    </a:xfrm>
                    <a:prstGeom prst="rect">
                      <a:avLst/>
                    </a:prstGeom>
                  </pic:spPr>
                </pic:pic>
              </a:graphicData>
            </a:graphic>
          </wp:inline>
        </w:drawing>
      </w:r>
    </w:p>
    <w:p w14:paraId="20B78DDA" w14:textId="77777777" w:rsidR="00BE080B" w:rsidRDefault="00BE080B" w:rsidP="00BE080B">
      <w:pPr>
        <w:spacing w:after="166" w:line="247" w:lineRule="auto"/>
        <w:ind w:left="396" w:right="47"/>
      </w:pPr>
    </w:p>
    <w:p w14:paraId="5C5F5375" w14:textId="2AEA6206" w:rsidR="00BE6447" w:rsidRDefault="009278E7" w:rsidP="0084672E">
      <w:pPr>
        <w:numPr>
          <w:ilvl w:val="0"/>
          <w:numId w:val="26"/>
        </w:numPr>
        <w:spacing w:after="227" w:line="247" w:lineRule="auto"/>
        <w:ind w:right="47" w:hanging="360"/>
      </w:pPr>
      <w:r>
        <w:t xml:space="preserve">Click </w:t>
      </w:r>
      <w:r w:rsidR="00BE6447" w:rsidRPr="00BE6447">
        <w:rPr>
          <w:b/>
        </w:rPr>
        <w:t>Apply</w:t>
      </w:r>
      <w:r w:rsidR="00BE6447">
        <w:t>.</w:t>
      </w:r>
    </w:p>
    <w:p w14:paraId="39D37BDA" w14:textId="7D7DBB6E" w:rsidR="00BE6447" w:rsidRDefault="00BE6447" w:rsidP="0084672E">
      <w:pPr>
        <w:numPr>
          <w:ilvl w:val="0"/>
          <w:numId w:val="26"/>
        </w:numPr>
        <w:spacing w:after="227" w:line="247" w:lineRule="auto"/>
        <w:ind w:right="47" w:hanging="360"/>
      </w:pPr>
      <w:r>
        <w:t>Observe the last refresh time information</w:t>
      </w:r>
      <w:r w:rsidR="009278E7">
        <w:t>,</w:t>
      </w:r>
      <w:r>
        <w:t xml:space="preserve"> which indicates the last time the dataset that is providing data to this visualization, was refreshed</w:t>
      </w:r>
      <w:r w:rsidR="00F61CCC">
        <w:t>.</w:t>
      </w:r>
    </w:p>
    <w:p w14:paraId="049D2688" w14:textId="49C8E1E5" w:rsidR="00BE6447" w:rsidRDefault="00BE6447" w:rsidP="00BE6447">
      <w:pPr>
        <w:spacing w:after="227" w:line="247" w:lineRule="auto"/>
        <w:ind w:left="396" w:right="47"/>
      </w:pPr>
    </w:p>
    <w:p w14:paraId="3A8EE7E2" w14:textId="71D9A0AA" w:rsidR="00BE6447" w:rsidRDefault="00BE6447" w:rsidP="00BE6447">
      <w:pPr>
        <w:spacing w:after="227" w:line="247" w:lineRule="auto"/>
        <w:ind w:left="396" w:right="47"/>
      </w:pPr>
      <w:r>
        <w:rPr>
          <w:noProof/>
          <w:lang w:val="pt-PT" w:eastAsia="pt-PT"/>
        </w:rPr>
        <w:drawing>
          <wp:inline distT="0" distB="0" distL="0" distR="0" wp14:anchorId="44F59F48" wp14:editId="1DEC5B02">
            <wp:extent cx="2628900" cy="495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28900" cy="495300"/>
                    </a:xfrm>
                    <a:prstGeom prst="rect">
                      <a:avLst/>
                    </a:prstGeom>
                  </pic:spPr>
                </pic:pic>
              </a:graphicData>
            </a:graphic>
          </wp:inline>
        </w:drawing>
      </w:r>
    </w:p>
    <w:p w14:paraId="7689AE8B" w14:textId="3441BF8F" w:rsidR="00BE080B" w:rsidRDefault="00BE080B">
      <w:pPr>
        <w:spacing w:after="0" w:line="240" w:lineRule="auto"/>
        <w:ind w:left="0"/>
        <w:rPr>
          <w:i/>
        </w:rPr>
      </w:pPr>
    </w:p>
    <w:p w14:paraId="6DC86892" w14:textId="77777777" w:rsidR="0084672E" w:rsidRDefault="0084672E" w:rsidP="00BE080B">
      <w:pPr>
        <w:pStyle w:val="Heading3"/>
      </w:pPr>
      <w:r>
        <w:t xml:space="preserve">Creating a Report Page </w:t>
      </w:r>
    </w:p>
    <w:p w14:paraId="5A06BA0C" w14:textId="77777777" w:rsidR="00BE080B" w:rsidRDefault="00BE080B" w:rsidP="0084672E">
      <w:pPr>
        <w:spacing w:after="173"/>
        <w:ind w:left="-5" w:right="47"/>
      </w:pPr>
    </w:p>
    <w:p w14:paraId="3C60A4BF" w14:textId="7BAD8BB2" w:rsidR="0084672E" w:rsidRDefault="0084672E" w:rsidP="0084672E">
      <w:pPr>
        <w:spacing w:after="173"/>
        <w:ind w:left="-5" w:right="47"/>
      </w:pPr>
      <w:r>
        <w:t xml:space="preserve">In this task, you will create a report page consisting of new visualizations that you will also pin to the dashboard. </w:t>
      </w:r>
    </w:p>
    <w:p w14:paraId="4BD528DE" w14:textId="77777777" w:rsidR="00BE080B" w:rsidRDefault="00BE080B" w:rsidP="0084672E">
      <w:pPr>
        <w:spacing w:after="173"/>
        <w:ind w:left="-5" w:right="47"/>
      </w:pPr>
    </w:p>
    <w:p w14:paraId="629D0907" w14:textId="77777777" w:rsidR="0084672E" w:rsidRDefault="0084672E" w:rsidP="0084672E">
      <w:pPr>
        <w:numPr>
          <w:ilvl w:val="0"/>
          <w:numId w:val="27"/>
        </w:numPr>
        <w:spacing w:after="177" w:line="247" w:lineRule="auto"/>
        <w:ind w:right="47" w:hanging="360"/>
      </w:pPr>
      <w:r>
        <w:t xml:space="preserve">To add a new page to the report, navigate to the report again by clicking the </w:t>
      </w:r>
      <w:r>
        <w:rPr>
          <w:b/>
        </w:rPr>
        <w:t>US Sales Analysis.pbix</w:t>
      </w:r>
      <w:r>
        <w:t xml:space="preserve"> tile. </w:t>
      </w:r>
    </w:p>
    <w:p w14:paraId="3D7042FC" w14:textId="3501A2A1" w:rsidR="0084672E" w:rsidRDefault="0084672E" w:rsidP="0084672E">
      <w:pPr>
        <w:spacing w:after="232" w:line="249" w:lineRule="auto"/>
        <w:ind w:left="391" w:right="25"/>
      </w:pPr>
      <w:r>
        <w:rPr>
          <w:i/>
        </w:rPr>
        <w:t>In this task</w:t>
      </w:r>
      <w:r w:rsidR="002F247B">
        <w:rPr>
          <w:i/>
        </w:rPr>
        <w:t>,</w:t>
      </w:r>
      <w:r>
        <w:rPr>
          <w:i/>
        </w:rPr>
        <w:t xml:space="preserve"> there is no need to enable custom visuals. </w:t>
      </w:r>
    </w:p>
    <w:p w14:paraId="16C6978A" w14:textId="4FD1E6CD" w:rsidR="0084672E" w:rsidRDefault="0084672E" w:rsidP="0084672E">
      <w:pPr>
        <w:numPr>
          <w:ilvl w:val="0"/>
          <w:numId w:val="27"/>
        </w:numPr>
        <w:spacing w:after="227" w:line="247" w:lineRule="auto"/>
        <w:ind w:right="47" w:hanging="360"/>
      </w:pPr>
      <w:r>
        <w:t>To edit the report, on the report menu</w:t>
      </w:r>
      <w:r w:rsidR="0014547C">
        <w:t>, at the top</w:t>
      </w:r>
      <w:r>
        <w:t xml:space="preserve">, click </w:t>
      </w:r>
      <w:r>
        <w:rPr>
          <w:b/>
        </w:rPr>
        <w:t>Edit Report</w:t>
      </w:r>
      <w:r w:rsidRPr="00F61CCC">
        <w:t xml:space="preserve">. </w:t>
      </w:r>
    </w:p>
    <w:p w14:paraId="5BB04260" w14:textId="7067B708" w:rsidR="0084672E" w:rsidRDefault="0084672E" w:rsidP="0084672E">
      <w:pPr>
        <w:spacing w:after="0" w:line="259" w:lineRule="auto"/>
        <w:ind w:left="0" w:right="2326"/>
        <w:jc w:val="center"/>
      </w:pPr>
      <w:r w:rsidRPr="00F97BE0">
        <w:rPr>
          <w:noProof/>
          <w:lang w:val="pt-PT" w:eastAsia="pt-PT"/>
        </w:rPr>
        <w:drawing>
          <wp:inline distT="0" distB="0" distL="0" distR="0" wp14:anchorId="10753C47" wp14:editId="617C1613">
            <wp:extent cx="4308475" cy="474980"/>
            <wp:effectExtent l="0" t="0" r="0" b="0"/>
            <wp:docPr id="1389" name="Picture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08475" cy="474980"/>
                    </a:xfrm>
                    <a:prstGeom prst="rect">
                      <a:avLst/>
                    </a:prstGeom>
                    <a:noFill/>
                    <a:ln>
                      <a:noFill/>
                    </a:ln>
                  </pic:spPr>
                </pic:pic>
              </a:graphicData>
            </a:graphic>
          </wp:inline>
        </w:drawing>
      </w:r>
      <w:r>
        <w:t xml:space="preserve"> </w:t>
      </w:r>
    </w:p>
    <w:p w14:paraId="13EF5463" w14:textId="21EF6379" w:rsidR="0084672E" w:rsidRDefault="0084672E" w:rsidP="0084672E">
      <w:pPr>
        <w:numPr>
          <w:ilvl w:val="0"/>
          <w:numId w:val="27"/>
        </w:numPr>
        <w:spacing w:after="227" w:line="247" w:lineRule="auto"/>
        <w:ind w:right="47" w:hanging="360"/>
      </w:pPr>
      <w:r>
        <w:t>To insert a new report page, at the bottom</w:t>
      </w:r>
      <w:r w:rsidR="002F247B">
        <w:t>-</w:t>
      </w:r>
      <w:r>
        <w:t xml:space="preserve">left corner, click </w:t>
      </w:r>
      <w:r>
        <w:rPr>
          <w:b/>
        </w:rPr>
        <w:t>Add Page</w:t>
      </w:r>
      <w:r w:rsidR="00A65DDE">
        <w:rPr>
          <w:b/>
        </w:rPr>
        <w:t xml:space="preserve"> (+)</w:t>
      </w:r>
      <w:r>
        <w:t xml:space="preserve">. </w:t>
      </w:r>
    </w:p>
    <w:p w14:paraId="5F8528F0" w14:textId="238CA694" w:rsidR="0084672E" w:rsidRDefault="00A65DDE" w:rsidP="0084672E">
      <w:pPr>
        <w:spacing w:after="167" w:line="259" w:lineRule="auto"/>
        <w:ind w:left="0" w:right="3226"/>
        <w:jc w:val="center"/>
      </w:pPr>
      <w:r>
        <w:rPr>
          <w:noProof/>
          <w:lang w:val="pt-PT" w:eastAsia="pt-PT"/>
        </w:rPr>
        <w:drawing>
          <wp:inline distT="0" distB="0" distL="0" distR="0" wp14:anchorId="03747F96" wp14:editId="03991A25">
            <wp:extent cx="2392680" cy="2362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92680" cy="236220"/>
                    </a:xfrm>
                    <a:prstGeom prst="rect">
                      <a:avLst/>
                    </a:prstGeom>
                    <a:noFill/>
                    <a:ln>
                      <a:noFill/>
                    </a:ln>
                  </pic:spPr>
                </pic:pic>
              </a:graphicData>
            </a:graphic>
          </wp:inline>
        </w:drawing>
      </w:r>
      <w:r w:rsidR="0084672E">
        <w:t xml:space="preserve"> </w:t>
      </w:r>
    </w:p>
    <w:p w14:paraId="12806A43" w14:textId="77777777" w:rsidR="0084672E" w:rsidRDefault="0084672E" w:rsidP="0084672E">
      <w:pPr>
        <w:numPr>
          <w:ilvl w:val="0"/>
          <w:numId w:val="27"/>
        </w:numPr>
        <w:spacing w:after="170" w:line="247" w:lineRule="auto"/>
        <w:ind w:right="47" w:hanging="360"/>
      </w:pPr>
      <w:r>
        <w:t xml:space="preserve">To name the page, double-click </w:t>
      </w:r>
      <w:r>
        <w:rPr>
          <w:b/>
        </w:rPr>
        <w:t>Page 1</w:t>
      </w:r>
      <w:r>
        <w:t xml:space="preserve">. </w:t>
      </w:r>
    </w:p>
    <w:p w14:paraId="63795578" w14:textId="77777777" w:rsidR="0084672E" w:rsidRDefault="0084672E" w:rsidP="0084672E">
      <w:pPr>
        <w:numPr>
          <w:ilvl w:val="0"/>
          <w:numId w:val="27"/>
        </w:numPr>
        <w:spacing w:after="227" w:line="247" w:lineRule="auto"/>
        <w:ind w:right="47" w:hanging="360"/>
      </w:pPr>
      <w:r>
        <w:t xml:space="preserve">Replace the text with </w:t>
      </w:r>
      <w:r>
        <w:rPr>
          <w:b/>
        </w:rPr>
        <w:t>Additional Dashboard Visuals</w:t>
      </w:r>
      <w:r>
        <w:t xml:space="preserve">, and then press </w:t>
      </w:r>
      <w:r w:rsidRPr="009C7264">
        <w:t>Enter</w:t>
      </w:r>
      <w:r>
        <w:t xml:space="preserve">. </w:t>
      </w:r>
    </w:p>
    <w:p w14:paraId="40D0C139" w14:textId="23A23520" w:rsidR="0084672E" w:rsidRDefault="0084672E" w:rsidP="0084672E">
      <w:pPr>
        <w:spacing w:after="171" w:line="259" w:lineRule="auto"/>
        <w:ind w:left="0" w:right="5038"/>
        <w:jc w:val="center"/>
      </w:pPr>
      <w:r w:rsidRPr="00F97BE0">
        <w:rPr>
          <w:noProof/>
          <w:lang w:val="pt-PT" w:eastAsia="pt-PT"/>
        </w:rPr>
        <w:drawing>
          <wp:inline distT="0" distB="0" distL="0" distR="0" wp14:anchorId="2A93F48C" wp14:editId="0FE3723D">
            <wp:extent cx="2602230" cy="515620"/>
            <wp:effectExtent l="0" t="0" r="7620" b="0"/>
            <wp:docPr id="1387" name="Picture 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02230" cy="515620"/>
                    </a:xfrm>
                    <a:prstGeom prst="rect">
                      <a:avLst/>
                    </a:prstGeom>
                    <a:noFill/>
                    <a:ln>
                      <a:noFill/>
                    </a:ln>
                  </pic:spPr>
                </pic:pic>
              </a:graphicData>
            </a:graphic>
          </wp:inline>
        </w:drawing>
      </w:r>
      <w:r>
        <w:t xml:space="preserve"> </w:t>
      </w:r>
    </w:p>
    <w:p w14:paraId="23917F60" w14:textId="77777777" w:rsidR="0084672E" w:rsidRDefault="0084672E" w:rsidP="0084672E">
      <w:pPr>
        <w:numPr>
          <w:ilvl w:val="0"/>
          <w:numId w:val="27"/>
        </w:numPr>
        <w:spacing w:after="227" w:line="247" w:lineRule="auto"/>
        <w:ind w:right="47" w:hanging="360"/>
      </w:pPr>
      <w:r>
        <w:lastRenderedPageBreak/>
        <w:t xml:space="preserve">To filter the report page, in the </w:t>
      </w:r>
      <w:r>
        <w:rPr>
          <w:b/>
        </w:rPr>
        <w:t>Fields</w:t>
      </w:r>
      <w:r>
        <w:t xml:space="preserve"> pane, expand the </w:t>
      </w:r>
      <w:r>
        <w:rPr>
          <w:b/>
        </w:rPr>
        <w:t>Date</w:t>
      </w:r>
      <w:r>
        <w:t xml:space="preserve"> table. </w:t>
      </w:r>
    </w:p>
    <w:p w14:paraId="1FD04D49" w14:textId="39484414" w:rsidR="0084672E" w:rsidRDefault="0084672E" w:rsidP="0084672E">
      <w:pPr>
        <w:spacing w:after="167" w:line="259" w:lineRule="auto"/>
        <w:ind w:left="399"/>
      </w:pPr>
      <w:r w:rsidRPr="00F97BE0">
        <w:rPr>
          <w:noProof/>
          <w:lang w:val="pt-PT" w:eastAsia="pt-PT"/>
        </w:rPr>
        <w:drawing>
          <wp:inline distT="0" distB="0" distL="0" distR="0" wp14:anchorId="09195689" wp14:editId="5EECB0D2">
            <wp:extent cx="1723390" cy="2461895"/>
            <wp:effectExtent l="0" t="0" r="0" b="0"/>
            <wp:docPr id="1386" name="Picture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23390" cy="2461895"/>
                    </a:xfrm>
                    <a:prstGeom prst="rect">
                      <a:avLst/>
                    </a:prstGeom>
                    <a:noFill/>
                    <a:ln>
                      <a:noFill/>
                    </a:ln>
                  </pic:spPr>
                </pic:pic>
              </a:graphicData>
            </a:graphic>
          </wp:inline>
        </w:drawing>
      </w:r>
      <w:r>
        <w:t xml:space="preserve"> </w:t>
      </w:r>
    </w:p>
    <w:p w14:paraId="1531A0F8" w14:textId="77777777" w:rsidR="0084672E" w:rsidRDefault="0084672E" w:rsidP="0084672E">
      <w:pPr>
        <w:numPr>
          <w:ilvl w:val="0"/>
          <w:numId w:val="27"/>
        </w:numPr>
        <w:spacing w:after="227" w:line="247" w:lineRule="auto"/>
        <w:ind w:right="47" w:hanging="360"/>
      </w:pPr>
      <w:r>
        <w:t xml:space="preserve">From inside the </w:t>
      </w:r>
      <w:r>
        <w:rPr>
          <w:b/>
        </w:rPr>
        <w:t>Date</w:t>
      </w:r>
      <w:r>
        <w:t xml:space="preserve"> table, drag the </w:t>
      </w:r>
      <w:r>
        <w:rPr>
          <w:b/>
        </w:rPr>
        <w:t>Year</w:t>
      </w:r>
      <w:r>
        <w:t xml:space="preserve"> field, and drop it into the </w:t>
      </w:r>
      <w:r>
        <w:rPr>
          <w:b/>
        </w:rPr>
        <w:t>Page Level Filters</w:t>
      </w:r>
      <w:r>
        <w:t xml:space="preserve"> well. </w:t>
      </w:r>
    </w:p>
    <w:p w14:paraId="2BF90D75" w14:textId="34B759F8" w:rsidR="0084672E" w:rsidRDefault="0084672E" w:rsidP="0084672E">
      <w:pPr>
        <w:spacing w:after="167" w:line="259" w:lineRule="auto"/>
        <w:ind w:left="0" w:right="3750"/>
        <w:jc w:val="center"/>
      </w:pPr>
      <w:r w:rsidRPr="00F97BE0">
        <w:rPr>
          <w:noProof/>
          <w:lang w:val="pt-PT" w:eastAsia="pt-PT"/>
        </w:rPr>
        <w:drawing>
          <wp:inline distT="0" distB="0" distL="0" distR="0" wp14:anchorId="2C1977AC" wp14:editId="164D7612">
            <wp:extent cx="3446780" cy="3071495"/>
            <wp:effectExtent l="0" t="0" r="1270" b="0"/>
            <wp:docPr id="1385" name="Picture 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46780" cy="3071495"/>
                    </a:xfrm>
                    <a:prstGeom prst="rect">
                      <a:avLst/>
                    </a:prstGeom>
                    <a:noFill/>
                    <a:ln>
                      <a:noFill/>
                    </a:ln>
                  </pic:spPr>
                </pic:pic>
              </a:graphicData>
            </a:graphic>
          </wp:inline>
        </w:drawing>
      </w:r>
      <w:r>
        <w:t xml:space="preserve"> </w:t>
      </w:r>
    </w:p>
    <w:p w14:paraId="0C86004C" w14:textId="580FCA80" w:rsidR="0084672E" w:rsidRDefault="004C54A5" w:rsidP="0084672E">
      <w:pPr>
        <w:numPr>
          <w:ilvl w:val="0"/>
          <w:numId w:val="27"/>
        </w:numPr>
        <w:spacing w:after="227" w:line="247" w:lineRule="auto"/>
        <w:ind w:right="47" w:hanging="360"/>
      </w:pPr>
      <w:r>
        <w:t xml:space="preserve">Select the </w:t>
      </w:r>
      <w:r w:rsidR="0084672E">
        <w:rPr>
          <w:b/>
        </w:rPr>
        <w:t>CY2015</w:t>
      </w:r>
      <w:r w:rsidRPr="009C7264">
        <w:t xml:space="preserve"> check box</w:t>
      </w:r>
      <w:r w:rsidR="0084672E">
        <w:t xml:space="preserve">. </w:t>
      </w:r>
    </w:p>
    <w:p w14:paraId="0BC61F55" w14:textId="56315FCA" w:rsidR="0084672E" w:rsidRDefault="0084672E" w:rsidP="0084672E">
      <w:pPr>
        <w:spacing w:after="171" w:line="259" w:lineRule="auto"/>
        <w:ind w:left="399"/>
      </w:pPr>
      <w:r w:rsidRPr="00F97BE0">
        <w:rPr>
          <w:noProof/>
          <w:lang w:val="pt-PT" w:eastAsia="pt-PT"/>
        </w:rPr>
        <w:lastRenderedPageBreak/>
        <w:drawing>
          <wp:inline distT="0" distB="0" distL="0" distR="0" wp14:anchorId="6810DA46" wp14:editId="1DBF7D29">
            <wp:extent cx="1729105" cy="2280285"/>
            <wp:effectExtent l="0" t="0" r="4445" b="0"/>
            <wp:docPr id="1384" name="Picture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29105" cy="2280285"/>
                    </a:xfrm>
                    <a:prstGeom prst="rect">
                      <a:avLst/>
                    </a:prstGeom>
                    <a:noFill/>
                    <a:ln>
                      <a:noFill/>
                    </a:ln>
                  </pic:spPr>
                </pic:pic>
              </a:graphicData>
            </a:graphic>
          </wp:inline>
        </w:drawing>
      </w:r>
      <w:r>
        <w:t xml:space="preserve"> </w:t>
      </w:r>
    </w:p>
    <w:p w14:paraId="4AACAA70" w14:textId="77777777" w:rsidR="0084672E" w:rsidRDefault="0084672E" w:rsidP="0084672E">
      <w:pPr>
        <w:spacing w:after="232" w:line="249" w:lineRule="auto"/>
        <w:ind w:left="391" w:right="25"/>
      </w:pPr>
      <w:r>
        <w:rPr>
          <w:i/>
        </w:rPr>
        <w:t xml:space="preserve">All data expressed on the report page will now be filtered by </w:t>
      </w:r>
      <w:r>
        <w:rPr>
          <w:b/>
          <w:i/>
        </w:rPr>
        <w:t>CY2015</w:t>
      </w:r>
      <w:r>
        <w:rPr>
          <w:i/>
        </w:rPr>
        <w:t xml:space="preserve">. </w:t>
      </w:r>
    </w:p>
    <w:p w14:paraId="5D136B1E" w14:textId="02634AE7" w:rsidR="0084672E" w:rsidRDefault="0084672E" w:rsidP="0084672E">
      <w:pPr>
        <w:numPr>
          <w:ilvl w:val="0"/>
          <w:numId w:val="27"/>
        </w:numPr>
        <w:spacing w:after="227" w:line="247" w:lineRule="auto"/>
        <w:ind w:right="47" w:hanging="360"/>
      </w:pPr>
      <w:r>
        <w:t xml:space="preserve">In the </w:t>
      </w:r>
      <w:r>
        <w:rPr>
          <w:b/>
        </w:rPr>
        <w:t>Fields</w:t>
      </w:r>
      <w:r>
        <w:t xml:space="preserve"> pane, expand the </w:t>
      </w:r>
      <w:r>
        <w:rPr>
          <w:b/>
        </w:rPr>
        <w:t>Sales</w:t>
      </w:r>
      <w:r>
        <w:t xml:space="preserve"> table, and then drag the </w:t>
      </w:r>
      <w:r>
        <w:rPr>
          <w:b/>
        </w:rPr>
        <w:t>Quantity</w:t>
      </w:r>
      <w:r>
        <w:t xml:space="preserve"> field and drop it at the top</w:t>
      </w:r>
      <w:r w:rsidR="004C54A5">
        <w:t>-</w:t>
      </w:r>
      <w:r>
        <w:t xml:space="preserve">left corner of the canvas. </w:t>
      </w:r>
    </w:p>
    <w:p w14:paraId="4D015555" w14:textId="68413D9C" w:rsidR="0084672E" w:rsidRDefault="0084672E" w:rsidP="0084672E">
      <w:pPr>
        <w:spacing w:after="167" w:line="259" w:lineRule="auto"/>
        <w:ind w:left="0" w:right="5639"/>
        <w:jc w:val="center"/>
      </w:pPr>
      <w:r w:rsidRPr="00F97BE0">
        <w:rPr>
          <w:noProof/>
          <w:lang w:val="pt-PT" w:eastAsia="pt-PT"/>
        </w:rPr>
        <w:drawing>
          <wp:inline distT="0" distB="0" distL="0" distR="0" wp14:anchorId="699292A2" wp14:editId="425F976E">
            <wp:extent cx="2239010" cy="3628390"/>
            <wp:effectExtent l="0" t="0" r="8890" b="0"/>
            <wp:docPr id="1383" name="Picture 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239010" cy="3628390"/>
                    </a:xfrm>
                    <a:prstGeom prst="rect">
                      <a:avLst/>
                    </a:prstGeom>
                    <a:noFill/>
                    <a:ln>
                      <a:noFill/>
                    </a:ln>
                  </pic:spPr>
                </pic:pic>
              </a:graphicData>
            </a:graphic>
          </wp:inline>
        </w:drawing>
      </w:r>
      <w:r>
        <w:t xml:space="preserve"> </w:t>
      </w:r>
    </w:p>
    <w:p w14:paraId="47338C40" w14:textId="77777777" w:rsidR="0084672E" w:rsidRDefault="0084672E" w:rsidP="0084672E">
      <w:pPr>
        <w:numPr>
          <w:ilvl w:val="0"/>
          <w:numId w:val="27"/>
        </w:numPr>
        <w:spacing w:after="227" w:line="247" w:lineRule="auto"/>
        <w:ind w:right="47" w:hanging="360"/>
      </w:pPr>
      <w:r>
        <w:t xml:space="preserve">Change the visualization type to </w:t>
      </w:r>
      <w:r>
        <w:rPr>
          <w:b/>
        </w:rPr>
        <w:t>Card</w:t>
      </w:r>
      <w:r>
        <w:t xml:space="preserve">. </w:t>
      </w:r>
    </w:p>
    <w:p w14:paraId="1F983C15" w14:textId="0E116540" w:rsidR="0084672E" w:rsidRDefault="0084672E" w:rsidP="0084672E">
      <w:pPr>
        <w:spacing w:after="171" w:line="259" w:lineRule="auto"/>
        <w:ind w:left="0" w:right="5903"/>
        <w:jc w:val="center"/>
      </w:pPr>
      <w:r w:rsidRPr="00F97BE0">
        <w:rPr>
          <w:noProof/>
          <w:lang w:val="pt-PT" w:eastAsia="pt-PT"/>
        </w:rPr>
        <w:lastRenderedPageBreak/>
        <w:drawing>
          <wp:inline distT="0" distB="0" distL="0" distR="0" wp14:anchorId="37103D93" wp14:editId="30001424">
            <wp:extent cx="2080895" cy="2063115"/>
            <wp:effectExtent l="0" t="0" r="0" b="0"/>
            <wp:docPr id="1382" name="Picture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80895" cy="2063115"/>
                    </a:xfrm>
                    <a:prstGeom prst="rect">
                      <a:avLst/>
                    </a:prstGeom>
                    <a:noFill/>
                    <a:ln>
                      <a:noFill/>
                    </a:ln>
                  </pic:spPr>
                </pic:pic>
              </a:graphicData>
            </a:graphic>
          </wp:inline>
        </w:drawing>
      </w:r>
      <w:r>
        <w:t xml:space="preserve"> </w:t>
      </w:r>
    </w:p>
    <w:p w14:paraId="2E45BA63" w14:textId="77777777" w:rsidR="0084672E" w:rsidRDefault="0084672E" w:rsidP="0084672E">
      <w:pPr>
        <w:numPr>
          <w:ilvl w:val="0"/>
          <w:numId w:val="27"/>
        </w:numPr>
        <w:spacing w:after="227" w:line="247" w:lineRule="auto"/>
        <w:ind w:right="47" w:hanging="360"/>
      </w:pPr>
      <w:r>
        <w:t xml:space="preserve">Resize and reposition the visualization as follows. </w:t>
      </w:r>
    </w:p>
    <w:p w14:paraId="440C29C1" w14:textId="145E2036" w:rsidR="0084672E" w:rsidRDefault="0084672E" w:rsidP="0084672E">
      <w:pPr>
        <w:spacing w:after="167" w:line="259" w:lineRule="auto"/>
        <w:ind w:left="0" w:right="4978"/>
        <w:jc w:val="center"/>
      </w:pPr>
      <w:r w:rsidRPr="00F97BE0">
        <w:rPr>
          <w:noProof/>
          <w:lang w:val="pt-PT" w:eastAsia="pt-PT"/>
        </w:rPr>
        <w:drawing>
          <wp:inline distT="0" distB="0" distL="0" distR="0" wp14:anchorId="0516F963" wp14:editId="090B5F92">
            <wp:extent cx="2667000" cy="2098675"/>
            <wp:effectExtent l="0" t="0" r="0" b="0"/>
            <wp:docPr id="1381" name="Pictur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67000" cy="2098675"/>
                    </a:xfrm>
                    <a:prstGeom prst="rect">
                      <a:avLst/>
                    </a:prstGeom>
                    <a:noFill/>
                    <a:ln>
                      <a:noFill/>
                    </a:ln>
                  </pic:spPr>
                </pic:pic>
              </a:graphicData>
            </a:graphic>
          </wp:inline>
        </w:drawing>
      </w:r>
      <w:r>
        <w:t xml:space="preserve"> </w:t>
      </w:r>
    </w:p>
    <w:p w14:paraId="21AA9706" w14:textId="77777777" w:rsidR="0084672E" w:rsidRDefault="0084672E" w:rsidP="0084672E">
      <w:pPr>
        <w:numPr>
          <w:ilvl w:val="0"/>
          <w:numId w:val="27"/>
        </w:numPr>
        <w:spacing w:after="168" w:line="247" w:lineRule="auto"/>
        <w:ind w:right="47" w:hanging="360"/>
      </w:pPr>
      <w:r>
        <w:t xml:space="preserve">To create a new visualization, drag the </w:t>
      </w:r>
      <w:r>
        <w:rPr>
          <w:b/>
        </w:rPr>
        <w:t>Sales | Quantity</w:t>
      </w:r>
      <w:r>
        <w:t xml:space="preserve"> field and drop it at the right of the card visualization. </w:t>
      </w:r>
    </w:p>
    <w:p w14:paraId="287086B7" w14:textId="77777777" w:rsidR="0084672E" w:rsidRDefault="0084672E" w:rsidP="0084672E">
      <w:pPr>
        <w:numPr>
          <w:ilvl w:val="0"/>
          <w:numId w:val="27"/>
        </w:numPr>
        <w:spacing w:after="170" w:line="247" w:lineRule="auto"/>
        <w:ind w:right="47" w:hanging="360"/>
      </w:pPr>
      <w:r>
        <w:t xml:space="preserve">Drag the </w:t>
      </w:r>
      <w:r>
        <w:rPr>
          <w:b/>
        </w:rPr>
        <w:t>Date | Month</w:t>
      </w:r>
      <w:r>
        <w:t xml:space="preserve"> field and drop it inside the new visualization. </w:t>
      </w:r>
    </w:p>
    <w:p w14:paraId="7FECE388" w14:textId="77777777" w:rsidR="0084672E" w:rsidRDefault="0084672E" w:rsidP="0084672E">
      <w:pPr>
        <w:numPr>
          <w:ilvl w:val="0"/>
          <w:numId w:val="27"/>
        </w:numPr>
        <w:spacing w:after="227" w:line="247" w:lineRule="auto"/>
        <w:ind w:right="47" w:hanging="360"/>
      </w:pPr>
      <w:r>
        <w:t xml:space="preserve">Change the visualization to </w:t>
      </w:r>
      <w:r>
        <w:rPr>
          <w:b/>
        </w:rPr>
        <w:t>Line Chart</w:t>
      </w:r>
      <w:r>
        <w:t xml:space="preserve">. </w:t>
      </w:r>
    </w:p>
    <w:p w14:paraId="3DE1DC6E" w14:textId="4211E868" w:rsidR="0084672E" w:rsidRDefault="0084672E" w:rsidP="0084672E">
      <w:pPr>
        <w:spacing w:after="167" w:line="259" w:lineRule="auto"/>
        <w:ind w:left="399"/>
      </w:pPr>
      <w:r w:rsidRPr="00F97BE0">
        <w:rPr>
          <w:noProof/>
          <w:lang w:val="pt-PT" w:eastAsia="pt-PT"/>
        </w:rPr>
        <w:drawing>
          <wp:inline distT="0" distB="0" distL="0" distR="0" wp14:anchorId="5D69FB4B" wp14:editId="7D5BB3E9">
            <wp:extent cx="2080895" cy="2063115"/>
            <wp:effectExtent l="0" t="0" r="0" b="0"/>
            <wp:docPr id="1380" name="Picture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080895" cy="2063115"/>
                    </a:xfrm>
                    <a:prstGeom prst="rect">
                      <a:avLst/>
                    </a:prstGeom>
                    <a:noFill/>
                    <a:ln>
                      <a:noFill/>
                    </a:ln>
                  </pic:spPr>
                </pic:pic>
              </a:graphicData>
            </a:graphic>
          </wp:inline>
        </w:drawing>
      </w:r>
      <w:r>
        <w:t xml:space="preserve"> </w:t>
      </w:r>
    </w:p>
    <w:p w14:paraId="1CD243E7" w14:textId="1282B94F" w:rsidR="0084672E" w:rsidRDefault="0084672E" w:rsidP="0084672E">
      <w:pPr>
        <w:numPr>
          <w:ilvl w:val="0"/>
          <w:numId w:val="27"/>
        </w:numPr>
        <w:spacing w:after="172" w:line="247" w:lineRule="auto"/>
        <w:ind w:right="47" w:hanging="360"/>
      </w:pPr>
      <w:r>
        <w:lastRenderedPageBreak/>
        <w:t xml:space="preserve">To modify the sort order, click the ellipsis located at the top right corner, click the </w:t>
      </w:r>
      <w:r>
        <w:rPr>
          <w:b/>
        </w:rPr>
        <w:t>Sort By</w:t>
      </w:r>
      <w:r>
        <w:t xml:space="preserve"> down</w:t>
      </w:r>
      <w:r w:rsidR="00313600">
        <w:t xml:space="preserve"> </w:t>
      </w:r>
      <w:r>
        <w:t xml:space="preserve">arrow, and then select </w:t>
      </w:r>
      <w:r>
        <w:rPr>
          <w:b/>
        </w:rPr>
        <w:t>Month</w:t>
      </w:r>
      <w:r>
        <w:t xml:space="preserve">. </w:t>
      </w:r>
    </w:p>
    <w:p w14:paraId="4983A386" w14:textId="77777777" w:rsidR="0084672E" w:rsidRDefault="0084672E" w:rsidP="0084672E">
      <w:pPr>
        <w:numPr>
          <w:ilvl w:val="0"/>
          <w:numId w:val="27"/>
        </w:numPr>
        <w:spacing w:after="227" w:line="247" w:lineRule="auto"/>
        <w:ind w:right="47" w:hanging="360"/>
      </w:pPr>
      <w:r>
        <w:t xml:space="preserve">To sort by month ascending, click the ellipsis again, and then click the </w:t>
      </w:r>
      <w:r>
        <w:rPr>
          <w:b/>
        </w:rPr>
        <w:t>AZ</w:t>
      </w:r>
      <w:r>
        <w:t xml:space="preserve"> icon. </w:t>
      </w:r>
    </w:p>
    <w:p w14:paraId="5A2524C5" w14:textId="0DB3A863" w:rsidR="0084672E" w:rsidRDefault="0084672E" w:rsidP="0084672E">
      <w:pPr>
        <w:spacing w:after="171" w:line="259" w:lineRule="auto"/>
        <w:ind w:left="399"/>
      </w:pPr>
      <w:r w:rsidRPr="00F97BE0">
        <w:rPr>
          <w:noProof/>
          <w:lang w:val="pt-PT" w:eastAsia="pt-PT"/>
        </w:rPr>
        <w:drawing>
          <wp:inline distT="0" distB="0" distL="0" distR="0" wp14:anchorId="45DA4C27" wp14:editId="7D3C4F1B">
            <wp:extent cx="1442085" cy="381000"/>
            <wp:effectExtent l="0" t="0" r="5715" b="0"/>
            <wp:docPr id="1379" name="Picture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442085" cy="381000"/>
                    </a:xfrm>
                    <a:prstGeom prst="rect">
                      <a:avLst/>
                    </a:prstGeom>
                    <a:noFill/>
                    <a:ln>
                      <a:noFill/>
                    </a:ln>
                  </pic:spPr>
                </pic:pic>
              </a:graphicData>
            </a:graphic>
          </wp:inline>
        </w:drawing>
      </w:r>
      <w:r>
        <w:t xml:space="preserve"> </w:t>
      </w:r>
    </w:p>
    <w:p w14:paraId="5E007248" w14:textId="77777777" w:rsidR="0084672E" w:rsidRDefault="0084672E" w:rsidP="0084672E">
      <w:pPr>
        <w:numPr>
          <w:ilvl w:val="0"/>
          <w:numId w:val="27"/>
        </w:numPr>
        <w:spacing w:after="227" w:line="247" w:lineRule="auto"/>
        <w:ind w:right="47" w:hanging="360"/>
      </w:pPr>
      <w:r>
        <w:t xml:space="preserve">Resize and reposition the visualization as follows. </w:t>
      </w:r>
    </w:p>
    <w:p w14:paraId="522D1064" w14:textId="04090B0C" w:rsidR="0084672E" w:rsidRDefault="0084672E" w:rsidP="0084672E">
      <w:pPr>
        <w:spacing w:after="167" w:line="259" w:lineRule="auto"/>
        <w:ind w:left="0" w:right="4978"/>
        <w:jc w:val="center"/>
      </w:pPr>
      <w:r w:rsidRPr="00F97BE0">
        <w:rPr>
          <w:noProof/>
          <w:lang w:val="pt-PT" w:eastAsia="pt-PT"/>
        </w:rPr>
        <w:drawing>
          <wp:inline distT="0" distB="0" distL="0" distR="0" wp14:anchorId="62A86130" wp14:editId="14EDDB76">
            <wp:extent cx="2667000" cy="2098675"/>
            <wp:effectExtent l="0" t="0" r="0" b="0"/>
            <wp:docPr id="1378" name="Pictur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67000" cy="2098675"/>
                    </a:xfrm>
                    <a:prstGeom prst="rect">
                      <a:avLst/>
                    </a:prstGeom>
                    <a:noFill/>
                    <a:ln>
                      <a:noFill/>
                    </a:ln>
                  </pic:spPr>
                </pic:pic>
              </a:graphicData>
            </a:graphic>
          </wp:inline>
        </w:drawing>
      </w:r>
      <w:r>
        <w:t xml:space="preserve"> </w:t>
      </w:r>
    </w:p>
    <w:p w14:paraId="25DABD2C" w14:textId="77777777" w:rsidR="0084672E" w:rsidRDefault="0084672E" w:rsidP="0084672E">
      <w:pPr>
        <w:numPr>
          <w:ilvl w:val="0"/>
          <w:numId w:val="27"/>
        </w:numPr>
        <w:spacing w:after="227" w:line="247" w:lineRule="auto"/>
        <w:ind w:right="47" w:hanging="360"/>
      </w:pPr>
      <w:r>
        <w:t xml:space="preserve">Create a treemap visualization by using the </w:t>
      </w:r>
      <w:r>
        <w:rPr>
          <w:b/>
        </w:rPr>
        <w:t>Manager | Region Name</w:t>
      </w:r>
      <w:r>
        <w:t xml:space="preserve"> and the </w:t>
      </w:r>
      <w:r>
        <w:rPr>
          <w:b/>
        </w:rPr>
        <w:t>Sales | Net Revenue</w:t>
      </w:r>
      <w:r>
        <w:t xml:space="preserve"> fields, and the resize and reposition the visualization as follows. </w:t>
      </w:r>
    </w:p>
    <w:p w14:paraId="53980997" w14:textId="6110486B" w:rsidR="0084672E" w:rsidRDefault="0084672E" w:rsidP="0084672E">
      <w:pPr>
        <w:spacing w:after="171" w:line="259" w:lineRule="auto"/>
        <w:ind w:left="0" w:right="4978"/>
        <w:jc w:val="center"/>
      </w:pPr>
      <w:r>
        <w:rPr>
          <w:noProof/>
          <w:lang w:val="pt-PT" w:eastAsia="pt-PT"/>
        </w:rPr>
        <w:lastRenderedPageBreak/>
        <mc:AlternateContent>
          <mc:Choice Requires="wpg">
            <w:drawing>
              <wp:inline distT="0" distB="0" distL="0" distR="0" wp14:anchorId="035A6B26" wp14:editId="0FD7B390">
                <wp:extent cx="2667000" cy="4312920"/>
                <wp:effectExtent l="0" t="0" r="0" b="0"/>
                <wp:docPr id="19994" name="Group 199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67000" cy="4312920"/>
                          <a:chOff x="0" y="0"/>
                          <a:chExt cx="2667000" cy="4312920"/>
                        </a:xfrm>
                      </wpg:grpSpPr>
                      <wps:wsp>
                        <wps:cNvPr id="1787" name="Rectangle 1787"/>
                        <wps:cNvSpPr/>
                        <wps:spPr>
                          <a:xfrm>
                            <a:off x="2078609" y="1939862"/>
                            <a:ext cx="51621" cy="207168"/>
                          </a:xfrm>
                          <a:prstGeom prst="rect">
                            <a:avLst/>
                          </a:prstGeom>
                          <a:ln>
                            <a:noFill/>
                          </a:ln>
                        </wps:spPr>
                        <wps:txbx>
                          <w:txbxContent>
                            <w:p w14:paraId="140EEDD5" w14:textId="77777777" w:rsidR="000A2FA1" w:rsidRDefault="000A2FA1" w:rsidP="0084672E">
                              <w:pPr>
                                <w:spacing w:after="160" w:line="259" w:lineRule="auto"/>
                                <w:ind w:left="0"/>
                              </w:pPr>
                              <w:r>
                                <w:t xml:space="preserve"> </w:t>
                              </w:r>
                            </w:p>
                          </w:txbxContent>
                        </wps:txbx>
                        <wps:bodyPr horzOverflow="overflow" vert="horz" lIns="0" tIns="0" rIns="0" bIns="0" rtlCol="0">
                          <a:noAutofit/>
                        </wps:bodyPr>
                      </wps:wsp>
                      <pic:pic xmlns:pic="http://schemas.openxmlformats.org/drawingml/2006/picture">
                        <pic:nvPicPr>
                          <pic:cNvPr id="1796" name="Picture 1796"/>
                          <pic:cNvPicPr/>
                        </pic:nvPicPr>
                        <pic:blipFill>
                          <a:blip r:embed="rId89"/>
                          <a:stretch>
                            <a:fillRect/>
                          </a:stretch>
                        </pic:blipFill>
                        <pic:spPr>
                          <a:xfrm>
                            <a:off x="0" y="0"/>
                            <a:ext cx="2080260" cy="2065020"/>
                          </a:xfrm>
                          <a:prstGeom prst="rect">
                            <a:avLst/>
                          </a:prstGeom>
                        </pic:spPr>
                      </pic:pic>
                      <pic:pic xmlns:pic="http://schemas.openxmlformats.org/drawingml/2006/picture">
                        <pic:nvPicPr>
                          <pic:cNvPr id="1798" name="Picture 1798"/>
                          <pic:cNvPicPr/>
                        </pic:nvPicPr>
                        <pic:blipFill>
                          <a:blip r:embed="rId90"/>
                          <a:stretch>
                            <a:fillRect/>
                          </a:stretch>
                        </pic:blipFill>
                        <pic:spPr>
                          <a:xfrm>
                            <a:off x="0" y="2217420"/>
                            <a:ext cx="2667000" cy="2095500"/>
                          </a:xfrm>
                          <a:prstGeom prst="rect">
                            <a:avLst/>
                          </a:prstGeom>
                        </pic:spPr>
                      </pic:pic>
                    </wpg:wgp>
                  </a:graphicData>
                </a:graphic>
              </wp:inline>
            </w:drawing>
          </mc:Choice>
          <mc:Fallback>
            <w:pict>
              <v:group w14:anchorId="035A6B26" id="Group 19994" o:spid="_x0000_s1026" style="width:210pt;height:339.6pt;mso-position-horizontal-relative:char;mso-position-vertical-relative:line" coordsize="26670,431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">
                <v:rect id="Rectangle 1787" o:spid="_x0000_s1027" style="position:absolute;left:20786;top:19398;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" filled="f" stroked="f">
                  <v:textbox inset="0,0,0,0">
                    <w:txbxContent>
                      <w:p w14:paraId="140EEDD5" w14:textId="77777777" w:rsidR="000A2FA1" w:rsidRDefault="000A2FA1" w:rsidP="0084672E">
                        <w:pPr>
                          <w:spacing w:after="160" w:line="259" w:lineRule="auto"/>
                          <w:ind w:left="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96" o:spid="_x0000_s1028" type="#_x0000_t75" style="position:absolute;width:20802;height:20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">
                  <v:imagedata r:id="rId91" o:title=""/>
                </v:shape>
                <v:shape id="Picture 1798" o:spid="_x0000_s1029" type="#_x0000_t75" style="position:absolute;top:22174;width:2667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">
                  <v:imagedata r:id="rId92" o:title=""/>
                </v:shape>
                <w10:anchorlock/>
              </v:group>
            </w:pict>
          </mc:Fallback>
        </mc:AlternateContent>
      </w:r>
      <w:r>
        <w:t xml:space="preserve"> </w:t>
      </w:r>
    </w:p>
    <w:p w14:paraId="0AB4C013" w14:textId="4A3642F4" w:rsidR="0084672E" w:rsidRDefault="0084672E" w:rsidP="0084672E">
      <w:pPr>
        <w:numPr>
          <w:ilvl w:val="0"/>
          <w:numId w:val="27"/>
        </w:numPr>
        <w:spacing w:after="227" w:line="247" w:lineRule="auto"/>
        <w:ind w:right="47" w:hanging="360"/>
      </w:pPr>
      <w:r>
        <w:t xml:space="preserve">Verify that the visualization looks </w:t>
      </w:r>
      <w:r w:rsidR="004C54A5">
        <w:t xml:space="preserve">similar to </w:t>
      </w:r>
      <w:r>
        <w:t>the following</w:t>
      </w:r>
      <w:r w:rsidR="004C54A5">
        <w:t xml:space="preserve"> screenshot.</w:t>
      </w:r>
      <w:r>
        <w:t xml:space="preserve"> </w:t>
      </w:r>
    </w:p>
    <w:p w14:paraId="533940B0" w14:textId="183EBEDD" w:rsidR="0084672E" w:rsidRDefault="0084672E" w:rsidP="0084672E">
      <w:pPr>
        <w:spacing w:after="167" w:line="259" w:lineRule="auto"/>
        <w:ind w:left="0" w:right="3178"/>
        <w:jc w:val="center"/>
      </w:pPr>
      <w:r w:rsidRPr="00F97BE0">
        <w:rPr>
          <w:noProof/>
          <w:lang w:val="pt-PT" w:eastAsia="pt-PT"/>
        </w:rPr>
        <w:drawing>
          <wp:inline distT="0" distB="0" distL="0" distR="0" wp14:anchorId="11792A75" wp14:editId="286A7CB4">
            <wp:extent cx="3810000" cy="2309495"/>
            <wp:effectExtent l="0" t="0" r="0" b="0"/>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10000" cy="2309495"/>
                    </a:xfrm>
                    <a:prstGeom prst="rect">
                      <a:avLst/>
                    </a:prstGeom>
                    <a:noFill/>
                    <a:ln>
                      <a:noFill/>
                    </a:ln>
                  </pic:spPr>
                </pic:pic>
              </a:graphicData>
            </a:graphic>
          </wp:inline>
        </w:drawing>
      </w:r>
      <w:r>
        <w:t xml:space="preserve"> </w:t>
      </w:r>
    </w:p>
    <w:p w14:paraId="56738B15" w14:textId="77777777" w:rsidR="0084672E" w:rsidRDefault="0084672E" w:rsidP="0084672E">
      <w:pPr>
        <w:numPr>
          <w:ilvl w:val="0"/>
          <w:numId w:val="27"/>
        </w:numPr>
        <w:spacing w:after="168" w:line="247" w:lineRule="auto"/>
        <w:ind w:right="47" w:hanging="360"/>
      </w:pPr>
      <w:r>
        <w:t xml:space="preserve">Create a map visualization by using the </w:t>
      </w:r>
      <w:r>
        <w:rPr>
          <w:b/>
        </w:rPr>
        <w:t>Sales | State Name</w:t>
      </w:r>
      <w:r>
        <w:t xml:space="preserve"> and the </w:t>
      </w:r>
      <w:r>
        <w:rPr>
          <w:b/>
        </w:rPr>
        <w:t>Sales | Net Revenue</w:t>
      </w:r>
      <w:r>
        <w:t xml:space="preserve"> fields, and then resize and reposition the visualization as follows. </w:t>
      </w:r>
    </w:p>
    <w:p w14:paraId="29AB9B18" w14:textId="64EEE131" w:rsidR="0084672E" w:rsidRDefault="0084672E" w:rsidP="0084672E">
      <w:pPr>
        <w:spacing w:after="232" w:line="249" w:lineRule="auto"/>
        <w:ind w:left="391" w:right="25"/>
      </w:pPr>
      <w:r>
        <w:rPr>
          <w:i/>
        </w:rPr>
        <w:lastRenderedPageBreak/>
        <w:t>There is no need to change the visualization type</w:t>
      </w:r>
      <w:r w:rsidR="00504E50">
        <w:rPr>
          <w:i/>
        </w:rPr>
        <w:t xml:space="preserve"> because </w:t>
      </w:r>
      <w:r>
        <w:rPr>
          <w:i/>
        </w:rPr>
        <w:t xml:space="preserve">map is the default type used when a spatial field </w:t>
      </w:r>
      <w:r w:rsidR="00504E50">
        <w:rPr>
          <w:i/>
        </w:rPr>
        <w:t xml:space="preserve">such as </w:t>
      </w:r>
      <w:r>
        <w:rPr>
          <w:b/>
          <w:i/>
        </w:rPr>
        <w:t>State Name</w:t>
      </w:r>
      <w:r>
        <w:rPr>
          <w:i/>
        </w:rPr>
        <w:t xml:space="preserve"> is used. </w:t>
      </w:r>
    </w:p>
    <w:p w14:paraId="3769A1DD" w14:textId="408716EF" w:rsidR="0084672E" w:rsidRDefault="0084672E" w:rsidP="0084672E">
      <w:pPr>
        <w:spacing w:after="167" w:line="259" w:lineRule="auto"/>
        <w:ind w:left="0" w:right="4978"/>
        <w:jc w:val="center"/>
      </w:pPr>
      <w:r w:rsidRPr="00F97BE0">
        <w:rPr>
          <w:noProof/>
          <w:lang w:val="pt-PT" w:eastAsia="pt-PT"/>
        </w:rPr>
        <w:drawing>
          <wp:inline distT="0" distB="0" distL="0" distR="0" wp14:anchorId="705E859F" wp14:editId="03286A6A">
            <wp:extent cx="2667000" cy="20986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67000" cy="2098675"/>
                    </a:xfrm>
                    <a:prstGeom prst="rect">
                      <a:avLst/>
                    </a:prstGeom>
                    <a:noFill/>
                    <a:ln>
                      <a:noFill/>
                    </a:ln>
                  </pic:spPr>
                </pic:pic>
              </a:graphicData>
            </a:graphic>
          </wp:inline>
        </w:drawing>
      </w:r>
      <w:r>
        <w:t xml:space="preserve"> </w:t>
      </w:r>
    </w:p>
    <w:p w14:paraId="6A737353" w14:textId="50A74A1C" w:rsidR="0084672E" w:rsidRDefault="0084672E" w:rsidP="0084672E">
      <w:pPr>
        <w:numPr>
          <w:ilvl w:val="0"/>
          <w:numId w:val="27"/>
        </w:numPr>
        <w:spacing w:after="227" w:line="247" w:lineRule="auto"/>
        <w:ind w:right="47" w:hanging="360"/>
      </w:pPr>
      <w:r>
        <w:t xml:space="preserve">To display pie charts, drag the </w:t>
      </w:r>
      <w:r w:rsidR="0050533B">
        <w:rPr>
          <w:b/>
        </w:rPr>
        <w:t>Product</w:t>
      </w:r>
      <w:r>
        <w:rPr>
          <w:b/>
        </w:rPr>
        <w:t xml:space="preserve"> | Product Item Group</w:t>
      </w:r>
      <w:r>
        <w:t xml:space="preserve"> field and drop it inside the </w:t>
      </w:r>
      <w:r>
        <w:rPr>
          <w:b/>
        </w:rPr>
        <w:t>Legend</w:t>
      </w:r>
      <w:r>
        <w:t xml:space="preserve"> well. </w:t>
      </w:r>
    </w:p>
    <w:p w14:paraId="6A1C2166" w14:textId="0A567F75" w:rsidR="0084672E" w:rsidRDefault="0084672E" w:rsidP="0084672E">
      <w:pPr>
        <w:spacing w:after="171" w:line="259" w:lineRule="auto"/>
        <w:ind w:left="399"/>
      </w:pPr>
      <w:r w:rsidRPr="00F97BE0">
        <w:rPr>
          <w:noProof/>
          <w:lang w:val="pt-PT" w:eastAsia="pt-PT"/>
        </w:rPr>
        <w:drawing>
          <wp:inline distT="0" distB="0" distL="0" distR="0" wp14:anchorId="75390AA9" wp14:editId="112317D8">
            <wp:extent cx="1729105" cy="149479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729105" cy="1494790"/>
                    </a:xfrm>
                    <a:prstGeom prst="rect">
                      <a:avLst/>
                    </a:prstGeom>
                    <a:noFill/>
                    <a:ln>
                      <a:noFill/>
                    </a:ln>
                  </pic:spPr>
                </pic:pic>
              </a:graphicData>
            </a:graphic>
          </wp:inline>
        </w:drawing>
      </w:r>
      <w:r>
        <w:t xml:space="preserve"> </w:t>
      </w:r>
    </w:p>
    <w:p w14:paraId="543A359F" w14:textId="77777777" w:rsidR="0084672E" w:rsidRDefault="0084672E" w:rsidP="0084672E">
      <w:pPr>
        <w:numPr>
          <w:ilvl w:val="0"/>
          <w:numId w:val="27"/>
        </w:numPr>
        <w:spacing w:after="227" w:line="247" w:lineRule="auto"/>
        <w:ind w:right="47" w:hanging="360"/>
      </w:pPr>
      <w:r>
        <w:t xml:space="preserve">Notice the addition of a legend. </w:t>
      </w:r>
    </w:p>
    <w:p w14:paraId="5828005C" w14:textId="1D7FB066" w:rsidR="0084672E" w:rsidRDefault="0084672E" w:rsidP="0084672E">
      <w:pPr>
        <w:spacing w:after="167" w:line="259" w:lineRule="auto"/>
        <w:ind w:left="0" w:right="4530"/>
        <w:jc w:val="center"/>
      </w:pPr>
      <w:r w:rsidRPr="00F97BE0">
        <w:rPr>
          <w:noProof/>
          <w:lang w:val="pt-PT" w:eastAsia="pt-PT"/>
        </w:rPr>
        <w:drawing>
          <wp:inline distT="0" distB="0" distL="0" distR="0" wp14:anchorId="285AF6CC" wp14:editId="44C39032">
            <wp:extent cx="2948305" cy="96139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948305" cy="961390"/>
                    </a:xfrm>
                    <a:prstGeom prst="rect">
                      <a:avLst/>
                    </a:prstGeom>
                    <a:noFill/>
                    <a:ln>
                      <a:noFill/>
                    </a:ln>
                  </pic:spPr>
                </pic:pic>
              </a:graphicData>
            </a:graphic>
          </wp:inline>
        </w:drawing>
      </w:r>
      <w:r>
        <w:t xml:space="preserve"> </w:t>
      </w:r>
    </w:p>
    <w:p w14:paraId="11A29CF8" w14:textId="78954727" w:rsidR="0084672E" w:rsidRDefault="0084672E" w:rsidP="0084672E">
      <w:pPr>
        <w:numPr>
          <w:ilvl w:val="0"/>
          <w:numId w:val="27"/>
        </w:numPr>
        <w:spacing w:after="235" w:line="243" w:lineRule="auto"/>
        <w:ind w:right="47" w:hanging="360"/>
      </w:pPr>
      <w:r>
        <w:t xml:space="preserve">To display only the contiguous US states, in the </w:t>
      </w:r>
      <w:r>
        <w:rPr>
          <w:b/>
        </w:rPr>
        <w:t>Filters</w:t>
      </w:r>
      <w:r>
        <w:t xml:space="preserve"> section (in the </w:t>
      </w:r>
      <w:r>
        <w:rPr>
          <w:b/>
        </w:rPr>
        <w:t>Visualizations</w:t>
      </w:r>
      <w:r>
        <w:t xml:space="preserve"> pane, you </w:t>
      </w:r>
      <w:r w:rsidR="00504E50">
        <w:t xml:space="preserve">might </w:t>
      </w:r>
      <w:r>
        <w:t xml:space="preserve">need to scroll down to locate the section), click </w:t>
      </w:r>
      <w:r>
        <w:rPr>
          <w:b/>
        </w:rPr>
        <w:t>State Name (All)</w:t>
      </w:r>
      <w:r>
        <w:t xml:space="preserve"> to expand the filter list. </w:t>
      </w:r>
    </w:p>
    <w:p w14:paraId="266C9DE0" w14:textId="519824E8" w:rsidR="0084672E" w:rsidRDefault="0084672E" w:rsidP="0084672E">
      <w:pPr>
        <w:spacing w:after="171" w:line="259" w:lineRule="auto"/>
        <w:ind w:left="399"/>
      </w:pPr>
      <w:r w:rsidRPr="00F97BE0">
        <w:rPr>
          <w:noProof/>
          <w:lang w:val="pt-PT" w:eastAsia="pt-PT"/>
        </w:rPr>
        <w:lastRenderedPageBreak/>
        <w:drawing>
          <wp:inline distT="0" distB="0" distL="0" distR="0" wp14:anchorId="44BABE42" wp14:editId="14A9CFDE">
            <wp:extent cx="1729105" cy="165290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729105" cy="1652905"/>
                    </a:xfrm>
                    <a:prstGeom prst="rect">
                      <a:avLst/>
                    </a:prstGeom>
                    <a:noFill/>
                    <a:ln>
                      <a:noFill/>
                    </a:ln>
                  </pic:spPr>
                </pic:pic>
              </a:graphicData>
            </a:graphic>
          </wp:inline>
        </w:drawing>
      </w:r>
      <w:r>
        <w:t xml:space="preserve"> </w:t>
      </w:r>
    </w:p>
    <w:p w14:paraId="2FF174AA" w14:textId="6696B193" w:rsidR="0084672E" w:rsidRDefault="0084672E" w:rsidP="0084672E">
      <w:pPr>
        <w:numPr>
          <w:ilvl w:val="0"/>
          <w:numId w:val="27"/>
        </w:numPr>
        <w:spacing w:after="174" w:line="247" w:lineRule="auto"/>
        <w:ind w:right="47" w:hanging="360"/>
      </w:pPr>
      <w:r>
        <w:t xml:space="preserve">Check </w:t>
      </w:r>
      <w:r>
        <w:rPr>
          <w:b/>
        </w:rPr>
        <w:t>(All)</w:t>
      </w:r>
      <w:r>
        <w:t xml:space="preserve">, and then </w:t>
      </w:r>
      <w:r w:rsidR="00504E50">
        <w:t xml:space="preserve">clear the </w:t>
      </w:r>
      <w:r>
        <w:rPr>
          <w:b/>
        </w:rPr>
        <w:t>Alaska</w:t>
      </w:r>
      <w:r>
        <w:t xml:space="preserve"> and </w:t>
      </w:r>
      <w:r>
        <w:rPr>
          <w:b/>
        </w:rPr>
        <w:t>Hawaii</w:t>
      </w:r>
      <w:r w:rsidR="00504E50" w:rsidRPr="009C7264">
        <w:t xml:space="preserve"> check boxes</w:t>
      </w:r>
      <w:r>
        <w:t xml:space="preserve">. </w:t>
      </w:r>
    </w:p>
    <w:p w14:paraId="5D1572E0" w14:textId="77777777" w:rsidR="0084672E" w:rsidRDefault="0084672E" w:rsidP="0084672E">
      <w:pPr>
        <w:numPr>
          <w:ilvl w:val="0"/>
          <w:numId w:val="27"/>
        </w:numPr>
        <w:spacing w:after="170" w:line="247" w:lineRule="auto"/>
        <w:ind w:right="47" w:hanging="360"/>
      </w:pPr>
      <w:r>
        <w:t xml:space="preserve">If necessary, use the mouse wheel to adjust the zoom to fill the available visual space. </w:t>
      </w:r>
    </w:p>
    <w:p w14:paraId="1AE4E267" w14:textId="1A0F08D0" w:rsidR="0084672E" w:rsidRDefault="0084672E" w:rsidP="0084672E">
      <w:pPr>
        <w:numPr>
          <w:ilvl w:val="0"/>
          <w:numId w:val="27"/>
        </w:numPr>
        <w:spacing w:after="227" w:line="247" w:lineRule="auto"/>
        <w:ind w:right="47" w:hanging="360"/>
      </w:pPr>
      <w:r>
        <w:t xml:space="preserve">Verify that the visualization looks </w:t>
      </w:r>
      <w:r w:rsidR="00504E50">
        <w:t xml:space="preserve">similar to </w:t>
      </w:r>
      <w:r>
        <w:t>the following</w:t>
      </w:r>
      <w:r w:rsidR="00504E50">
        <w:t xml:space="preserve"> screenshot</w:t>
      </w:r>
      <w:r>
        <w:t xml:space="preserve">. </w:t>
      </w:r>
    </w:p>
    <w:p w14:paraId="59CE59E4" w14:textId="3AEDAC37" w:rsidR="0084672E" w:rsidRDefault="0084672E" w:rsidP="0084672E">
      <w:pPr>
        <w:spacing w:after="167" w:line="259" w:lineRule="auto"/>
        <w:ind w:left="0" w:right="2758"/>
        <w:jc w:val="center"/>
      </w:pPr>
      <w:r w:rsidRPr="00F97BE0">
        <w:rPr>
          <w:noProof/>
          <w:lang w:val="pt-PT" w:eastAsia="pt-PT"/>
        </w:rPr>
        <w:drawing>
          <wp:inline distT="0" distB="0" distL="0" distR="0" wp14:anchorId="4B21D520" wp14:editId="5C2963FC">
            <wp:extent cx="4079875" cy="24676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079875" cy="2467610"/>
                    </a:xfrm>
                    <a:prstGeom prst="rect">
                      <a:avLst/>
                    </a:prstGeom>
                    <a:noFill/>
                    <a:ln>
                      <a:noFill/>
                    </a:ln>
                  </pic:spPr>
                </pic:pic>
              </a:graphicData>
            </a:graphic>
          </wp:inline>
        </w:drawing>
      </w:r>
      <w:r>
        <w:t xml:space="preserve"> </w:t>
      </w:r>
    </w:p>
    <w:p w14:paraId="5C5B5CD0" w14:textId="14D72B67" w:rsidR="0084672E" w:rsidRDefault="0084672E" w:rsidP="0084672E">
      <w:pPr>
        <w:numPr>
          <w:ilvl w:val="0"/>
          <w:numId w:val="27"/>
        </w:numPr>
        <w:spacing w:after="227" w:line="247" w:lineRule="auto"/>
        <w:ind w:right="47" w:hanging="360"/>
      </w:pPr>
      <w:r>
        <w:t xml:space="preserve">To save the report, at the right corner, click </w:t>
      </w:r>
      <w:r w:rsidR="00CC6F8F">
        <w:rPr>
          <w:b/>
        </w:rPr>
        <w:t>File</w:t>
      </w:r>
      <w:r w:rsidR="00504E50" w:rsidRPr="009C7264">
        <w:t>,</w:t>
      </w:r>
      <w:r w:rsidR="00504E50">
        <w:rPr>
          <w:b/>
        </w:rPr>
        <w:t xml:space="preserve"> </w:t>
      </w:r>
      <w:r w:rsidR="00CC6F8F" w:rsidRPr="00CC6F8F">
        <w:t>and</w:t>
      </w:r>
      <w:r w:rsidR="00CC6F8F">
        <w:rPr>
          <w:b/>
        </w:rPr>
        <w:t xml:space="preserve"> </w:t>
      </w:r>
      <w:r w:rsidR="00CC6F8F" w:rsidRPr="00CC6F8F">
        <w:t>then select</w:t>
      </w:r>
      <w:r w:rsidR="00CC6F8F">
        <w:rPr>
          <w:b/>
        </w:rPr>
        <w:t xml:space="preserve"> </w:t>
      </w:r>
      <w:r>
        <w:rPr>
          <w:b/>
        </w:rPr>
        <w:t>Save</w:t>
      </w:r>
      <w:r>
        <w:t xml:space="preserve">. </w:t>
      </w:r>
    </w:p>
    <w:p w14:paraId="3804815D" w14:textId="32195A61" w:rsidR="0084672E" w:rsidRDefault="0084672E" w:rsidP="0084672E">
      <w:pPr>
        <w:spacing w:after="171" w:line="259" w:lineRule="auto"/>
        <w:ind w:left="0" w:right="2506"/>
        <w:jc w:val="center"/>
      </w:pPr>
      <w:r>
        <w:t xml:space="preserve"> </w:t>
      </w:r>
    </w:p>
    <w:p w14:paraId="1FE3928C" w14:textId="4BE52544" w:rsidR="0084672E" w:rsidRDefault="0084672E" w:rsidP="0084672E">
      <w:pPr>
        <w:numPr>
          <w:ilvl w:val="0"/>
          <w:numId w:val="27"/>
        </w:numPr>
        <w:spacing w:after="227" w:line="247" w:lineRule="auto"/>
        <w:ind w:right="47" w:hanging="360"/>
      </w:pPr>
      <w:r>
        <w:t xml:space="preserve">Pin each of the four visualizations to the dashboard. </w:t>
      </w:r>
    </w:p>
    <w:p w14:paraId="30D38F2D" w14:textId="77777777" w:rsidR="001D7330" w:rsidRDefault="001D7330" w:rsidP="001D7330">
      <w:pPr>
        <w:spacing w:after="227" w:line="247" w:lineRule="auto"/>
        <w:ind w:left="396" w:right="47"/>
      </w:pPr>
    </w:p>
    <w:p w14:paraId="7879BC74" w14:textId="77777777" w:rsidR="0084672E" w:rsidRDefault="0084672E" w:rsidP="001D7330">
      <w:pPr>
        <w:pStyle w:val="Heading3"/>
      </w:pPr>
      <w:r>
        <w:t xml:space="preserve">Completing the Dashboard Layout </w:t>
      </w:r>
    </w:p>
    <w:p w14:paraId="0041A6B6" w14:textId="77777777" w:rsidR="001D7330" w:rsidRDefault="001D7330" w:rsidP="0084672E">
      <w:pPr>
        <w:spacing w:after="170"/>
        <w:ind w:left="-5" w:right="47"/>
      </w:pPr>
    </w:p>
    <w:p w14:paraId="713FA5CC" w14:textId="27BCA3D4" w:rsidR="0084672E" w:rsidRDefault="0084672E" w:rsidP="0084672E">
      <w:pPr>
        <w:spacing w:after="170"/>
        <w:ind w:left="-5" w:right="47"/>
      </w:pPr>
      <w:r>
        <w:t xml:space="preserve">In this task, you will finalize the dashboard layout. </w:t>
      </w:r>
    </w:p>
    <w:p w14:paraId="0AE5CDC4" w14:textId="77777777" w:rsidR="001D7330" w:rsidRDefault="001D7330" w:rsidP="0084672E">
      <w:pPr>
        <w:spacing w:after="170"/>
        <w:ind w:left="-5" w:right="47"/>
      </w:pPr>
    </w:p>
    <w:p w14:paraId="31C88676" w14:textId="77777777" w:rsidR="0084672E" w:rsidRDefault="0084672E" w:rsidP="0084672E">
      <w:pPr>
        <w:numPr>
          <w:ilvl w:val="0"/>
          <w:numId w:val="28"/>
        </w:numPr>
        <w:spacing w:after="166" w:line="247" w:lineRule="auto"/>
        <w:ind w:right="47"/>
      </w:pPr>
      <w:r>
        <w:t xml:space="preserve">Switch to the dashboard. </w:t>
      </w:r>
    </w:p>
    <w:p w14:paraId="74DB2060" w14:textId="77777777" w:rsidR="0084672E" w:rsidRDefault="0084672E" w:rsidP="0084672E">
      <w:pPr>
        <w:numPr>
          <w:ilvl w:val="0"/>
          <w:numId w:val="28"/>
        </w:numPr>
        <w:spacing w:after="170" w:line="247" w:lineRule="auto"/>
        <w:ind w:right="47"/>
      </w:pPr>
      <w:r>
        <w:lastRenderedPageBreak/>
        <w:t xml:space="preserve">Modify the </w:t>
      </w:r>
      <w:r>
        <w:rPr>
          <w:b/>
        </w:rPr>
        <w:t>Quantity</w:t>
      </w:r>
      <w:r>
        <w:t xml:space="preserve"> tile title to </w:t>
      </w:r>
      <w:r>
        <w:rPr>
          <w:b/>
          <w:u w:val="single" w:color="000000"/>
        </w:rPr>
        <w:t>YTD</w:t>
      </w:r>
      <w:r>
        <w:rPr>
          <w:b/>
        </w:rPr>
        <w:t xml:space="preserve"> Quantity</w:t>
      </w:r>
      <w:r>
        <w:t xml:space="preserve">. </w:t>
      </w:r>
    </w:p>
    <w:p w14:paraId="1575F5F8" w14:textId="24489620" w:rsidR="0084672E" w:rsidRDefault="0084672E" w:rsidP="0084672E">
      <w:pPr>
        <w:numPr>
          <w:ilvl w:val="0"/>
          <w:numId w:val="28"/>
        </w:numPr>
        <w:spacing w:after="178" w:line="247" w:lineRule="auto"/>
        <w:ind w:right="47"/>
      </w:pPr>
      <w:r>
        <w:t xml:space="preserve">Click the </w:t>
      </w:r>
      <w:r>
        <w:rPr>
          <w:b/>
        </w:rPr>
        <w:t>YTD Quantity</w:t>
      </w:r>
      <w:r>
        <w:t xml:space="preserve"> title, and notice that it navigates to the source report page. </w:t>
      </w:r>
    </w:p>
    <w:p w14:paraId="6969DE91" w14:textId="77777777" w:rsidR="0084672E" w:rsidRDefault="0084672E" w:rsidP="0084672E">
      <w:pPr>
        <w:numPr>
          <w:ilvl w:val="0"/>
          <w:numId w:val="28"/>
        </w:numPr>
        <w:spacing w:after="166" w:line="247" w:lineRule="auto"/>
        <w:ind w:right="47"/>
      </w:pPr>
      <w:r>
        <w:t xml:space="preserve">Return to the dashboard. </w:t>
      </w:r>
    </w:p>
    <w:p w14:paraId="1D8C58B7" w14:textId="28D2F0CC" w:rsidR="0084672E" w:rsidRDefault="0084672E" w:rsidP="0084672E">
      <w:pPr>
        <w:numPr>
          <w:ilvl w:val="0"/>
          <w:numId w:val="28"/>
        </w:numPr>
        <w:spacing w:after="174" w:line="247" w:lineRule="auto"/>
        <w:ind w:right="47"/>
      </w:pPr>
      <w:r>
        <w:t xml:space="preserve">Resize the </w:t>
      </w:r>
      <w:r>
        <w:rPr>
          <w:b/>
        </w:rPr>
        <w:t>Quantity BY MONTH</w:t>
      </w:r>
      <w:r>
        <w:t xml:space="preserve"> tile to a size 1x3 (</w:t>
      </w:r>
      <w:r w:rsidR="00504E50">
        <w:t xml:space="preserve">similar to </w:t>
      </w:r>
      <w:r>
        <w:t xml:space="preserve">the </w:t>
      </w:r>
      <w:r>
        <w:rPr>
          <w:b/>
        </w:rPr>
        <w:t xml:space="preserve">Net Revenue BY MONTH </w:t>
      </w:r>
      <w:r>
        <w:t xml:space="preserve">tile). </w:t>
      </w:r>
    </w:p>
    <w:p w14:paraId="2C341782" w14:textId="77777777" w:rsidR="0084672E" w:rsidRDefault="0084672E" w:rsidP="0084672E">
      <w:pPr>
        <w:numPr>
          <w:ilvl w:val="0"/>
          <w:numId w:val="28"/>
        </w:numPr>
        <w:spacing w:after="227" w:line="247" w:lineRule="auto"/>
        <w:ind w:right="47"/>
      </w:pPr>
      <w:r>
        <w:t xml:space="preserve">Reposition the tiles to produce the following dashboard layout. </w:t>
      </w:r>
    </w:p>
    <w:p w14:paraId="6576A473" w14:textId="58C84A65" w:rsidR="0084672E" w:rsidRDefault="00845612" w:rsidP="0084672E">
      <w:pPr>
        <w:spacing w:after="171" w:line="259" w:lineRule="auto"/>
        <w:ind w:left="0" w:right="3178"/>
        <w:jc w:val="center"/>
      </w:pPr>
      <w:r>
        <w:rPr>
          <w:noProof/>
          <w:lang w:val="pt-PT" w:eastAsia="pt-PT"/>
        </w:rPr>
        <w:drawing>
          <wp:inline distT="0" distB="0" distL="0" distR="0" wp14:anchorId="6A3887CA" wp14:editId="03F640EE">
            <wp:extent cx="5486400" cy="43751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86400" cy="4375150"/>
                    </a:xfrm>
                    <a:prstGeom prst="rect">
                      <a:avLst/>
                    </a:prstGeom>
                  </pic:spPr>
                </pic:pic>
              </a:graphicData>
            </a:graphic>
          </wp:inline>
        </w:drawing>
      </w:r>
      <w:r w:rsidR="0084672E">
        <w:t xml:space="preserve"> </w:t>
      </w:r>
    </w:p>
    <w:p w14:paraId="138FC1E5" w14:textId="1E3373A7" w:rsidR="0084672E" w:rsidRDefault="0084672E" w:rsidP="0084672E">
      <w:pPr>
        <w:spacing w:after="351" w:line="249" w:lineRule="auto"/>
        <w:ind w:left="391" w:right="25"/>
        <w:rPr>
          <w:i/>
        </w:rPr>
      </w:pPr>
      <w:r>
        <w:rPr>
          <w:i/>
        </w:rPr>
        <w:t xml:space="preserve">The dashboard enables viewing data with a variety of different visualization types in a single pane of glass. Users can interact by entering new questions in the Q&amp;A box, or by clicking on any tile to drill through to the tile source, which can be either a Q&amp;A question, or a visualization saved within a report. Finally, dashboard pages can be shared with other registered Power BI users. </w:t>
      </w:r>
    </w:p>
    <w:p w14:paraId="36E88FD5" w14:textId="0D97552B" w:rsidR="001D7330" w:rsidRDefault="001D7330" w:rsidP="0084672E">
      <w:pPr>
        <w:spacing w:after="351" w:line="249" w:lineRule="auto"/>
        <w:ind w:left="391" w:right="25"/>
      </w:pPr>
    </w:p>
    <w:p w14:paraId="01AB18C2" w14:textId="77777777" w:rsidR="00916FBD" w:rsidRDefault="00916FBD" w:rsidP="0084672E">
      <w:pPr>
        <w:spacing w:after="351" w:line="249" w:lineRule="auto"/>
        <w:ind w:left="391" w:right="25"/>
      </w:pPr>
    </w:p>
    <w:p w14:paraId="0D0E3A2C" w14:textId="77777777" w:rsidR="0084672E" w:rsidRDefault="0084672E" w:rsidP="00477ABD">
      <w:pPr>
        <w:pStyle w:val="Heading3"/>
      </w:pPr>
      <w:r>
        <w:lastRenderedPageBreak/>
        <w:t xml:space="preserve">Exploring the Dashboard View </w:t>
      </w:r>
    </w:p>
    <w:p w14:paraId="1C7ACF9E" w14:textId="77777777" w:rsidR="001D7330" w:rsidRDefault="001D7330" w:rsidP="0084672E">
      <w:pPr>
        <w:spacing w:after="170"/>
        <w:ind w:left="-5" w:right="47"/>
      </w:pPr>
    </w:p>
    <w:p w14:paraId="75DA6480" w14:textId="5359747B" w:rsidR="0084672E" w:rsidRDefault="0084672E" w:rsidP="0084672E">
      <w:pPr>
        <w:spacing w:after="170"/>
        <w:ind w:left="-5" w:right="47"/>
      </w:pPr>
      <w:r>
        <w:t xml:space="preserve">In this task, you will explore dashboard full screen mode. </w:t>
      </w:r>
    </w:p>
    <w:p w14:paraId="29D67B83" w14:textId="010134D1" w:rsidR="001D7330" w:rsidRDefault="001D7330" w:rsidP="0084672E">
      <w:pPr>
        <w:spacing w:after="170"/>
        <w:ind w:left="-5" w:right="47"/>
      </w:pPr>
      <w:r>
        <w:tab/>
      </w:r>
    </w:p>
    <w:p w14:paraId="564E7D62" w14:textId="77777777" w:rsidR="0084672E" w:rsidRDefault="0084672E" w:rsidP="0084672E">
      <w:pPr>
        <w:numPr>
          <w:ilvl w:val="0"/>
          <w:numId w:val="29"/>
        </w:numPr>
        <w:spacing w:after="227" w:line="247" w:lineRule="auto"/>
        <w:ind w:right="47" w:hanging="360"/>
      </w:pPr>
      <w:r>
        <w:t xml:space="preserve">To view the dashboard in full screen mode, click </w:t>
      </w:r>
      <w:r>
        <w:rPr>
          <w:b/>
        </w:rPr>
        <w:t>Enter Full Screen Mode</w:t>
      </w:r>
      <w:r>
        <w:t xml:space="preserve">. </w:t>
      </w:r>
    </w:p>
    <w:p w14:paraId="020DDD4C" w14:textId="77777777" w:rsidR="001D7330" w:rsidRDefault="001D7330" w:rsidP="0084672E">
      <w:pPr>
        <w:spacing w:after="0" w:line="259" w:lineRule="auto"/>
        <w:ind w:left="0" w:right="4486"/>
        <w:jc w:val="center"/>
      </w:pPr>
      <w:r>
        <w:rPr>
          <w:noProof/>
          <w:lang w:val="pt-PT" w:eastAsia="pt-PT"/>
        </w:rPr>
        <w:drawing>
          <wp:inline distT="0" distB="0" distL="0" distR="0" wp14:anchorId="26D924C2" wp14:editId="642BA834">
            <wp:extent cx="2392680" cy="4343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392680" cy="434340"/>
                    </a:xfrm>
                    <a:prstGeom prst="rect">
                      <a:avLst/>
                    </a:prstGeom>
                    <a:noFill/>
                    <a:ln>
                      <a:noFill/>
                    </a:ln>
                  </pic:spPr>
                </pic:pic>
              </a:graphicData>
            </a:graphic>
          </wp:inline>
        </w:drawing>
      </w:r>
    </w:p>
    <w:p w14:paraId="1C2CEE3F" w14:textId="50DB2456" w:rsidR="0084672E" w:rsidRDefault="0084672E" w:rsidP="0084672E">
      <w:pPr>
        <w:spacing w:after="0" w:line="259" w:lineRule="auto"/>
        <w:ind w:left="0" w:right="4486"/>
        <w:jc w:val="center"/>
      </w:pPr>
      <w:r>
        <w:t xml:space="preserve"> </w:t>
      </w:r>
    </w:p>
    <w:p w14:paraId="02BCB1F8" w14:textId="57716E58" w:rsidR="0084672E" w:rsidRDefault="0084672E" w:rsidP="0084672E">
      <w:pPr>
        <w:numPr>
          <w:ilvl w:val="0"/>
          <w:numId w:val="29"/>
        </w:numPr>
        <w:spacing w:after="227" w:line="247" w:lineRule="auto"/>
        <w:ind w:right="47" w:hanging="360"/>
      </w:pPr>
      <w:r>
        <w:t>If all tiles are still not visible, move the cursor toward the bottom</w:t>
      </w:r>
      <w:r w:rsidR="00E07186">
        <w:t>-</w:t>
      </w:r>
      <w:r>
        <w:t xml:space="preserve">right corner, and when the pane appears, click </w:t>
      </w:r>
      <w:r>
        <w:rPr>
          <w:b/>
        </w:rPr>
        <w:t>Fit to Screen</w:t>
      </w:r>
      <w:r>
        <w:t xml:space="preserve">. </w:t>
      </w:r>
    </w:p>
    <w:p w14:paraId="1C042AB9" w14:textId="690EB131" w:rsidR="0084672E" w:rsidRDefault="0084672E" w:rsidP="0084672E">
      <w:pPr>
        <w:spacing w:after="167" w:line="259" w:lineRule="auto"/>
        <w:ind w:left="399"/>
      </w:pPr>
      <w:r>
        <w:t xml:space="preserve"> </w:t>
      </w:r>
      <w:r w:rsidR="00845612">
        <w:rPr>
          <w:noProof/>
          <w:lang w:val="pt-PT" w:eastAsia="pt-PT"/>
        </w:rPr>
        <w:drawing>
          <wp:inline distT="0" distB="0" distL="0" distR="0" wp14:anchorId="2A20C8C0" wp14:editId="4AEC0D5D">
            <wp:extent cx="2667000" cy="533400"/>
            <wp:effectExtent l="0" t="0" r="0" b="0"/>
            <wp:docPr id="1792" name="Picture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67000" cy="533400"/>
                    </a:xfrm>
                    <a:prstGeom prst="rect">
                      <a:avLst/>
                    </a:prstGeom>
                    <a:noFill/>
                    <a:ln>
                      <a:noFill/>
                    </a:ln>
                  </pic:spPr>
                </pic:pic>
              </a:graphicData>
            </a:graphic>
          </wp:inline>
        </w:drawing>
      </w:r>
    </w:p>
    <w:p w14:paraId="73B08ADA" w14:textId="77777777" w:rsidR="00845612" w:rsidRDefault="00845612" w:rsidP="0084672E">
      <w:pPr>
        <w:spacing w:after="167" w:line="259" w:lineRule="auto"/>
        <w:ind w:left="399"/>
      </w:pPr>
    </w:p>
    <w:p w14:paraId="66E7B474" w14:textId="3413463D" w:rsidR="0084672E" w:rsidRDefault="0084672E" w:rsidP="0084672E">
      <w:pPr>
        <w:numPr>
          <w:ilvl w:val="0"/>
          <w:numId w:val="29"/>
        </w:numPr>
        <w:spacing w:after="227" w:line="247" w:lineRule="auto"/>
        <w:ind w:right="47" w:hanging="360"/>
      </w:pPr>
      <w:r>
        <w:t>To exit</w:t>
      </w:r>
      <w:r w:rsidR="00E07186">
        <w:t xml:space="preserve"> the</w:t>
      </w:r>
      <w:r>
        <w:t xml:space="preserve"> full screen mode, click </w:t>
      </w:r>
      <w:r>
        <w:rPr>
          <w:b/>
        </w:rPr>
        <w:t>Exit Full Screen Mode</w:t>
      </w:r>
      <w:r>
        <w:t xml:space="preserve">. </w:t>
      </w:r>
    </w:p>
    <w:p w14:paraId="6136C75E" w14:textId="6F2FF645" w:rsidR="00477ABD" w:rsidRDefault="00845612" w:rsidP="0084672E">
      <w:pPr>
        <w:spacing w:after="291" w:line="259" w:lineRule="auto"/>
        <w:ind w:left="399"/>
      </w:pPr>
      <w:r>
        <w:rPr>
          <w:noProof/>
          <w:lang w:val="pt-PT" w:eastAsia="pt-PT"/>
        </w:rPr>
        <w:drawing>
          <wp:inline distT="0" distB="0" distL="0" distR="0" wp14:anchorId="3E4AAF24" wp14:editId="513EBEF1">
            <wp:extent cx="2645410" cy="495300"/>
            <wp:effectExtent l="0" t="0" r="2540" b="0"/>
            <wp:docPr id="1793" name="Picture 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645410" cy="495300"/>
                    </a:xfrm>
                    <a:prstGeom prst="rect">
                      <a:avLst/>
                    </a:prstGeom>
                    <a:noFill/>
                    <a:ln>
                      <a:noFill/>
                    </a:ln>
                  </pic:spPr>
                </pic:pic>
              </a:graphicData>
            </a:graphic>
          </wp:inline>
        </w:drawing>
      </w:r>
    </w:p>
    <w:p w14:paraId="343CECBC" w14:textId="77777777" w:rsidR="00477ABD" w:rsidRDefault="00477ABD">
      <w:pPr>
        <w:spacing w:after="0" w:line="240" w:lineRule="auto"/>
        <w:ind w:left="0"/>
      </w:pPr>
      <w:r>
        <w:br w:type="page"/>
      </w:r>
    </w:p>
    <w:p w14:paraId="1BE53928" w14:textId="77777777" w:rsidR="0084672E" w:rsidRDefault="0084672E" w:rsidP="00477ABD">
      <w:pPr>
        <w:pStyle w:val="Heading3"/>
      </w:pPr>
      <w:r>
        <w:lastRenderedPageBreak/>
        <w:t xml:space="preserve">Sharing the Dashboard </w:t>
      </w:r>
    </w:p>
    <w:p w14:paraId="1B3D79EE" w14:textId="77777777" w:rsidR="00477ABD" w:rsidRDefault="00477ABD" w:rsidP="0084672E">
      <w:pPr>
        <w:spacing w:after="170"/>
        <w:ind w:left="-5" w:right="47"/>
      </w:pPr>
    </w:p>
    <w:p w14:paraId="43CE7911" w14:textId="2D155542" w:rsidR="0084672E" w:rsidRDefault="0084672E" w:rsidP="0084672E">
      <w:pPr>
        <w:spacing w:after="170"/>
        <w:ind w:left="-5" w:right="47"/>
      </w:pPr>
      <w:r>
        <w:t xml:space="preserve">In this task, you will explore how to share the dashboard. </w:t>
      </w:r>
      <w:r w:rsidR="00916FBD">
        <w:t xml:space="preserve">This step does require a PRO license or TRIAL. </w:t>
      </w:r>
    </w:p>
    <w:p w14:paraId="78320308" w14:textId="77777777" w:rsidR="00477ABD" w:rsidRDefault="00477ABD" w:rsidP="0084672E">
      <w:pPr>
        <w:spacing w:after="170"/>
        <w:ind w:left="-5" w:right="47"/>
      </w:pPr>
    </w:p>
    <w:p w14:paraId="63074A3B" w14:textId="77777777" w:rsidR="0084672E" w:rsidRDefault="0084672E" w:rsidP="0084672E">
      <w:pPr>
        <w:numPr>
          <w:ilvl w:val="0"/>
          <w:numId w:val="30"/>
        </w:numPr>
        <w:spacing w:after="227" w:line="247" w:lineRule="auto"/>
        <w:ind w:right="47" w:hanging="360"/>
      </w:pPr>
      <w:r>
        <w:t xml:space="preserve">At the right of the dashboard title, click </w:t>
      </w:r>
      <w:r>
        <w:rPr>
          <w:b/>
        </w:rPr>
        <w:t>Share</w:t>
      </w:r>
      <w:r>
        <w:t xml:space="preserve">. </w:t>
      </w:r>
    </w:p>
    <w:p w14:paraId="29B79718" w14:textId="164F84F1" w:rsidR="0084672E" w:rsidRDefault="00916FBD" w:rsidP="0084672E">
      <w:pPr>
        <w:spacing w:after="167" w:line="259" w:lineRule="auto"/>
        <w:ind w:left="399"/>
      </w:pPr>
      <w:r>
        <w:rPr>
          <w:noProof/>
          <w:lang w:val="pt-PT" w:eastAsia="pt-PT"/>
        </w:rPr>
        <w:drawing>
          <wp:inline distT="0" distB="0" distL="0" distR="0" wp14:anchorId="2F1DA522" wp14:editId="62D4BC7A">
            <wp:extent cx="3324225" cy="890905"/>
            <wp:effectExtent l="0" t="0" r="9525" b="4445"/>
            <wp:docPr id="1807" name="Picture 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324225" cy="890905"/>
                    </a:xfrm>
                    <a:prstGeom prst="rect">
                      <a:avLst/>
                    </a:prstGeom>
                    <a:noFill/>
                    <a:ln>
                      <a:noFill/>
                    </a:ln>
                  </pic:spPr>
                </pic:pic>
              </a:graphicData>
            </a:graphic>
          </wp:inline>
        </w:drawing>
      </w:r>
      <w:r w:rsidR="0084672E">
        <w:t xml:space="preserve"> </w:t>
      </w:r>
    </w:p>
    <w:p w14:paraId="032C4F83" w14:textId="3732878B" w:rsidR="0084672E" w:rsidRDefault="0084672E" w:rsidP="0084672E">
      <w:pPr>
        <w:numPr>
          <w:ilvl w:val="0"/>
          <w:numId w:val="30"/>
        </w:numPr>
        <w:spacing w:after="168" w:line="247" w:lineRule="auto"/>
        <w:ind w:right="47" w:hanging="360"/>
      </w:pPr>
      <w:r>
        <w:t xml:space="preserve">In the </w:t>
      </w:r>
      <w:r>
        <w:rPr>
          <w:b/>
        </w:rPr>
        <w:t>Share Dashboard</w:t>
      </w:r>
      <w:r>
        <w:t xml:space="preserve"> page, notice that, as the dashboard owner, you can manage sharing this dashboard to other users who have the same email domain as you</w:t>
      </w:r>
      <w:r w:rsidR="00916FBD">
        <w:t xml:space="preserve"> or even external users</w:t>
      </w:r>
      <w:r>
        <w:t xml:space="preserve">. </w:t>
      </w:r>
    </w:p>
    <w:p w14:paraId="55F2F542" w14:textId="60472F7D" w:rsidR="0084672E" w:rsidRDefault="0084672E" w:rsidP="0084672E">
      <w:pPr>
        <w:spacing w:after="232" w:line="249" w:lineRule="auto"/>
        <w:ind w:left="391" w:right="25"/>
      </w:pPr>
      <w:r>
        <w:rPr>
          <w:i/>
        </w:rPr>
        <w:t xml:space="preserve">Sharing provides access to the dashboard and reports in </w:t>
      </w:r>
      <w:r w:rsidR="00D0720B">
        <w:rPr>
          <w:i/>
        </w:rPr>
        <w:t xml:space="preserve">the </w:t>
      </w:r>
      <w:r>
        <w:rPr>
          <w:i/>
        </w:rPr>
        <w:t xml:space="preserve">reading view, which means they can interact, but not change the layout of the dashboard or reports. </w:t>
      </w:r>
    </w:p>
    <w:p w14:paraId="64B7C64F" w14:textId="42816958" w:rsidR="0084672E" w:rsidRDefault="0084672E" w:rsidP="0084672E">
      <w:pPr>
        <w:spacing w:after="232" w:line="249" w:lineRule="auto"/>
        <w:ind w:left="391" w:right="25"/>
      </w:pPr>
      <w:r>
        <w:rPr>
          <w:i/>
        </w:rPr>
        <w:t xml:space="preserve">Users will find the dashboard in their </w:t>
      </w:r>
      <w:r w:rsidR="00916FBD">
        <w:rPr>
          <w:b/>
          <w:i/>
        </w:rPr>
        <w:t>My Workspace</w:t>
      </w:r>
      <w:r>
        <w:rPr>
          <w:i/>
        </w:rPr>
        <w:t xml:space="preserve">, annotated with the sharing icon. They will not see the dataset that it uses. </w:t>
      </w:r>
    </w:p>
    <w:sectPr w:rsidR="0084672E" w:rsidSect="00F453F2">
      <w:headerReference w:type="even" r:id="rId104"/>
      <w:headerReference w:type="default" r:id="rId105"/>
      <w:headerReference w:type="first" r:id="rId106"/>
      <w:footerReference w:type="first" r:id="rId107"/>
      <w:type w:val="oddPage"/>
      <w:pgSz w:w="12240" w:h="15840" w:code="1"/>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9646E6" w14:textId="77777777" w:rsidR="00A402CC" w:rsidRDefault="00A402CC">
      <w:r>
        <w:separator/>
      </w:r>
    </w:p>
    <w:p w14:paraId="032AB043" w14:textId="77777777" w:rsidR="00A402CC" w:rsidRDefault="00A402CC"/>
  </w:endnote>
  <w:endnote w:type="continuationSeparator" w:id="0">
    <w:p w14:paraId="237DD644" w14:textId="77777777" w:rsidR="00A402CC" w:rsidRDefault="00A402CC">
      <w:r>
        <w:continuationSeparator/>
      </w:r>
    </w:p>
    <w:p w14:paraId="2D91AE9E" w14:textId="77777777" w:rsidR="00A402CC" w:rsidRDefault="00A402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Sans Typewriter">
    <w:panose1 w:val="020B0509030504030204"/>
    <w:charset w:val="00"/>
    <w:family w:val="modern"/>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455189" w14:textId="022DDF42" w:rsidR="000A2FA1" w:rsidRPr="00EB2DD3" w:rsidRDefault="000A2FA1" w:rsidP="00A17AA4">
    <w:pPr>
      <w:pStyle w:val="Footer"/>
      <w:pBdr>
        <w:bottom w:val="single" w:sz="12" w:space="1" w:color="auto"/>
      </w:pBdr>
      <w:tabs>
        <w:tab w:val="clear" w:pos="4320"/>
        <w:tab w:val="center" w:pos="4230"/>
      </w:tabs>
      <w:spacing w:after="0"/>
      <w:ind w:left="0"/>
      <w:jc w:val="center"/>
      <w:rPr>
        <w:rFonts w:ascii="Arial" w:hAnsi="Arial" w:cs="Arial"/>
        <w:i/>
        <w:sz w:val="16"/>
        <w:szCs w:val="16"/>
      </w:rPr>
    </w:pPr>
    <w:r w:rsidRPr="004E635C">
      <w:rPr>
        <w:rFonts w:ascii="Arial" w:hAnsi="Arial" w:cs="Arial"/>
        <w:i/>
        <w:sz w:val="16"/>
        <w:szCs w:val="16"/>
      </w:rPr>
      <w:t>Microsoft</w:t>
    </w:r>
    <w:r w:rsidRPr="00EB2DD3">
      <w:rPr>
        <w:rFonts w:ascii="Arial" w:hAnsi="Arial" w:cs="Arial"/>
        <w:sz w:val="16"/>
        <w:szCs w:val="16"/>
      </w:rPr>
      <w:t xml:space="preserve"> | Services</w:t>
    </w:r>
    <w:r w:rsidRPr="00EB2DD3">
      <w:rPr>
        <w:rFonts w:ascii="Arial" w:hAnsi="Arial" w:cs="Arial"/>
        <w:sz w:val="16"/>
        <w:szCs w:val="16"/>
      </w:rPr>
      <w:tab/>
      <w:t>©</w:t>
    </w:r>
    <w:r>
      <w:rPr>
        <w:rFonts w:ascii="Arial" w:hAnsi="Arial" w:cs="Arial"/>
        <w:sz w:val="16"/>
        <w:szCs w:val="16"/>
      </w:rPr>
      <w:t xml:space="preserve"> 2016</w:t>
    </w:r>
    <w:r w:rsidRPr="00EB2DD3">
      <w:rPr>
        <w:rFonts w:ascii="Arial" w:hAnsi="Arial" w:cs="Arial"/>
        <w:sz w:val="16"/>
        <w:szCs w:val="16"/>
      </w:rPr>
      <w:t xml:space="preserve"> Microsoft Corporation</w:t>
    </w:r>
    <w:r w:rsidRPr="00EB2DD3">
      <w:rPr>
        <w:rFonts w:ascii="Arial" w:hAnsi="Arial" w:cs="Arial"/>
        <w:sz w:val="16"/>
        <w:szCs w:val="16"/>
      </w:rPr>
      <w:tab/>
    </w:r>
    <w:r>
      <w:rPr>
        <w:rFonts w:ascii="Arial" w:hAnsi="Arial" w:cs="Arial"/>
        <w:sz w:val="16"/>
        <w:szCs w:val="16"/>
      </w:rPr>
      <w:t xml:space="preserve">ITOE Educate </w:t>
    </w:r>
    <w:r w:rsidRPr="00EB2DD3">
      <w:rPr>
        <w:rFonts w:ascii="Arial" w:hAnsi="Arial" w:cs="Arial"/>
        <w:sz w:val="16"/>
        <w:szCs w:val="16"/>
      </w:rPr>
      <w:t>Workshop</w:t>
    </w:r>
  </w:p>
  <w:p w14:paraId="0E55CB2A" w14:textId="77777777" w:rsidR="000A2FA1" w:rsidRPr="006B4D91" w:rsidRDefault="000A2FA1" w:rsidP="00A17AA4">
    <w:pPr>
      <w:pStyle w:val="Footer"/>
      <w:tabs>
        <w:tab w:val="clear" w:pos="4320"/>
      </w:tabs>
      <w:spacing w:after="0"/>
      <w:ind w:left="-360"/>
      <w:jc w:val="center"/>
      <w:rPr>
        <w:rFonts w:ascii="Arial" w:hAnsi="Arial" w:cs="Arial"/>
        <w:sz w:val="16"/>
        <w:szCs w:val="16"/>
      </w:rPr>
    </w:pPr>
    <w:r w:rsidRPr="00EB2DD3">
      <w:rPr>
        <w:rFonts w:ascii="Arial" w:hAnsi="Arial" w:cs="Arial"/>
        <w:sz w:val="16"/>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79EA63" w14:textId="64A7C8E9" w:rsidR="000A2FA1" w:rsidRPr="00EB2DD3" w:rsidRDefault="000A2FA1" w:rsidP="00A17AA4">
    <w:pPr>
      <w:pStyle w:val="Footer"/>
      <w:pBdr>
        <w:bottom w:val="single" w:sz="12" w:space="1" w:color="auto"/>
      </w:pBdr>
      <w:tabs>
        <w:tab w:val="clear" w:pos="4320"/>
        <w:tab w:val="center" w:pos="4230"/>
      </w:tabs>
      <w:spacing w:after="0"/>
      <w:ind w:left="0"/>
      <w:jc w:val="center"/>
      <w:rPr>
        <w:rFonts w:ascii="Arial" w:hAnsi="Arial" w:cs="Arial"/>
        <w:i/>
        <w:sz w:val="16"/>
        <w:szCs w:val="16"/>
      </w:rPr>
    </w:pPr>
    <w:r w:rsidRPr="004E635C">
      <w:rPr>
        <w:rFonts w:ascii="Arial" w:hAnsi="Arial" w:cs="Arial"/>
        <w:i/>
        <w:sz w:val="16"/>
        <w:szCs w:val="16"/>
      </w:rPr>
      <w:t>Microsoft</w:t>
    </w:r>
    <w:r w:rsidRPr="00EB2DD3">
      <w:rPr>
        <w:rFonts w:ascii="Arial" w:hAnsi="Arial" w:cs="Arial"/>
        <w:sz w:val="16"/>
        <w:szCs w:val="16"/>
      </w:rPr>
      <w:t xml:space="preserve"> | Services</w:t>
    </w:r>
    <w:r w:rsidRPr="00EB2DD3">
      <w:rPr>
        <w:rFonts w:ascii="Arial" w:hAnsi="Arial" w:cs="Arial"/>
        <w:sz w:val="16"/>
        <w:szCs w:val="16"/>
      </w:rPr>
      <w:tab/>
      <w:t>©</w:t>
    </w:r>
    <w:r>
      <w:rPr>
        <w:rFonts w:ascii="Arial" w:hAnsi="Arial" w:cs="Arial"/>
        <w:sz w:val="16"/>
        <w:szCs w:val="16"/>
      </w:rPr>
      <w:t xml:space="preserve"> 2016</w:t>
    </w:r>
    <w:r w:rsidRPr="00EB2DD3">
      <w:rPr>
        <w:rFonts w:ascii="Arial" w:hAnsi="Arial" w:cs="Arial"/>
        <w:sz w:val="16"/>
        <w:szCs w:val="16"/>
      </w:rPr>
      <w:t xml:space="preserve"> Microsoft Corporation</w:t>
    </w:r>
    <w:r w:rsidRPr="00EB2DD3">
      <w:rPr>
        <w:rFonts w:ascii="Arial" w:hAnsi="Arial" w:cs="Arial"/>
        <w:sz w:val="16"/>
        <w:szCs w:val="16"/>
      </w:rPr>
      <w:tab/>
    </w:r>
    <w:r>
      <w:rPr>
        <w:rFonts w:ascii="Arial" w:hAnsi="Arial" w:cs="Arial"/>
        <w:sz w:val="16"/>
        <w:szCs w:val="16"/>
      </w:rPr>
      <w:t xml:space="preserve">ITOE Educate </w:t>
    </w:r>
    <w:r w:rsidRPr="00EB2DD3">
      <w:rPr>
        <w:rFonts w:ascii="Arial" w:hAnsi="Arial" w:cs="Arial"/>
        <w:sz w:val="16"/>
        <w:szCs w:val="16"/>
      </w:rPr>
      <w:t>Worksho</w:t>
    </w:r>
    <w:r>
      <w:rPr>
        <w:rFonts w:ascii="Arial" w:hAnsi="Arial" w:cs="Arial"/>
        <w:sz w:val="16"/>
        <w:szCs w:val="16"/>
      </w:rPr>
      <w:t>p</w:t>
    </w:r>
  </w:p>
  <w:p w14:paraId="2A21BB52" w14:textId="77777777" w:rsidR="000A2FA1" w:rsidRPr="006B4D91" w:rsidRDefault="000A2FA1" w:rsidP="00A17AA4">
    <w:pPr>
      <w:pStyle w:val="Footer"/>
      <w:tabs>
        <w:tab w:val="clear" w:pos="4320"/>
      </w:tabs>
      <w:spacing w:after="0"/>
      <w:ind w:left="-360"/>
      <w:jc w:val="center"/>
      <w:rPr>
        <w:rFonts w:ascii="Arial" w:hAnsi="Arial" w:cs="Arial"/>
        <w:sz w:val="16"/>
        <w:szCs w:val="16"/>
      </w:rPr>
    </w:pPr>
    <w:r w:rsidRPr="00EB2DD3">
      <w:rPr>
        <w:rFonts w:ascii="Arial" w:hAnsi="Arial" w:cs="Arial"/>
        <w:sz w:val="16"/>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EB31BD" w14:textId="3689A2D8" w:rsidR="000A2FA1" w:rsidRDefault="000A2FA1" w:rsidP="00A17AA4">
    <w:pPr>
      <w:pStyle w:val="Footer"/>
      <w:pBdr>
        <w:bottom w:val="single" w:sz="12" w:space="1" w:color="auto"/>
      </w:pBdr>
      <w:tabs>
        <w:tab w:val="clear" w:pos="4320"/>
        <w:tab w:val="center" w:pos="4230"/>
      </w:tabs>
      <w:spacing w:after="0"/>
      <w:ind w:left="0"/>
      <w:jc w:val="center"/>
      <w:rPr>
        <w:rFonts w:ascii="Arial" w:hAnsi="Arial" w:cs="Arial"/>
        <w:i/>
        <w:sz w:val="16"/>
        <w:szCs w:val="16"/>
      </w:rPr>
    </w:pPr>
    <w:r>
      <w:rPr>
        <w:rFonts w:ascii="Arial" w:hAnsi="Arial" w:cs="Arial"/>
        <w:i/>
        <w:sz w:val="16"/>
        <w:szCs w:val="16"/>
      </w:rPr>
      <w:t>Microsoft</w:t>
    </w:r>
    <w:r>
      <w:rPr>
        <w:rFonts w:ascii="Arial" w:hAnsi="Arial" w:cs="Arial"/>
        <w:sz w:val="16"/>
        <w:szCs w:val="16"/>
      </w:rPr>
      <w:t xml:space="preserve"> | Services</w:t>
    </w:r>
    <w:r>
      <w:rPr>
        <w:rFonts w:ascii="Arial" w:hAnsi="Arial" w:cs="Arial"/>
        <w:sz w:val="16"/>
        <w:szCs w:val="16"/>
      </w:rPr>
      <w:tab/>
      <w:t>© 2016 Microsoft Corporation</w:t>
    </w:r>
    <w:r>
      <w:rPr>
        <w:rFonts w:ascii="Arial" w:hAnsi="Arial" w:cs="Arial"/>
        <w:sz w:val="16"/>
        <w:szCs w:val="16"/>
      </w:rPr>
      <w:tab/>
      <w:t>ITOE Educate Workshop</w:t>
    </w:r>
  </w:p>
  <w:p w14:paraId="2FE009D6" w14:textId="77777777" w:rsidR="000A2FA1" w:rsidRPr="005F0B7D" w:rsidRDefault="000A2FA1" w:rsidP="00A17AA4">
    <w:pPr>
      <w:pStyle w:val="Footer"/>
      <w:tabs>
        <w:tab w:val="clear" w:pos="4320"/>
      </w:tabs>
      <w:spacing w:after="0"/>
      <w:ind w:left="-360"/>
      <w:jc w:val="center"/>
      <w:rPr>
        <w:rFonts w:ascii="Arial" w:hAnsi="Arial" w:cs="Arial"/>
        <w:sz w:val="16"/>
        <w:szCs w:val="16"/>
      </w:rPr>
    </w:pPr>
    <w:r>
      <w:rPr>
        <w:rFonts w:ascii="Arial" w:hAnsi="Arial" w:cs="Arial"/>
        <w:sz w:val="16"/>
        <w:szCs w:val="16"/>
      </w:rPr>
      <w:t>Microsoft Confidential</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8E7E6" w14:textId="77777777" w:rsidR="000A2FA1" w:rsidRDefault="000A2FA1">
    <w:pPr>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6CA6D5" w14:textId="77777777" w:rsidR="00A402CC" w:rsidRDefault="00A402CC">
      <w:r>
        <w:separator/>
      </w:r>
    </w:p>
    <w:p w14:paraId="70492C65" w14:textId="77777777" w:rsidR="00A402CC" w:rsidRDefault="00A402CC"/>
  </w:footnote>
  <w:footnote w:type="continuationSeparator" w:id="0">
    <w:p w14:paraId="210A6F7B" w14:textId="77777777" w:rsidR="00A402CC" w:rsidRDefault="00A402CC">
      <w:r>
        <w:continuationSeparator/>
      </w:r>
    </w:p>
    <w:p w14:paraId="28637C21" w14:textId="77777777" w:rsidR="00A402CC" w:rsidRDefault="00A402C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FA781" w14:textId="77777777" w:rsidR="000A2FA1" w:rsidRDefault="000A2FA1">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5FB39" w14:textId="77777777" w:rsidR="000A2FA1" w:rsidRDefault="000A2FA1">
    <w:pPr>
      <w:spacing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EC5BB" w14:textId="77777777" w:rsidR="000A2FA1" w:rsidRDefault="000A2FA1">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99CE5" w14:textId="382C52E4" w:rsidR="000A2FA1" w:rsidRPr="006B4D91" w:rsidRDefault="00A402CC" w:rsidP="003D0F17">
    <w:pPr>
      <w:pStyle w:val="HeaderEvenPage"/>
    </w:pPr>
    <w:sdt>
      <w:sdtPr>
        <w:id w:val="54046640"/>
        <w:docPartObj>
          <w:docPartGallery w:val="Page Numbers (Top of Page)"/>
          <w:docPartUnique/>
        </w:docPartObj>
      </w:sdtPr>
      <w:sdtEndPr/>
      <w:sdtContent>
        <w:r w:rsidR="000A2FA1">
          <w:fldChar w:fldCharType="begin"/>
        </w:r>
        <w:r w:rsidR="000A2FA1">
          <w:instrText xml:space="preserve"> PAGE   \* MERGEFORMAT </w:instrText>
        </w:r>
        <w:r w:rsidR="000A2FA1">
          <w:fldChar w:fldCharType="separate"/>
        </w:r>
        <w:r w:rsidR="009102AA">
          <w:t>20</w:t>
        </w:r>
        <w:r w:rsidR="000A2FA1">
          <w:fldChar w:fldCharType="end"/>
        </w:r>
      </w:sdtContent>
    </w:sdt>
    <w:r w:rsidR="000A2FA1" w:rsidRPr="00B05A1A">
      <w:t xml:space="preserve"> </w:t>
    </w:r>
    <w:r w:rsidR="000A2FA1">
      <w:t xml:space="preserve"> </w:t>
    </w:r>
    <w:r w:rsidR="000A2FA1" w:rsidRPr="00625B8E">
      <w:t>Bu</w:t>
    </w:r>
    <w:r w:rsidR="000A2FA1">
      <w:t xml:space="preserve">siness Analytics with Power BI   </w:t>
    </w:r>
  </w:p>
  <w:p w14:paraId="1A74C2CD" w14:textId="77777777" w:rsidR="000A2FA1" w:rsidRDefault="000A2FA1"/>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69BAE" w14:textId="75A53940" w:rsidR="000A2FA1" w:rsidRPr="00780553" w:rsidRDefault="000A2FA1" w:rsidP="00DB0BD2">
    <w:pPr>
      <w:pStyle w:val="HeaderOddPage"/>
    </w:pPr>
    <w:r w:rsidRPr="00625B8E">
      <w:t>Bu</w:t>
    </w:r>
    <w:r>
      <w:t xml:space="preserve">siness Analytics with Power BI   </w:t>
    </w:r>
    <w:r>
      <w:fldChar w:fldCharType="begin"/>
    </w:r>
    <w:r>
      <w:instrText xml:space="preserve"> PAGE   \* MERGEFORMAT </w:instrText>
    </w:r>
    <w:r>
      <w:fldChar w:fldCharType="separate"/>
    </w:r>
    <w:r w:rsidR="009102AA">
      <w:t>21</w:t>
    </w:r>
    <w:r>
      <w:fldChar w:fldCharType="end"/>
    </w:r>
  </w:p>
  <w:p w14:paraId="438F1802" w14:textId="77777777" w:rsidR="000A2FA1" w:rsidRDefault="000A2FA1"/>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0656AB" w14:textId="77777777" w:rsidR="000A2FA1" w:rsidRDefault="000A2FA1">
    <w:pPr>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3686F"/>
    <w:multiLevelType w:val="hybridMultilevel"/>
    <w:tmpl w:val="84902ED4"/>
    <w:lvl w:ilvl="0" w:tplc="F6E8DA82">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F9E1A7A">
      <w:start w:val="1"/>
      <w:numFmt w:val="lowerLetter"/>
      <w:lvlText w:val="%2"/>
      <w:lvlJc w:val="left"/>
      <w:pPr>
        <w:ind w:left="12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6DAF6A2">
      <w:start w:val="1"/>
      <w:numFmt w:val="lowerRoman"/>
      <w:lvlText w:val="%3"/>
      <w:lvlJc w:val="left"/>
      <w:pPr>
        <w:ind w:left="19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456016E">
      <w:start w:val="1"/>
      <w:numFmt w:val="decimal"/>
      <w:lvlText w:val="%4"/>
      <w:lvlJc w:val="left"/>
      <w:pPr>
        <w:ind w:left="27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E50D32E">
      <w:start w:val="1"/>
      <w:numFmt w:val="lowerLetter"/>
      <w:lvlText w:val="%5"/>
      <w:lvlJc w:val="left"/>
      <w:pPr>
        <w:ind w:left="34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1B6F85A">
      <w:start w:val="1"/>
      <w:numFmt w:val="lowerRoman"/>
      <w:lvlText w:val="%6"/>
      <w:lvlJc w:val="left"/>
      <w:pPr>
        <w:ind w:left="41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BFEBE28">
      <w:start w:val="1"/>
      <w:numFmt w:val="decimal"/>
      <w:lvlText w:val="%7"/>
      <w:lvlJc w:val="left"/>
      <w:pPr>
        <w:ind w:left="48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B8E827C">
      <w:start w:val="1"/>
      <w:numFmt w:val="lowerLetter"/>
      <w:lvlText w:val="%8"/>
      <w:lvlJc w:val="left"/>
      <w:pPr>
        <w:ind w:left="55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1803184">
      <w:start w:val="1"/>
      <w:numFmt w:val="lowerRoman"/>
      <w:lvlText w:val="%9"/>
      <w:lvlJc w:val="left"/>
      <w:pPr>
        <w:ind w:left="63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9FF3303"/>
    <w:multiLevelType w:val="hybridMultilevel"/>
    <w:tmpl w:val="DC982BF2"/>
    <w:lvl w:ilvl="0" w:tplc="CB2274C4">
      <w:start w:val="1"/>
      <w:numFmt w:val="decimal"/>
      <w:pStyle w:val="Ln1"/>
      <w:lvlText w:val="%1."/>
      <w:lvlJc w:val="left"/>
      <w:pPr>
        <w:tabs>
          <w:tab w:val="num" w:pos="1080"/>
        </w:tabs>
        <w:ind w:left="1080" w:hanging="360"/>
      </w:pPr>
      <w:rPr>
        <w:rFonts w:hint="default"/>
      </w:rPr>
    </w:lvl>
    <w:lvl w:ilvl="1" w:tplc="58620F82">
      <w:start w:val="1"/>
      <w:numFmt w:val="low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F931CD0"/>
    <w:multiLevelType w:val="hybridMultilevel"/>
    <w:tmpl w:val="FBB6FE34"/>
    <w:lvl w:ilvl="0" w:tplc="C9E630EE">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CE463E2">
      <w:start w:val="1"/>
      <w:numFmt w:val="lowerLetter"/>
      <w:lvlText w:val="%2"/>
      <w:lvlJc w:val="left"/>
      <w:pPr>
        <w:ind w:left="13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926C478">
      <w:start w:val="1"/>
      <w:numFmt w:val="lowerRoman"/>
      <w:lvlText w:val="%3"/>
      <w:lvlJc w:val="left"/>
      <w:pPr>
        <w:ind w:left="21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A2C9A28">
      <w:start w:val="1"/>
      <w:numFmt w:val="decimal"/>
      <w:lvlText w:val="%4"/>
      <w:lvlJc w:val="left"/>
      <w:pPr>
        <w:ind w:left="28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FB885E6">
      <w:start w:val="1"/>
      <w:numFmt w:val="lowerLetter"/>
      <w:lvlText w:val="%5"/>
      <w:lvlJc w:val="left"/>
      <w:pPr>
        <w:ind w:left="35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ED04682">
      <w:start w:val="1"/>
      <w:numFmt w:val="lowerRoman"/>
      <w:lvlText w:val="%6"/>
      <w:lvlJc w:val="left"/>
      <w:pPr>
        <w:ind w:left="42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762CED8">
      <w:start w:val="1"/>
      <w:numFmt w:val="decimal"/>
      <w:lvlText w:val="%7"/>
      <w:lvlJc w:val="left"/>
      <w:pPr>
        <w:ind w:left="49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E06F236">
      <w:start w:val="1"/>
      <w:numFmt w:val="lowerLetter"/>
      <w:lvlText w:val="%8"/>
      <w:lvlJc w:val="left"/>
      <w:pPr>
        <w:ind w:left="57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9746198">
      <w:start w:val="1"/>
      <w:numFmt w:val="lowerRoman"/>
      <w:lvlText w:val="%9"/>
      <w:lvlJc w:val="left"/>
      <w:pPr>
        <w:ind w:left="64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13E227F"/>
    <w:multiLevelType w:val="hybridMultilevel"/>
    <w:tmpl w:val="3C7A6E64"/>
    <w:lvl w:ilvl="0" w:tplc="8ACC43C8">
      <w:start w:val="1"/>
      <w:numFmt w:val="decimal"/>
      <w:lvlText w:val="%1."/>
      <w:lvlJc w:val="left"/>
      <w:pPr>
        <w:ind w:left="396"/>
      </w:pPr>
      <w:rPr>
        <w:rFonts w:ascii="Arial" w:eastAsia="Times New Roman" w:hAnsi="Arial" w:cs="Arial"/>
        <w:b w:val="0"/>
        <w:i w:val="0"/>
        <w:strike w:val="0"/>
        <w:dstrike w:val="0"/>
        <w:color w:val="000000"/>
        <w:sz w:val="22"/>
        <w:szCs w:val="22"/>
        <w:u w:val="none" w:color="000000"/>
        <w:vertAlign w:val="baseline"/>
      </w:rPr>
    </w:lvl>
    <w:lvl w:ilvl="1" w:tplc="A97EDE80">
      <w:start w:val="1"/>
      <w:numFmt w:val="lowerLetter"/>
      <w:lvlText w:val="%2"/>
      <w:lvlJc w:val="left"/>
      <w:pPr>
        <w:ind w:left="1080"/>
      </w:pPr>
      <w:rPr>
        <w:rFonts w:ascii="Arial" w:eastAsia="Times New Roman" w:hAnsi="Arial" w:cs="Arial"/>
        <w:b w:val="0"/>
        <w:i w:val="0"/>
        <w:strike w:val="0"/>
        <w:dstrike w:val="0"/>
        <w:color w:val="000000"/>
        <w:sz w:val="22"/>
        <w:szCs w:val="22"/>
        <w:u w:val="none" w:color="000000"/>
        <w:vertAlign w:val="baseline"/>
      </w:rPr>
    </w:lvl>
    <w:lvl w:ilvl="2" w:tplc="71542770">
      <w:start w:val="1"/>
      <w:numFmt w:val="lowerRoman"/>
      <w:lvlText w:val="%3"/>
      <w:lvlJc w:val="left"/>
      <w:pPr>
        <w:ind w:left="1800"/>
      </w:pPr>
      <w:rPr>
        <w:rFonts w:ascii="Arial" w:eastAsia="Times New Roman" w:hAnsi="Arial" w:cs="Arial"/>
        <w:b w:val="0"/>
        <w:i w:val="0"/>
        <w:strike w:val="0"/>
        <w:dstrike w:val="0"/>
        <w:color w:val="000000"/>
        <w:sz w:val="22"/>
        <w:szCs w:val="22"/>
        <w:u w:val="none" w:color="000000"/>
        <w:vertAlign w:val="baseline"/>
      </w:rPr>
    </w:lvl>
    <w:lvl w:ilvl="3" w:tplc="8014DE34">
      <w:start w:val="1"/>
      <w:numFmt w:val="decimal"/>
      <w:lvlText w:val="%4"/>
      <w:lvlJc w:val="left"/>
      <w:pPr>
        <w:ind w:left="2520"/>
      </w:pPr>
      <w:rPr>
        <w:rFonts w:ascii="Arial" w:eastAsia="Times New Roman" w:hAnsi="Arial" w:cs="Arial"/>
        <w:b w:val="0"/>
        <w:i w:val="0"/>
        <w:strike w:val="0"/>
        <w:dstrike w:val="0"/>
        <w:color w:val="000000"/>
        <w:sz w:val="22"/>
        <w:szCs w:val="22"/>
        <w:u w:val="none" w:color="000000"/>
        <w:vertAlign w:val="baseline"/>
      </w:rPr>
    </w:lvl>
    <w:lvl w:ilvl="4" w:tplc="032019B4">
      <w:start w:val="1"/>
      <w:numFmt w:val="lowerLetter"/>
      <w:lvlText w:val="%5"/>
      <w:lvlJc w:val="left"/>
      <w:pPr>
        <w:ind w:left="3240"/>
      </w:pPr>
      <w:rPr>
        <w:rFonts w:ascii="Arial" w:eastAsia="Times New Roman" w:hAnsi="Arial" w:cs="Arial"/>
        <w:b w:val="0"/>
        <w:i w:val="0"/>
        <w:strike w:val="0"/>
        <w:dstrike w:val="0"/>
        <w:color w:val="000000"/>
        <w:sz w:val="22"/>
        <w:szCs w:val="22"/>
        <w:u w:val="none" w:color="000000"/>
        <w:vertAlign w:val="baseline"/>
      </w:rPr>
    </w:lvl>
    <w:lvl w:ilvl="5" w:tplc="82187A2C">
      <w:start w:val="1"/>
      <w:numFmt w:val="lowerRoman"/>
      <w:lvlText w:val="%6"/>
      <w:lvlJc w:val="left"/>
      <w:pPr>
        <w:ind w:left="3960"/>
      </w:pPr>
      <w:rPr>
        <w:rFonts w:ascii="Arial" w:eastAsia="Times New Roman" w:hAnsi="Arial" w:cs="Arial"/>
        <w:b w:val="0"/>
        <w:i w:val="0"/>
        <w:strike w:val="0"/>
        <w:dstrike w:val="0"/>
        <w:color w:val="000000"/>
        <w:sz w:val="22"/>
        <w:szCs w:val="22"/>
        <w:u w:val="none" w:color="000000"/>
        <w:vertAlign w:val="baseline"/>
      </w:rPr>
    </w:lvl>
    <w:lvl w:ilvl="6" w:tplc="80BAE51A">
      <w:start w:val="1"/>
      <w:numFmt w:val="decimal"/>
      <w:lvlText w:val="%7"/>
      <w:lvlJc w:val="left"/>
      <w:pPr>
        <w:ind w:left="4680"/>
      </w:pPr>
      <w:rPr>
        <w:rFonts w:ascii="Arial" w:eastAsia="Times New Roman" w:hAnsi="Arial" w:cs="Arial"/>
        <w:b w:val="0"/>
        <w:i w:val="0"/>
        <w:strike w:val="0"/>
        <w:dstrike w:val="0"/>
        <w:color w:val="000000"/>
        <w:sz w:val="22"/>
        <w:szCs w:val="22"/>
        <w:u w:val="none" w:color="000000"/>
        <w:vertAlign w:val="baseline"/>
      </w:rPr>
    </w:lvl>
    <w:lvl w:ilvl="7" w:tplc="A3EAED92">
      <w:start w:val="1"/>
      <w:numFmt w:val="lowerLetter"/>
      <w:lvlText w:val="%8"/>
      <w:lvlJc w:val="left"/>
      <w:pPr>
        <w:ind w:left="5400"/>
      </w:pPr>
      <w:rPr>
        <w:rFonts w:ascii="Arial" w:eastAsia="Times New Roman" w:hAnsi="Arial" w:cs="Arial"/>
        <w:b w:val="0"/>
        <w:i w:val="0"/>
        <w:strike w:val="0"/>
        <w:dstrike w:val="0"/>
        <w:color w:val="000000"/>
        <w:sz w:val="22"/>
        <w:szCs w:val="22"/>
        <w:u w:val="none" w:color="000000"/>
        <w:vertAlign w:val="baseline"/>
      </w:rPr>
    </w:lvl>
    <w:lvl w:ilvl="8" w:tplc="C3D8B96E">
      <w:start w:val="1"/>
      <w:numFmt w:val="lowerRoman"/>
      <w:lvlText w:val="%9"/>
      <w:lvlJc w:val="left"/>
      <w:pPr>
        <w:ind w:left="6120"/>
      </w:pPr>
      <w:rPr>
        <w:rFonts w:ascii="Arial" w:eastAsia="Times New Roman" w:hAnsi="Arial" w:cs="Arial"/>
        <w:b w:val="0"/>
        <w:i w:val="0"/>
        <w:strike w:val="0"/>
        <w:dstrike w:val="0"/>
        <w:color w:val="000000"/>
        <w:sz w:val="22"/>
        <w:szCs w:val="22"/>
        <w:u w:val="none" w:color="000000"/>
        <w:vertAlign w:val="baseline"/>
      </w:rPr>
    </w:lvl>
  </w:abstractNum>
  <w:abstractNum w:abstractNumId="4" w15:restartNumberingAfterBreak="0">
    <w:nsid w:val="1B751BC4"/>
    <w:multiLevelType w:val="hybridMultilevel"/>
    <w:tmpl w:val="E5A47754"/>
    <w:lvl w:ilvl="0" w:tplc="4EF807EE">
      <w:start w:val="1"/>
      <w:numFmt w:val="decimal"/>
      <w:lvlText w:val="%1."/>
      <w:lvlJc w:val="left"/>
      <w:pPr>
        <w:ind w:left="396"/>
      </w:pPr>
      <w:rPr>
        <w:rFonts w:ascii="Arial" w:eastAsia="Times New Roman" w:hAnsi="Arial" w:cs="Arial"/>
        <w:b w:val="0"/>
        <w:i w:val="0"/>
        <w:strike w:val="0"/>
        <w:dstrike w:val="0"/>
        <w:color w:val="000000"/>
        <w:sz w:val="22"/>
        <w:szCs w:val="22"/>
        <w:u w:val="none" w:color="000000"/>
        <w:vertAlign w:val="baseline"/>
      </w:rPr>
    </w:lvl>
    <w:lvl w:ilvl="1" w:tplc="7F6CF5E2">
      <w:start w:val="1"/>
      <w:numFmt w:val="lowerLetter"/>
      <w:lvlText w:val="%2"/>
      <w:lvlJc w:val="left"/>
      <w:pPr>
        <w:ind w:left="1080"/>
      </w:pPr>
      <w:rPr>
        <w:rFonts w:ascii="Arial" w:eastAsia="Times New Roman" w:hAnsi="Arial" w:cs="Arial"/>
        <w:b w:val="0"/>
        <w:i w:val="0"/>
        <w:strike w:val="0"/>
        <w:dstrike w:val="0"/>
        <w:color w:val="000000"/>
        <w:sz w:val="22"/>
        <w:szCs w:val="22"/>
        <w:u w:val="none" w:color="000000"/>
        <w:vertAlign w:val="baseline"/>
      </w:rPr>
    </w:lvl>
    <w:lvl w:ilvl="2" w:tplc="82043A2C">
      <w:start w:val="1"/>
      <w:numFmt w:val="lowerRoman"/>
      <w:lvlText w:val="%3"/>
      <w:lvlJc w:val="left"/>
      <w:pPr>
        <w:ind w:left="1800"/>
      </w:pPr>
      <w:rPr>
        <w:rFonts w:ascii="Arial" w:eastAsia="Times New Roman" w:hAnsi="Arial" w:cs="Arial"/>
        <w:b w:val="0"/>
        <w:i w:val="0"/>
        <w:strike w:val="0"/>
        <w:dstrike w:val="0"/>
        <w:color w:val="000000"/>
        <w:sz w:val="22"/>
        <w:szCs w:val="22"/>
        <w:u w:val="none" w:color="000000"/>
        <w:vertAlign w:val="baseline"/>
      </w:rPr>
    </w:lvl>
    <w:lvl w:ilvl="3" w:tplc="FB72D116">
      <w:start w:val="1"/>
      <w:numFmt w:val="decimal"/>
      <w:lvlText w:val="%4"/>
      <w:lvlJc w:val="left"/>
      <w:pPr>
        <w:ind w:left="2520"/>
      </w:pPr>
      <w:rPr>
        <w:rFonts w:ascii="Arial" w:eastAsia="Times New Roman" w:hAnsi="Arial" w:cs="Arial"/>
        <w:b w:val="0"/>
        <w:i w:val="0"/>
        <w:strike w:val="0"/>
        <w:dstrike w:val="0"/>
        <w:color w:val="000000"/>
        <w:sz w:val="22"/>
        <w:szCs w:val="22"/>
        <w:u w:val="none" w:color="000000"/>
        <w:vertAlign w:val="baseline"/>
      </w:rPr>
    </w:lvl>
    <w:lvl w:ilvl="4" w:tplc="B0AAF6D8">
      <w:start w:val="1"/>
      <w:numFmt w:val="lowerLetter"/>
      <w:lvlText w:val="%5"/>
      <w:lvlJc w:val="left"/>
      <w:pPr>
        <w:ind w:left="3240"/>
      </w:pPr>
      <w:rPr>
        <w:rFonts w:ascii="Arial" w:eastAsia="Times New Roman" w:hAnsi="Arial" w:cs="Arial"/>
        <w:b w:val="0"/>
        <w:i w:val="0"/>
        <w:strike w:val="0"/>
        <w:dstrike w:val="0"/>
        <w:color w:val="000000"/>
        <w:sz w:val="22"/>
        <w:szCs w:val="22"/>
        <w:u w:val="none" w:color="000000"/>
        <w:vertAlign w:val="baseline"/>
      </w:rPr>
    </w:lvl>
    <w:lvl w:ilvl="5" w:tplc="6F6A8DF0">
      <w:start w:val="1"/>
      <w:numFmt w:val="lowerRoman"/>
      <w:lvlText w:val="%6"/>
      <w:lvlJc w:val="left"/>
      <w:pPr>
        <w:ind w:left="3960"/>
      </w:pPr>
      <w:rPr>
        <w:rFonts w:ascii="Arial" w:eastAsia="Times New Roman" w:hAnsi="Arial" w:cs="Arial"/>
        <w:b w:val="0"/>
        <w:i w:val="0"/>
        <w:strike w:val="0"/>
        <w:dstrike w:val="0"/>
        <w:color w:val="000000"/>
        <w:sz w:val="22"/>
        <w:szCs w:val="22"/>
        <w:u w:val="none" w:color="000000"/>
        <w:vertAlign w:val="baseline"/>
      </w:rPr>
    </w:lvl>
    <w:lvl w:ilvl="6" w:tplc="D46CE4FC">
      <w:start w:val="1"/>
      <w:numFmt w:val="decimal"/>
      <w:lvlText w:val="%7"/>
      <w:lvlJc w:val="left"/>
      <w:pPr>
        <w:ind w:left="4680"/>
      </w:pPr>
      <w:rPr>
        <w:rFonts w:ascii="Arial" w:eastAsia="Times New Roman" w:hAnsi="Arial" w:cs="Arial"/>
        <w:b w:val="0"/>
        <w:i w:val="0"/>
        <w:strike w:val="0"/>
        <w:dstrike w:val="0"/>
        <w:color w:val="000000"/>
        <w:sz w:val="22"/>
        <w:szCs w:val="22"/>
        <w:u w:val="none" w:color="000000"/>
        <w:vertAlign w:val="baseline"/>
      </w:rPr>
    </w:lvl>
    <w:lvl w:ilvl="7" w:tplc="486A7BEE">
      <w:start w:val="1"/>
      <w:numFmt w:val="lowerLetter"/>
      <w:lvlText w:val="%8"/>
      <w:lvlJc w:val="left"/>
      <w:pPr>
        <w:ind w:left="5400"/>
      </w:pPr>
      <w:rPr>
        <w:rFonts w:ascii="Arial" w:eastAsia="Times New Roman" w:hAnsi="Arial" w:cs="Arial"/>
        <w:b w:val="0"/>
        <w:i w:val="0"/>
        <w:strike w:val="0"/>
        <w:dstrike w:val="0"/>
        <w:color w:val="000000"/>
        <w:sz w:val="22"/>
        <w:szCs w:val="22"/>
        <w:u w:val="none" w:color="000000"/>
        <w:vertAlign w:val="baseline"/>
      </w:rPr>
    </w:lvl>
    <w:lvl w:ilvl="8" w:tplc="D1C2B37C">
      <w:start w:val="1"/>
      <w:numFmt w:val="lowerRoman"/>
      <w:lvlText w:val="%9"/>
      <w:lvlJc w:val="left"/>
      <w:pPr>
        <w:ind w:left="6120"/>
      </w:pPr>
      <w:rPr>
        <w:rFonts w:ascii="Arial" w:eastAsia="Times New Roman" w:hAnsi="Arial" w:cs="Arial"/>
        <w:b w:val="0"/>
        <w:i w:val="0"/>
        <w:strike w:val="0"/>
        <w:dstrike w:val="0"/>
        <w:color w:val="000000"/>
        <w:sz w:val="22"/>
        <w:szCs w:val="22"/>
        <w:u w:val="none" w:color="000000"/>
        <w:vertAlign w:val="baseline"/>
      </w:rPr>
    </w:lvl>
  </w:abstractNum>
  <w:abstractNum w:abstractNumId="5"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 w15:restartNumberingAfterBreak="0">
    <w:nsid w:val="226528AA"/>
    <w:multiLevelType w:val="hybridMultilevel"/>
    <w:tmpl w:val="E0942D8E"/>
    <w:lvl w:ilvl="0" w:tplc="966C526A">
      <w:start w:val="1"/>
      <w:numFmt w:val="bullet"/>
      <w:lvlText w:val=""/>
      <w:lvlJc w:val="left"/>
      <w:pPr>
        <w:tabs>
          <w:tab w:val="num" w:pos="1440"/>
        </w:tabs>
        <w:ind w:left="1440" w:hanging="360"/>
      </w:pPr>
      <w:rPr>
        <w:rFonts w:ascii="Symbol" w:hAnsi="Symbol" w:hint="default"/>
      </w:rPr>
    </w:lvl>
    <w:lvl w:ilvl="1" w:tplc="EC0AC782">
      <w:start w:val="1"/>
      <w:numFmt w:val="bullet"/>
      <w:pStyle w:val="Lb3"/>
      <w:lvlText w:val=""/>
      <w:lvlJc w:val="left"/>
      <w:pPr>
        <w:tabs>
          <w:tab w:val="num" w:pos="2520"/>
        </w:tabs>
        <w:ind w:left="2520" w:hanging="360"/>
      </w:pPr>
      <w:rPr>
        <w:rFonts w:ascii="Symbol" w:hAnsi="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7"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4963D49"/>
    <w:multiLevelType w:val="hybridMultilevel"/>
    <w:tmpl w:val="C20CF3F0"/>
    <w:lvl w:ilvl="0" w:tplc="DBBA18DC">
      <w:start w:val="1"/>
      <w:numFmt w:val="decimal"/>
      <w:lvlText w:val="%1."/>
      <w:lvlJc w:val="left"/>
      <w:pPr>
        <w:ind w:left="396"/>
      </w:pPr>
      <w:rPr>
        <w:rFonts w:ascii="Arial" w:eastAsia="Times New Roman" w:hAnsi="Arial" w:cs="Arial"/>
        <w:b w:val="0"/>
        <w:i w:val="0"/>
        <w:strike w:val="0"/>
        <w:dstrike w:val="0"/>
        <w:color w:val="000000"/>
        <w:sz w:val="22"/>
        <w:szCs w:val="22"/>
        <w:u w:val="none" w:color="000000"/>
        <w:vertAlign w:val="baseline"/>
      </w:rPr>
    </w:lvl>
    <w:lvl w:ilvl="1" w:tplc="250A5BEA">
      <w:start w:val="1"/>
      <w:numFmt w:val="lowerLetter"/>
      <w:lvlText w:val="%2"/>
      <w:lvlJc w:val="left"/>
      <w:pPr>
        <w:ind w:left="1080"/>
      </w:pPr>
      <w:rPr>
        <w:rFonts w:ascii="Arial" w:eastAsia="Times New Roman" w:hAnsi="Arial" w:cs="Arial"/>
        <w:b w:val="0"/>
        <w:i w:val="0"/>
        <w:strike w:val="0"/>
        <w:dstrike w:val="0"/>
        <w:color w:val="000000"/>
        <w:sz w:val="22"/>
        <w:szCs w:val="22"/>
        <w:u w:val="none" w:color="000000"/>
        <w:vertAlign w:val="baseline"/>
      </w:rPr>
    </w:lvl>
    <w:lvl w:ilvl="2" w:tplc="7F661212">
      <w:start w:val="1"/>
      <w:numFmt w:val="lowerRoman"/>
      <w:lvlText w:val="%3"/>
      <w:lvlJc w:val="left"/>
      <w:pPr>
        <w:ind w:left="1800"/>
      </w:pPr>
      <w:rPr>
        <w:rFonts w:ascii="Arial" w:eastAsia="Times New Roman" w:hAnsi="Arial" w:cs="Arial"/>
        <w:b w:val="0"/>
        <w:i w:val="0"/>
        <w:strike w:val="0"/>
        <w:dstrike w:val="0"/>
        <w:color w:val="000000"/>
        <w:sz w:val="22"/>
        <w:szCs w:val="22"/>
        <w:u w:val="none" w:color="000000"/>
        <w:vertAlign w:val="baseline"/>
      </w:rPr>
    </w:lvl>
    <w:lvl w:ilvl="3" w:tplc="BC48BB5C">
      <w:start w:val="1"/>
      <w:numFmt w:val="decimal"/>
      <w:lvlText w:val="%4"/>
      <w:lvlJc w:val="left"/>
      <w:pPr>
        <w:ind w:left="2520"/>
      </w:pPr>
      <w:rPr>
        <w:rFonts w:ascii="Arial" w:eastAsia="Times New Roman" w:hAnsi="Arial" w:cs="Arial"/>
        <w:b w:val="0"/>
        <w:i w:val="0"/>
        <w:strike w:val="0"/>
        <w:dstrike w:val="0"/>
        <w:color w:val="000000"/>
        <w:sz w:val="22"/>
        <w:szCs w:val="22"/>
        <w:u w:val="none" w:color="000000"/>
        <w:vertAlign w:val="baseline"/>
      </w:rPr>
    </w:lvl>
    <w:lvl w:ilvl="4" w:tplc="588440C8">
      <w:start w:val="1"/>
      <w:numFmt w:val="lowerLetter"/>
      <w:lvlText w:val="%5"/>
      <w:lvlJc w:val="left"/>
      <w:pPr>
        <w:ind w:left="3240"/>
      </w:pPr>
      <w:rPr>
        <w:rFonts w:ascii="Arial" w:eastAsia="Times New Roman" w:hAnsi="Arial" w:cs="Arial"/>
        <w:b w:val="0"/>
        <w:i w:val="0"/>
        <w:strike w:val="0"/>
        <w:dstrike w:val="0"/>
        <w:color w:val="000000"/>
        <w:sz w:val="22"/>
        <w:szCs w:val="22"/>
        <w:u w:val="none" w:color="000000"/>
        <w:vertAlign w:val="baseline"/>
      </w:rPr>
    </w:lvl>
    <w:lvl w:ilvl="5" w:tplc="9D0A2294">
      <w:start w:val="1"/>
      <w:numFmt w:val="lowerRoman"/>
      <w:lvlText w:val="%6"/>
      <w:lvlJc w:val="left"/>
      <w:pPr>
        <w:ind w:left="3960"/>
      </w:pPr>
      <w:rPr>
        <w:rFonts w:ascii="Arial" w:eastAsia="Times New Roman" w:hAnsi="Arial" w:cs="Arial"/>
        <w:b w:val="0"/>
        <w:i w:val="0"/>
        <w:strike w:val="0"/>
        <w:dstrike w:val="0"/>
        <w:color w:val="000000"/>
        <w:sz w:val="22"/>
        <w:szCs w:val="22"/>
        <w:u w:val="none" w:color="000000"/>
        <w:vertAlign w:val="baseline"/>
      </w:rPr>
    </w:lvl>
    <w:lvl w:ilvl="6" w:tplc="E9A27136">
      <w:start w:val="1"/>
      <w:numFmt w:val="decimal"/>
      <w:lvlText w:val="%7"/>
      <w:lvlJc w:val="left"/>
      <w:pPr>
        <w:ind w:left="4680"/>
      </w:pPr>
      <w:rPr>
        <w:rFonts w:ascii="Arial" w:eastAsia="Times New Roman" w:hAnsi="Arial" w:cs="Arial"/>
        <w:b w:val="0"/>
        <w:i w:val="0"/>
        <w:strike w:val="0"/>
        <w:dstrike w:val="0"/>
        <w:color w:val="000000"/>
        <w:sz w:val="22"/>
        <w:szCs w:val="22"/>
        <w:u w:val="none" w:color="000000"/>
        <w:vertAlign w:val="baseline"/>
      </w:rPr>
    </w:lvl>
    <w:lvl w:ilvl="7" w:tplc="853A763E">
      <w:start w:val="1"/>
      <w:numFmt w:val="lowerLetter"/>
      <w:lvlText w:val="%8"/>
      <w:lvlJc w:val="left"/>
      <w:pPr>
        <w:ind w:left="5400"/>
      </w:pPr>
      <w:rPr>
        <w:rFonts w:ascii="Arial" w:eastAsia="Times New Roman" w:hAnsi="Arial" w:cs="Arial"/>
        <w:b w:val="0"/>
        <w:i w:val="0"/>
        <w:strike w:val="0"/>
        <w:dstrike w:val="0"/>
        <w:color w:val="000000"/>
        <w:sz w:val="22"/>
        <w:szCs w:val="22"/>
        <w:u w:val="none" w:color="000000"/>
        <w:vertAlign w:val="baseline"/>
      </w:rPr>
    </w:lvl>
    <w:lvl w:ilvl="8" w:tplc="8AD0BA34">
      <w:start w:val="1"/>
      <w:numFmt w:val="lowerRoman"/>
      <w:lvlText w:val="%9"/>
      <w:lvlJc w:val="left"/>
      <w:pPr>
        <w:ind w:left="6120"/>
      </w:pPr>
      <w:rPr>
        <w:rFonts w:ascii="Arial" w:eastAsia="Times New Roman" w:hAnsi="Arial" w:cs="Arial"/>
        <w:b w:val="0"/>
        <w:i w:val="0"/>
        <w:strike w:val="0"/>
        <w:dstrike w:val="0"/>
        <w:color w:val="000000"/>
        <w:sz w:val="22"/>
        <w:szCs w:val="22"/>
        <w:u w:val="none" w:color="000000"/>
        <w:vertAlign w:val="baseline"/>
      </w:rPr>
    </w:lvl>
  </w:abstractNum>
  <w:abstractNum w:abstractNumId="10" w15:restartNumberingAfterBreak="0">
    <w:nsid w:val="26247709"/>
    <w:multiLevelType w:val="hybridMultilevel"/>
    <w:tmpl w:val="CA327B8E"/>
    <w:lvl w:ilvl="0" w:tplc="742AF032">
      <w:start w:val="1"/>
      <w:numFmt w:val="decimal"/>
      <w:lvlText w:val="%1."/>
      <w:lvlJc w:val="left"/>
      <w:pPr>
        <w:ind w:left="396"/>
      </w:pPr>
      <w:rPr>
        <w:rFonts w:ascii="Arial" w:eastAsia="Times New Roman" w:hAnsi="Arial" w:cs="Arial"/>
        <w:b w:val="0"/>
        <w:i w:val="0"/>
        <w:strike w:val="0"/>
        <w:dstrike w:val="0"/>
        <w:color w:val="000000"/>
        <w:sz w:val="22"/>
        <w:szCs w:val="22"/>
        <w:u w:val="none" w:color="000000"/>
        <w:vertAlign w:val="baseline"/>
      </w:rPr>
    </w:lvl>
    <w:lvl w:ilvl="1" w:tplc="77CC61F2">
      <w:start w:val="1"/>
      <w:numFmt w:val="lowerLetter"/>
      <w:lvlText w:val="%2"/>
      <w:lvlJc w:val="left"/>
      <w:pPr>
        <w:ind w:left="1080"/>
      </w:pPr>
      <w:rPr>
        <w:rFonts w:ascii="Arial" w:eastAsia="Times New Roman" w:hAnsi="Arial" w:cs="Arial"/>
        <w:b w:val="0"/>
        <w:i w:val="0"/>
        <w:strike w:val="0"/>
        <w:dstrike w:val="0"/>
        <w:color w:val="000000"/>
        <w:sz w:val="22"/>
        <w:szCs w:val="22"/>
        <w:u w:val="none" w:color="000000"/>
        <w:vertAlign w:val="baseline"/>
      </w:rPr>
    </w:lvl>
    <w:lvl w:ilvl="2" w:tplc="E9BC5826">
      <w:start w:val="1"/>
      <w:numFmt w:val="lowerRoman"/>
      <w:lvlText w:val="%3"/>
      <w:lvlJc w:val="left"/>
      <w:pPr>
        <w:ind w:left="1800"/>
      </w:pPr>
      <w:rPr>
        <w:rFonts w:ascii="Arial" w:eastAsia="Times New Roman" w:hAnsi="Arial" w:cs="Arial"/>
        <w:b w:val="0"/>
        <w:i w:val="0"/>
        <w:strike w:val="0"/>
        <w:dstrike w:val="0"/>
        <w:color w:val="000000"/>
        <w:sz w:val="22"/>
        <w:szCs w:val="22"/>
        <w:u w:val="none" w:color="000000"/>
        <w:vertAlign w:val="baseline"/>
      </w:rPr>
    </w:lvl>
    <w:lvl w:ilvl="3" w:tplc="408C8818">
      <w:start w:val="1"/>
      <w:numFmt w:val="decimal"/>
      <w:lvlText w:val="%4"/>
      <w:lvlJc w:val="left"/>
      <w:pPr>
        <w:ind w:left="2520"/>
      </w:pPr>
      <w:rPr>
        <w:rFonts w:ascii="Arial" w:eastAsia="Times New Roman" w:hAnsi="Arial" w:cs="Arial"/>
        <w:b w:val="0"/>
        <w:i w:val="0"/>
        <w:strike w:val="0"/>
        <w:dstrike w:val="0"/>
        <w:color w:val="000000"/>
        <w:sz w:val="22"/>
        <w:szCs w:val="22"/>
        <w:u w:val="none" w:color="000000"/>
        <w:vertAlign w:val="baseline"/>
      </w:rPr>
    </w:lvl>
    <w:lvl w:ilvl="4" w:tplc="72B02404">
      <w:start w:val="1"/>
      <w:numFmt w:val="lowerLetter"/>
      <w:lvlText w:val="%5"/>
      <w:lvlJc w:val="left"/>
      <w:pPr>
        <w:ind w:left="3240"/>
      </w:pPr>
      <w:rPr>
        <w:rFonts w:ascii="Arial" w:eastAsia="Times New Roman" w:hAnsi="Arial" w:cs="Arial"/>
        <w:b w:val="0"/>
        <w:i w:val="0"/>
        <w:strike w:val="0"/>
        <w:dstrike w:val="0"/>
        <w:color w:val="000000"/>
        <w:sz w:val="22"/>
        <w:szCs w:val="22"/>
        <w:u w:val="none" w:color="000000"/>
        <w:vertAlign w:val="baseline"/>
      </w:rPr>
    </w:lvl>
    <w:lvl w:ilvl="5" w:tplc="0A06CADC">
      <w:start w:val="1"/>
      <w:numFmt w:val="lowerRoman"/>
      <w:lvlText w:val="%6"/>
      <w:lvlJc w:val="left"/>
      <w:pPr>
        <w:ind w:left="3960"/>
      </w:pPr>
      <w:rPr>
        <w:rFonts w:ascii="Arial" w:eastAsia="Times New Roman" w:hAnsi="Arial" w:cs="Arial"/>
        <w:b w:val="0"/>
        <w:i w:val="0"/>
        <w:strike w:val="0"/>
        <w:dstrike w:val="0"/>
        <w:color w:val="000000"/>
        <w:sz w:val="22"/>
        <w:szCs w:val="22"/>
        <w:u w:val="none" w:color="000000"/>
        <w:vertAlign w:val="baseline"/>
      </w:rPr>
    </w:lvl>
    <w:lvl w:ilvl="6" w:tplc="F2207FAA">
      <w:start w:val="1"/>
      <w:numFmt w:val="decimal"/>
      <w:lvlText w:val="%7"/>
      <w:lvlJc w:val="left"/>
      <w:pPr>
        <w:ind w:left="4680"/>
      </w:pPr>
      <w:rPr>
        <w:rFonts w:ascii="Arial" w:eastAsia="Times New Roman" w:hAnsi="Arial" w:cs="Arial"/>
        <w:b w:val="0"/>
        <w:i w:val="0"/>
        <w:strike w:val="0"/>
        <w:dstrike w:val="0"/>
        <w:color w:val="000000"/>
        <w:sz w:val="22"/>
        <w:szCs w:val="22"/>
        <w:u w:val="none" w:color="000000"/>
        <w:vertAlign w:val="baseline"/>
      </w:rPr>
    </w:lvl>
    <w:lvl w:ilvl="7" w:tplc="42FE7B56">
      <w:start w:val="1"/>
      <w:numFmt w:val="lowerLetter"/>
      <w:lvlText w:val="%8"/>
      <w:lvlJc w:val="left"/>
      <w:pPr>
        <w:ind w:left="5400"/>
      </w:pPr>
      <w:rPr>
        <w:rFonts w:ascii="Arial" w:eastAsia="Times New Roman" w:hAnsi="Arial" w:cs="Arial"/>
        <w:b w:val="0"/>
        <w:i w:val="0"/>
        <w:strike w:val="0"/>
        <w:dstrike w:val="0"/>
        <w:color w:val="000000"/>
        <w:sz w:val="22"/>
        <w:szCs w:val="22"/>
        <w:u w:val="none" w:color="000000"/>
        <w:vertAlign w:val="baseline"/>
      </w:rPr>
    </w:lvl>
    <w:lvl w:ilvl="8" w:tplc="1ADE035E">
      <w:start w:val="1"/>
      <w:numFmt w:val="lowerRoman"/>
      <w:lvlText w:val="%9"/>
      <w:lvlJc w:val="left"/>
      <w:pPr>
        <w:ind w:left="6120"/>
      </w:pPr>
      <w:rPr>
        <w:rFonts w:ascii="Arial" w:eastAsia="Times New Roman" w:hAnsi="Arial" w:cs="Arial"/>
        <w:b w:val="0"/>
        <w:i w:val="0"/>
        <w:strike w:val="0"/>
        <w:dstrike w:val="0"/>
        <w:color w:val="000000"/>
        <w:sz w:val="22"/>
        <w:szCs w:val="22"/>
        <w:u w:val="none" w:color="000000"/>
        <w:vertAlign w:val="baseline"/>
      </w:rPr>
    </w:lvl>
  </w:abstractNum>
  <w:abstractNum w:abstractNumId="11" w15:restartNumberingAfterBreak="0">
    <w:nsid w:val="29392B0D"/>
    <w:multiLevelType w:val="hybridMultilevel"/>
    <w:tmpl w:val="87CAE7DA"/>
    <w:lvl w:ilvl="0" w:tplc="04090001">
      <w:start w:val="1"/>
      <w:numFmt w:val="bullet"/>
      <w:lvlText w:val=""/>
      <w:lvlJc w:val="left"/>
      <w:pPr>
        <w:ind w:left="1065"/>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35C2BDB8">
      <w:start w:val="1"/>
      <w:numFmt w:val="lowerLetter"/>
      <w:lvlText w:val="%2"/>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626DC02">
      <w:start w:val="1"/>
      <w:numFmt w:val="lowerRoman"/>
      <w:lvlText w:val="%3"/>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A764104">
      <w:start w:val="1"/>
      <w:numFmt w:val="decimal"/>
      <w:lvlText w:val="%4"/>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97E9F52">
      <w:start w:val="1"/>
      <w:numFmt w:val="lowerLetter"/>
      <w:lvlText w:val="%5"/>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B84D4F6">
      <w:start w:val="1"/>
      <w:numFmt w:val="lowerRoman"/>
      <w:lvlText w:val="%6"/>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06EB58A">
      <w:start w:val="1"/>
      <w:numFmt w:val="decimal"/>
      <w:lvlText w:val="%7"/>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E5868C4">
      <w:start w:val="1"/>
      <w:numFmt w:val="lowerLetter"/>
      <w:lvlText w:val="%8"/>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D5606DC">
      <w:start w:val="1"/>
      <w:numFmt w:val="lowerRoman"/>
      <w:lvlText w:val="%9"/>
      <w:lvlJc w:val="left"/>
      <w:pPr>
        <w:ind w:left="6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00455D6"/>
    <w:multiLevelType w:val="hybridMultilevel"/>
    <w:tmpl w:val="5DEA5538"/>
    <w:lvl w:ilvl="0" w:tplc="BD4217AE">
      <w:start w:val="1"/>
      <w:numFmt w:val="decimal"/>
      <w:lvlText w:val="%1."/>
      <w:lvlJc w:val="left"/>
      <w:pPr>
        <w:ind w:left="396"/>
      </w:pPr>
      <w:rPr>
        <w:rFonts w:ascii="Arial" w:eastAsia="Times New Roman" w:hAnsi="Arial" w:cs="Arial"/>
        <w:b w:val="0"/>
        <w:i w:val="0"/>
        <w:strike w:val="0"/>
        <w:dstrike w:val="0"/>
        <w:color w:val="000000"/>
        <w:sz w:val="22"/>
        <w:szCs w:val="22"/>
        <w:u w:val="none" w:color="000000"/>
        <w:vertAlign w:val="baseline"/>
      </w:rPr>
    </w:lvl>
    <w:lvl w:ilvl="1" w:tplc="B1BE662C">
      <w:start w:val="1"/>
      <w:numFmt w:val="lowerLetter"/>
      <w:lvlText w:val="%2"/>
      <w:lvlJc w:val="left"/>
      <w:pPr>
        <w:ind w:left="1080"/>
      </w:pPr>
      <w:rPr>
        <w:rFonts w:ascii="Arial" w:eastAsia="Times New Roman" w:hAnsi="Arial" w:cs="Arial"/>
        <w:b w:val="0"/>
        <w:i w:val="0"/>
        <w:strike w:val="0"/>
        <w:dstrike w:val="0"/>
        <w:color w:val="000000"/>
        <w:sz w:val="22"/>
        <w:szCs w:val="22"/>
        <w:u w:val="none" w:color="000000"/>
        <w:vertAlign w:val="baseline"/>
      </w:rPr>
    </w:lvl>
    <w:lvl w:ilvl="2" w:tplc="3B50C38C">
      <w:start w:val="1"/>
      <w:numFmt w:val="lowerRoman"/>
      <w:lvlText w:val="%3"/>
      <w:lvlJc w:val="left"/>
      <w:pPr>
        <w:ind w:left="1800"/>
      </w:pPr>
      <w:rPr>
        <w:rFonts w:ascii="Arial" w:eastAsia="Times New Roman" w:hAnsi="Arial" w:cs="Arial"/>
        <w:b w:val="0"/>
        <w:i w:val="0"/>
        <w:strike w:val="0"/>
        <w:dstrike w:val="0"/>
        <w:color w:val="000000"/>
        <w:sz w:val="22"/>
        <w:szCs w:val="22"/>
        <w:u w:val="none" w:color="000000"/>
        <w:vertAlign w:val="baseline"/>
      </w:rPr>
    </w:lvl>
    <w:lvl w:ilvl="3" w:tplc="7792B5CC">
      <w:start w:val="1"/>
      <w:numFmt w:val="decimal"/>
      <w:lvlText w:val="%4"/>
      <w:lvlJc w:val="left"/>
      <w:pPr>
        <w:ind w:left="2520"/>
      </w:pPr>
      <w:rPr>
        <w:rFonts w:ascii="Arial" w:eastAsia="Times New Roman" w:hAnsi="Arial" w:cs="Arial"/>
        <w:b w:val="0"/>
        <w:i w:val="0"/>
        <w:strike w:val="0"/>
        <w:dstrike w:val="0"/>
        <w:color w:val="000000"/>
        <w:sz w:val="22"/>
        <w:szCs w:val="22"/>
        <w:u w:val="none" w:color="000000"/>
        <w:vertAlign w:val="baseline"/>
      </w:rPr>
    </w:lvl>
    <w:lvl w:ilvl="4" w:tplc="ED14D064">
      <w:start w:val="1"/>
      <w:numFmt w:val="lowerLetter"/>
      <w:lvlText w:val="%5"/>
      <w:lvlJc w:val="left"/>
      <w:pPr>
        <w:ind w:left="3240"/>
      </w:pPr>
      <w:rPr>
        <w:rFonts w:ascii="Arial" w:eastAsia="Times New Roman" w:hAnsi="Arial" w:cs="Arial"/>
        <w:b w:val="0"/>
        <w:i w:val="0"/>
        <w:strike w:val="0"/>
        <w:dstrike w:val="0"/>
        <w:color w:val="000000"/>
        <w:sz w:val="22"/>
        <w:szCs w:val="22"/>
        <w:u w:val="none" w:color="000000"/>
        <w:vertAlign w:val="baseline"/>
      </w:rPr>
    </w:lvl>
    <w:lvl w:ilvl="5" w:tplc="388CDCA0">
      <w:start w:val="1"/>
      <w:numFmt w:val="lowerRoman"/>
      <w:lvlText w:val="%6"/>
      <w:lvlJc w:val="left"/>
      <w:pPr>
        <w:ind w:left="3960"/>
      </w:pPr>
      <w:rPr>
        <w:rFonts w:ascii="Arial" w:eastAsia="Times New Roman" w:hAnsi="Arial" w:cs="Arial"/>
        <w:b w:val="0"/>
        <w:i w:val="0"/>
        <w:strike w:val="0"/>
        <w:dstrike w:val="0"/>
        <w:color w:val="000000"/>
        <w:sz w:val="22"/>
        <w:szCs w:val="22"/>
        <w:u w:val="none" w:color="000000"/>
        <w:vertAlign w:val="baseline"/>
      </w:rPr>
    </w:lvl>
    <w:lvl w:ilvl="6" w:tplc="8834BF4A">
      <w:start w:val="1"/>
      <w:numFmt w:val="decimal"/>
      <w:lvlText w:val="%7"/>
      <w:lvlJc w:val="left"/>
      <w:pPr>
        <w:ind w:left="4680"/>
      </w:pPr>
      <w:rPr>
        <w:rFonts w:ascii="Arial" w:eastAsia="Times New Roman" w:hAnsi="Arial" w:cs="Arial"/>
        <w:b w:val="0"/>
        <w:i w:val="0"/>
        <w:strike w:val="0"/>
        <w:dstrike w:val="0"/>
        <w:color w:val="000000"/>
        <w:sz w:val="22"/>
        <w:szCs w:val="22"/>
        <w:u w:val="none" w:color="000000"/>
        <w:vertAlign w:val="baseline"/>
      </w:rPr>
    </w:lvl>
    <w:lvl w:ilvl="7" w:tplc="1E7E4D18">
      <w:start w:val="1"/>
      <w:numFmt w:val="lowerLetter"/>
      <w:lvlText w:val="%8"/>
      <w:lvlJc w:val="left"/>
      <w:pPr>
        <w:ind w:left="5400"/>
      </w:pPr>
      <w:rPr>
        <w:rFonts w:ascii="Arial" w:eastAsia="Times New Roman" w:hAnsi="Arial" w:cs="Arial"/>
        <w:b w:val="0"/>
        <w:i w:val="0"/>
        <w:strike w:val="0"/>
        <w:dstrike w:val="0"/>
        <w:color w:val="000000"/>
        <w:sz w:val="22"/>
        <w:szCs w:val="22"/>
        <w:u w:val="none" w:color="000000"/>
        <w:vertAlign w:val="baseline"/>
      </w:rPr>
    </w:lvl>
    <w:lvl w:ilvl="8" w:tplc="EE549B26">
      <w:start w:val="1"/>
      <w:numFmt w:val="lowerRoman"/>
      <w:lvlText w:val="%9"/>
      <w:lvlJc w:val="left"/>
      <w:pPr>
        <w:ind w:left="6120"/>
      </w:pPr>
      <w:rPr>
        <w:rFonts w:ascii="Arial" w:eastAsia="Times New Roman" w:hAnsi="Arial" w:cs="Arial"/>
        <w:b w:val="0"/>
        <w:i w:val="0"/>
        <w:strike w:val="0"/>
        <w:dstrike w:val="0"/>
        <w:color w:val="000000"/>
        <w:sz w:val="22"/>
        <w:szCs w:val="22"/>
        <w:u w:val="none" w:color="000000"/>
        <w:vertAlign w:val="baseline"/>
      </w:rPr>
    </w:lvl>
  </w:abstractNum>
  <w:abstractNum w:abstractNumId="13" w15:restartNumberingAfterBreak="0">
    <w:nsid w:val="3069765A"/>
    <w:multiLevelType w:val="hybridMultilevel"/>
    <w:tmpl w:val="5AE43234"/>
    <w:lvl w:ilvl="0" w:tplc="B6100224">
      <w:start w:val="1"/>
      <w:numFmt w:val="bullet"/>
      <w:pStyle w:val="Lb1"/>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32DD08CB"/>
    <w:multiLevelType w:val="hybridMultilevel"/>
    <w:tmpl w:val="1132FEA2"/>
    <w:lvl w:ilvl="0" w:tplc="5308BE70">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26CFB1E">
      <w:start w:val="1"/>
      <w:numFmt w:val="lowerLetter"/>
      <w:lvlText w:val="%2"/>
      <w:lvlJc w:val="left"/>
      <w:pPr>
        <w:ind w:left="11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2A870B0">
      <w:start w:val="1"/>
      <w:numFmt w:val="lowerRoman"/>
      <w:lvlText w:val="%3"/>
      <w:lvlJc w:val="left"/>
      <w:pPr>
        <w:ind w:left="18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A22FFF6">
      <w:start w:val="1"/>
      <w:numFmt w:val="decimal"/>
      <w:lvlText w:val="%4"/>
      <w:lvlJc w:val="left"/>
      <w:pPr>
        <w:ind w:left="2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EF832EE">
      <w:start w:val="1"/>
      <w:numFmt w:val="lowerLetter"/>
      <w:lvlText w:val="%5"/>
      <w:lvlJc w:val="left"/>
      <w:pPr>
        <w:ind w:left="3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E2882A4">
      <w:start w:val="1"/>
      <w:numFmt w:val="lowerRoman"/>
      <w:lvlText w:val="%6"/>
      <w:lvlJc w:val="left"/>
      <w:pPr>
        <w:ind w:left="4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ED0AD4E">
      <w:start w:val="1"/>
      <w:numFmt w:val="decimal"/>
      <w:lvlText w:val="%7"/>
      <w:lvlJc w:val="left"/>
      <w:pPr>
        <w:ind w:left="4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B469316">
      <w:start w:val="1"/>
      <w:numFmt w:val="lowerLetter"/>
      <w:lvlText w:val="%8"/>
      <w:lvlJc w:val="left"/>
      <w:pPr>
        <w:ind w:left="5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25E43EC">
      <w:start w:val="1"/>
      <w:numFmt w:val="lowerRoman"/>
      <w:lvlText w:val="%9"/>
      <w:lvlJc w:val="left"/>
      <w:pPr>
        <w:ind w:left="6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7B84293"/>
    <w:multiLevelType w:val="hybridMultilevel"/>
    <w:tmpl w:val="935A840A"/>
    <w:lvl w:ilvl="0" w:tplc="1CD0B13E">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932002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70C0E7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63C628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204548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4E8D5D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966BBD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1843C7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2A4725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7F90AC9"/>
    <w:multiLevelType w:val="hybridMultilevel"/>
    <w:tmpl w:val="F0C670CA"/>
    <w:lvl w:ilvl="0" w:tplc="5AC0F6EE">
      <w:start w:val="1"/>
      <w:numFmt w:val="decimal"/>
      <w:lvlText w:val="%1."/>
      <w:lvlJc w:val="left"/>
      <w:pPr>
        <w:ind w:left="396"/>
      </w:pPr>
      <w:rPr>
        <w:rFonts w:ascii="Arial" w:eastAsia="Times New Roman" w:hAnsi="Arial" w:cs="Arial"/>
        <w:b w:val="0"/>
        <w:i w:val="0"/>
        <w:strike w:val="0"/>
        <w:dstrike w:val="0"/>
        <w:color w:val="000000"/>
        <w:sz w:val="22"/>
        <w:szCs w:val="22"/>
        <w:u w:val="none" w:color="000000"/>
        <w:vertAlign w:val="baseline"/>
      </w:rPr>
    </w:lvl>
    <w:lvl w:ilvl="1" w:tplc="9A68F476">
      <w:start w:val="1"/>
      <w:numFmt w:val="lowerLetter"/>
      <w:lvlText w:val="%2"/>
      <w:lvlJc w:val="left"/>
      <w:pPr>
        <w:ind w:left="1080"/>
      </w:pPr>
      <w:rPr>
        <w:rFonts w:ascii="Arial" w:eastAsia="Times New Roman" w:hAnsi="Arial" w:cs="Arial"/>
        <w:b w:val="0"/>
        <w:i w:val="0"/>
        <w:strike w:val="0"/>
        <w:dstrike w:val="0"/>
        <w:color w:val="000000"/>
        <w:sz w:val="22"/>
        <w:szCs w:val="22"/>
        <w:u w:val="none" w:color="000000"/>
        <w:vertAlign w:val="baseline"/>
      </w:rPr>
    </w:lvl>
    <w:lvl w:ilvl="2" w:tplc="15B2A1FA">
      <w:start w:val="1"/>
      <w:numFmt w:val="lowerRoman"/>
      <w:lvlText w:val="%3"/>
      <w:lvlJc w:val="left"/>
      <w:pPr>
        <w:ind w:left="1800"/>
      </w:pPr>
      <w:rPr>
        <w:rFonts w:ascii="Arial" w:eastAsia="Times New Roman" w:hAnsi="Arial" w:cs="Arial"/>
        <w:b w:val="0"/>
        <w:i w:val="0"/>
        <w:strike w:val="0"/>
        <w:dstrike w:val="0"/>
        <w:color w:val="000000"/>
        <w:sz w:val="22"/>
        <w:szCs w:val="22"/>
        <w:u w:val="none" w:color="000000"/>
        <w:vertAlign w:val="baseline"/>
      </w:rPr>
    </w:lvl>
    <w:lvl w:ilvl="3" w:tplc="7326FED0">
      <w:start w:val="1"/>
      <w:numFmt w:val="decimal"/>
      <w:lvlText w:val="%4"/>
      <w:lvlJc w:val="left"/>
      <w:pPr>
        <w:ind w:left="2520"/>
      </w:pPr>
      <w:rPr>
        <w:rFonts w:ascii="Arial" w:eastAsia="Times New Roman" w:hAnsi="Arial" w:cs="Arial"/>
        <w:b w:val="0"/>
        <w:i w:val="0"/>
        <w:strike w:val="0"/>
        <w:dstrike w:val="0"/>
        <w:color w:val="000000"/>
        <w:sz w:val="22"/>
        <w:szCs w:val="22"/>
        <w:u w:val="none" w:color="000000"/>
        <w:vertAlign w:val="baseline"/>
      </w:rPr>
    </w:lvl>
    <w:lvl w:ilvl="4" w:tplc="02AA839C">
      <w:start w:val="1"/>
      <w:numFmt w:val="lowerLetter"/>
      <w:lvlText w:val="%5"/>
      <w:lvlJc w:val="left"/>
      <w:pPr>
        <w:ind w:left="3240"/>
      </w:pPr>
      <w:rPr>
        <w:rFonts w:ascii="Arial" w:eastAsia="Times New Roman" w:hAnsi="Arial" w:cs="Arial"/>
        <w:b w:val="0"/>
        <w:i w:val="0"/>
        <w:strike w:val="0"/>
        <w:dstrike w:val="0"/>
        <w:color w:val="000000"/>
        <w:sz w:val="22"/>
        <w:szCs w:val="22"/>
        <w:u w:val="none" w:color="000000"/>
        <w:vertAlign w:val="baseline"/>
      </w:rPr>
    </w:lvl>
    <w:lvl w:ilvl="5" w:tplc="554A6EAE">
      <w:start w:val="1"/>
      <w:numFmt w:val="lowerRoman"/>
      <w:lvlText w:val="%6"/>
      <w:lvlJc w:val="left"/>
      <w:pPr>
        <w:ind w:left="3960"/>
      </w:pPr>
      <w:rPr>
        <w:rFonts w:ascii="Arial" w:eastAsia="Times New Roman" w:hAnsi="Arial" w:cs="Arial"/>
        <w:b w:val="0"/>
        <w:i w:val="0"/>
        <w:strike w:val="0"/>
        <w:dstrike w:val="0"/>
        <w:color w:val="000000"/>
        <w:sz w:val="22"/>
        <w:szCs w:val="22"/>
        <w:u w:val="none" w:color="000000"/>
        <w:vertAlign w:val="baseline"/>
      </w:rPr>
    </w:lvl>
    <w:lvl w:ilvl="6" w:tplc="784ECA44">
      <w:start w:val="1"/>
      <w:numFmt w:val="decimal"/>
      <w:lvlText w:val="%7"/>
      <w:lvlJc w:val="left"/>
      <w:pPr>
        <w:ind w:left="4680"/>
      </w:pPr>
      <w:rPr>
        <w:rFonts w:ascii="Arial" w:eastAsia="Times New Roman" w:hAnsi="Arial" w:cs="Arial"/>
        <w:b w:val="0"/>
        <w:i w:val="0"/>
        <w:strike w:val="0"/>
        <w:dstrike w:val="0"/>
        <w:color w:val="000000"/>
        <w:sz w:val="22"/>
        <w:szCs w:val="22"/>
        <w:u w:val="none" w:color="000000"/>
        <w:vertAlign w:val="baseline"/>
      </w:rPr>
    </w:lvl>
    <w:lvl w:ilvl="7" w:tplc="3D80CEF8">
      <w:start w:val="1"/>
      <w:numFmt w:val="lowerLetter"/>
      <w:lvlText w:val="%8"/>
      <w:lvlJc w:val="left"/>
      <w:pPr>
        <w:ind w:left="5400"/>
      </w:pPr>
      <w:rPr>
        <w:rFonts w:ascii="Arial" w:eastAsia="Times New Roman" w:hAnsi="Arial" w:cs="Arial"/>
        <w:b w:val="0"/>
        <w:i w:val="0"/>
        <w:strike w:val="0"/>
        <w:dstrike w:val="0"/>
        <w:color w:val="000000"/>
        <w:sz w:val="22"/>
        <w:szCs w:val="22"/>
        <w:u w:val="none" w:color="000000"/>
        <w:vertAlign w:val="baseline"/>
      </w:rPr>
    </w:lvl>
    <w:lvl w:ilvl="8" w:tplc="A574C914">
      <w:start w:val="1"/>
      <w:numFmt w:val="lowerRoman"/>
      <w:lvlText w:val="%9"/>
      <w:lvlJc w:val="left"/>
      <w:pPr>
        <w:ind w:left="6120"/>
      </w:pPr>
      <w:rPr>
        <w:rFonts w:ascii="Arial" w:eastAsia="Times New Roman" w:hAnsi="Arial" w:cs="Arial"/>
        <w:b w:val="0"/>
        <w:i w:val="0"/>
        <w:strike w:val="0"/>
        <w:dstrike w:val="0"/>
        <w:color w:val="000000"/>
        <w:sz w:val="22"/>
        <w:szCs w:val="22"/>
        <w:u w:val="none" w:color="000000"/>
        <w:vertAlign w:val="baseline"/>
      </w:rPr>
    </w:lvl>
  </w:abstractNum>
  <w:abstractNum w:abstractNumId="17" w15:restartNumberingAfterBreak="0">
    <w:nsid w:val="3E19032E"/>
    <w:multiLevelType w:val="hybridMultilevel"/>
    <w:tmpl w:val="EBFE02EA"/>
    <w:lvl w:ilvl="0" w:tplc="84EE312C">
      <w:start w:val="1"/>
      <w:numFmt w:val="upperLetter"/>
      <w:pStyle w:val="Ln2"/>
      <w:lvlText w:val="%1."/>
      <w:lvlJc w:val="left"/>
      <w:pPr>
        <w:ind w:left="144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41FC20D3"/>
    <w:multiLevelType w:val="hybridMultilevel"/>
    <w:tmpl w:val="1188CD90"/>
    <w:lvl w:ilvl="0" w:tplc="9A22824E">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BA254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7DC4C2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3D88FE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388FD7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C0EFF6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A96033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5CE6D4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140F1F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46735E1F"/>
    <w:multiLevelType w:val="hybridMultilevel"/>
    <w:tmpl w:val="1188CD90"/>
    <w:lvl w:ilvl="0" w:tplc="9A22824E">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BA254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7DC4C2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3D88FE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388FD7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C0EFF6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A96033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5CE6D4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140F1F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E2E0638"/>
    <w:multiLevelType w:val="hybridMultilevel"/>
    <w:tmpl w:val="9C6EB760"/>
    <w:lvl w:ilvl="0" w:tplc="809A30E8">
      <w:start w:val="1"/>
      <w:numFmt w:val="decimal"/>
      <w:lvlText w:val="%1."/>
      <w:lvlJc w:val="left"/>
      <w:pPr>
        <w:ind w:left="396"/>
      </w:pPr>
      <w:rPr>
        <w:rFonts w:ascii="Arial" w:eastAsia="Times New Roman" w:hAnsi="Arial" w:cs="Arial"/>
        <w:b w:val="0"/>
        <w:i w:val="0"/>
        <w:strike w:val="0"/>
        <w:dstrike w:val="0"/>
        <w:color w:val="000000"/>
        <w:sz w:val="22"/>
        <w:szCs w:val="22"/>
        <w:u w:val="none" w:color="000000"/>
        <w:vertAlign w:val="baseline"/>
      </w:rPr>
    </w:lvl>
    <w:lvl w:ilvl="1" w:tplc="8BC20D36">
      <w:start w:val="1"/>
      <w:numFmt w:val="lowerLetter"/>
      <w:lvlText w:val="%2"/>
      <w:lvlJc w:val="left"/>
      <w:pPr>
        <w:ind w:left="1080"/>
      </w:pPr>
      <w:rPr>
        <w:rFonts w:ascii="Arial" w:eastAsia="Times New Roman" w:hAnsi="Arial" w:cs="Arial"/>
        <w:b w:val="0"/>
        <w:i w:val="0"/>
        <w:strike w:val="0"/>
        <w:dstrike w:val="0"/>
        <w:color w:val="000000"/>
        <w:sz w:val="22"/>
        <w:szCs w:val="22"/>
        <w:u w:val="none" w:color="000000"/>
        <w:vertAlign w:val="baseline"/>
      </w:rPr>
    </w:lvl>
    <w:lvl w:ilvl="2" w:tplc="3DE862AE">
      <w:start w:val="1"/>
      <w:numFmt w:val="lowerRoman"/>
      <w:lvlText w:val="%3"/>
      <w:lvlJc w:val="left"/>
      <w:pPr>
        <w:ind w:left="1800"/>
      </w:pPr>
      <w:rPr>
        <w:rFonts w:ascii="Arial" w:eastAsia="Times New Roman" w:hAnsi="Arial" w:cs="Arial"/>
        <w:b w:val="0"/>
        <w:i w:val="0"/>
        <w:strike w:val="0"/>
        <w:dstrike w:val="0"/>
        <w:color w:val="000000"/>
        <w:sz w:val="22"/>
        <w:szCs w:val="22"/>
        <w:u w:val="none" w:color="000000"/>
        <w:vertAlign w:val="baseline"/>
      </w:rPr>
    </w:lvl>
    <w:lvl w:ilvl="3" w:tplc="13E0D550">
      <w:start w:val="1"/>
      <w:numFmt w:val="decimal"/>
      <w:lvlText w:val="%4"/>
      <w:lvlJc w:val="left"/>
      <w:pPr>
        <w:ind w:left="2520"/>
      </w:pPr>
      <w:rPr>
        <w:rFonts w:ascii="Arial" w:eastAsia="Times New Roman" w:hAnsi="Arial" w:cs="Arial"/>
        <w:b w:val="0"/>
        <w:i w:val="0"/>
        <w:strike w:val="0"/>
        <w:dstrike w:val="0"/>
        <w:color w:val="000000"/>
        <w:sz w:val="22"/>
        <w:szCs w:val="22"/>
        <w:u w:val="none" w:color="000000"/>
        <w:vertAlign w:val="baseline"/>
      </w:rPr>
    </w:lvl>
    <w:lvl w:ilvl="4" w:tplc="0D2A7174">
      <w:start w:val="1"/>
      <w:numFmt w:val="lowerLetter"/>
      <w:lvlText w:val="%5"/>
      <w:lvlJc w:val="left"/>
      <w:pPr>
        <w:ind w:left="3240"/>
      </w:pPr>
      <w:rPr>
        <w:rFonts w:ascii="Arial" w:eastAsia="Times New Roman" w:hAnsi="Arial" w:cs="Arial"/>
        <w:b w:val="0"/>
        <w:i w:val="0"/>
        <w:strike w:val="0"/>
        <w:dstrike w:val="0"/>
        <w:color w:val="000000"/>
        <w:sz w:val="22"/>
        <w:szCs w:val="22"/>
        <w:u w:val="none" w:color="000000"/>
        <w:vertAlign w:val="baseline"/>
      </w:rPr>
    </w:lvl>
    <w:lvl w:ilvl="5" w:tplc="CE2048D0">
      <w:start w:val="1"/>
      <w:numFmt w:val="lowerRoman"/>
      <w:lvlText w:val="%6"/>
      <w:lvlJc w:val="left"/>
      <w:pPr>
        <w:ind w:left="3960"/>
      </w:pPr>
      <w:rPr>
        <w:rFonts w:ascii="Arial" w:eastAsia="Times New Roman" w:hAnsi="Arial" w:cs="Arial"/>
        <w:b w:val="0"/>
        <w:i w:val="0"/>
        <w:strike w:val="0"/>
        <w:dstrike w:val="0"/>
        <w:color w:val="000000"/>
        <w:sz w:val="22"/>
        <w:szCs w:val="22"/>
        <w:u w:val="none" w:color="000000"/>
        <w:vertAlign w:val="baseline"/>
      </w:rPr>
    </w:lvl>
    <w:lvl w:ilvl="6" w:tplc="DB0271C6">
      <w:start w:val="1"/>
      <w:numFmt w:val="decimal"/>
      <w:lvlText w:val="%7"/>
      <w:lvlJc w:val="left"/>
      <w:pPr>
        <w:ind w:left="4680"/>
      </w:pPr>
      <w:rPr>
        <w:rFonts w:ascii="Arial" w:eastAsia="Times New Roman" w:hAnsi="Arial" w:cs="Arial"/>
        <w:b w:val="0"/>
        <w:i w:val="0"/>
        <w:strike w:val="0"/>
        <w:dstrike w:val="0"/>
        <w:color w:val="000000"/>
        <w:sz w:val="22"/>
        <w:szCs w:val="22"/>
        <w:u w:val="none" w:color="000000"/>
        <w:vertAlign w:val="baseline"/>
      </w:rPr>
    </w:lvl>
    <w:lvl w:ilvl="7" w:tplc="502C02DE">
      <w:start w:val="1"/>
      <w:numFmt w:val="lowerLetter"/>
      <w:lvlText w:val="%8"/>
      <w:lvlJc w:val="left"/>
      <w:pPr>
        <w:ind w:left="5400"/>
      </w:pPr>
      <w:rPr>
        <w:rFonts w:ascii="Arial" w:eastAsia="Times New Roman" w:hAnsi="Arial" w:cs="Arial"/>
        <w:b w:val="0"/>
        <w:i w:val="0"/>
        <w:strike w:val="0"/>
        <w:dstrike w:val="0"/>
        <w:color w:val="000000"/>
        <w:sz w:val="22"/>
        <w:szCs w:val="22"/>
        <w:u w:val="none" w:color="000000"/>
        <w:vertAlign w:val="baseline"/>
      </w:rPr>
    </w:lvl>
    <w:lvl w:ilvl="8" w:tplc="48AC3BE2">
      <w:start w:val="1"/>
      <w:numFmt w:val="lowerRoman"/>
      <w:lvlText w:val="%9"/>
      <w:lvlJc w:val="left"/>
      <w:pPr>
        <w:ind w:left="6120"/>
      </w:pPr>
      <w:rPr>
        <w:rFonts w:ascii="Arial" w:eastAsia="Times New Roman" w:hAnsi="Arial" w:cs="Arial"/>
        <w:b w:val="0"/>
        <w:i w:val="0"/>
        <w:strike w:val="0"/>
        <w:dstrike w:val="0"/>
        <w:color w:val="000000"/>
        <w:sz w:val="22"/>
        <w:szCs w:val="22"/>
        <w:u w:val="none" w:color="000000"/>
        <w:vertAlign w:val="baseline"/>
      </w:rPr>
    </w:lvl>
  </w:abstractNum>
  <w:abstractNum w:abstractNumId="22" w15:restartNumberingAfterBreak="0">
    <w:nsid w:val="4E4B663C"/>
    <w:multiLevelType w:val="hybridMultilevel"/>
    <w:tmpl w:val="01EE48AE"/>
    <w:lvl w:ilvl="0" w:tplc="966C526A">
      <w:start w:val="1"/>
      <w:numFmt w:val="bullet"/>
      <w:pStyle w:val="Lb2"/>
      <w:lvlText w:val=""/>
      <w:lvlJc w:val="left"/>
      <w:pPr>
        <w:tabs>
          <w:tab w:val="num" w:pos="1440"/>
        </w:tabs>
        <w:ind w:left="1440" w:hanging="360"/>
      </w:pPr>
      <w:rPr>
        <w:rFonts w:ascii="Symbol" w:hAnsi="Symbol"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3" w15:restartNumberingAfterBreak="0">
    <w:nsid w:val="529E3BA7"/>
    <w:multiLevelType w:val="hybridMultilevel"/>
    <w:tmpl w:val="5CE0746E"/>
    <w:lvl w:ilvl="0" w:tplc="FA6A7A10">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7C67E85"/>
    <w:multiLevelType w:val="hybridMultilevel"/>
    <w:tmpl w:val="F50A10D8"/>
    <w:lvl w:ilvl="0" w:tplc="78F6E6E0">
      <w:start w:val="1"/>
      <w:numFmt w:val="decimal"/>
      <w:lvlText w:val="%1."/>
      <w:lvlJc w:val="left"/>
      <w:pPr>
        <w:ind w:left="396"/>
      </w:pPr>
      <w:rPr>
        <w:rFonts w:ascii="Arial" w:eastAsia="Times New Roman" w:hAnsi="Arial" w:cs="Arial"/>
        <w:b w:val="0"/>
        <w:i w:val="0"/>
        <w:strike w:val="0"/>
        <w:dstrike w:val="0"/>
        <w:color w:val="000000"/>
        <w:sz w:val="22"/>
        <w:szCs w:val="22"/>
        <w:u w:val="none" w:color="000000"/>
        <w:vertAlign w:val="baseline"/>
      </w:rPr>
    </w:lvl>
    <w:lvl w:ilvl="1" w:tplc="AFE465E4">
      <w:start w:val="1"/>
      <w:numFmt w:val="lowerLetter"/>
      <w:lvlText w:val="%2"/>
      <w:lvlJc w:val="left"/>
      <w:pPr>
        <w:ind w:left="1080"/>
      </w:pPr>
      <w:rPr>
        <w:rFonts w:ascii="Arial" w:eastAsia="Times New Roman" w:hAnsi="Arial" w:cs="Arial"/>
        <w:b w:val="0"/>
        <w:i w:val="0"/>
        <w:strike w:val="0"/>
        <w:dstrike w:val="0"/>
        <w:color w:val="000000"/>
        <w:sz w:val="22"/>
        <w:szCs w:val="22"/>
        <w:u w:val="none" w:color="000000"/>
        <w:vertAlign w:val="baseline"/>
      </w:rPr>
    </w:lvl>
    <w:lvl w:ilvl="2" w:tplc="4066E380">
      <w:start w:val="1"/>
      <w:numFmt w:val="lowerRoman"/>
      <w:lvlText w:val="%3"/>
      <w:lvlJc w:val="left"/>
      <w:pPr>
        <w:ind w:left="1800"/>
      </w:pPr>
      <w:rPr>
        <w:rFonts w:ascii="Arial" w:eastAsia="Times New Roman" w:hAnsi="Arial" w:cs="Arial"/>
        <w:b w:val="0"/>
        <w:i w:val="0"/>
        <w:strike w:val="0"/>
        <w:dstrike w:val="0"/>
        <w:color w:val="000000"/>
        <w:sz w:val="22"/>
        <w:szCs w:val="22"/>
        <w:u w:val="none" w:color="000000"/>
        <w:vertAlign w:val="baseline"/>
      </w:rPr>
    </w:lvl>
    <w:lvl w:ilvl="3" w:tplc="37AAF4A0">
      <w:start w:val="1"/>
      <w:numFmt w:val="decimal"/>
      <w:lvlText w:val="%4"/>
      <w:lvlJc w:val="left"/>
      <w:pPr>
        <w:ind w:left="2520"/>
      </w:pPr>
      <w:rPr>
        <w:rFonts w:ascii="Arial" w:eastAsia="Times New Roman" w:hAnsi="Arial" w:cs="Arial"/>
        <w:b w:val="0"/>
        <w:i w:val="0"/>
        <w:strike w:val="0"/>
        <w:dstrike w:val="0"/>
        <w:color w:val="000000"/>
        <w:sz w:val="22"/>
        <w:szCs w:val="22"/>
        <w:u w:val="none" w:color="000000"/>
        <w:vertAlign w:val="baseline"/>
      </w:rPr>
    </w:lvl>
    <w:lvl w:ilvl="4" w:tplc="30429904">
      <w:start w:val="1"/>
      <w:numFmt w:val="lowerLetter"/>
      <w:lvlText w:val="%5"/>
      <w:lvlJc w:val="left"/>
      <w:pPr>
        <w:ind w:left="3240"/>
      </w:pPr>
      <w:rPr>
        <w:rFonts w:ascii="Arial" w:eastAsia="Times New Roman" w:hAnsi="Arial" w:cs="Arial"/>
        <w:b w:val="0"/>
        <w:i w:val="0"/>
        <w:strike w:val="0"/>
        <w:dstrike w:val="0"/>
        <w:color w:val="000000"/>
        <w:sz w:val="22"/>
        <w:szCs w:val="22"/>
        <w:u w:val="none" w:color="000000"/>
        <w:vertAlign w:val="baseline"/>
      </w:rPr>
    </w:lvl>
    <w:lvl w:ilvl="5" w:tplc="BEE28B92">
      <w:start w:val="1"/>
      <w:numFmt w:val="lowerRoman"/>
      <w:lvlText w:val="%6"/>
      <w:lvlJc w:val="left"/>
      <w:pPr>
        <w:ind w:left="3960"/>
      </w:pPr>
      <w:rPr>
        <w:rFonts w:ascii="Arial" w:eastAsia="Times New Roman" w:hAnsi="Arial" w:cs="Arial"/>
        <w:b w:val="0"/>
        <w:i w:val="0"/>
        <w:strike w:val="0"/>
        <w:dstrike w:val="0"/>
        <w:color w:val="000000"/>
        <w:sz w:val="22"/>
        <w:szCs w:val="22"/>
        <w:u w:val="none" w:color="000000"/>
        <w:vertAlign w:val="baseline"/>
      </w:rPr>
    </w:lvl>
    <w:lvl w:ilvl="6" w:tplc="CE1EE5F2">
      <w:start w:val="1"/>
      <w:numFmt w:val="decimal"/>
      <w:lvlText w:val="%7"/>
      <w:lvlJc w:val="left"/>
      <w:pPr>
        <w:ind w:left="4680"/>
      </w:pPr>
      <w:rPr>
        <w:rFonts w:ascii="Arial" w:eastAsia="Times New Roman" w:hAnsi="Arial" w:cs="Arial"/>
        <w:b w:val="0"/>
        <w:i w:val="0"/>
        <w:strike w:val="0"/>
        <w:dstrike w:val="0"/>
        <w:color w:val="000000"/>
        <w:sz w:val="22"/>
        <w:szCs w:val="22"/>
        <w:u w:val="none" w:color="000000"/>
        <w:vertAlign w:val="baseline"/>
      </w:rPr>
    </w:lvl>
    <w:lvl w:ilvl="7" w:tplc="05F61E6E">
      <w:start w:val="1"/>
      <w:numFmt w:val="lowerLetter"/>
      <w:lvlText w:val="%8"/>
      <w:lvlJc w:val="left"/>
      <w:pPr>
        <w:ind w:left="5400"/>
      </w:pPr>
      <w:rPr>
        <w:rFonts w:ascii="Arial" w:eastAsia="Times New Roman" w:hAnsi="Arial" w:cs="Arial"/>
        <w:b w:val="0"/>
        <w:i w:val="0"/>
        <w:strike w:val="0"/>
        <w:dstrike w:val="0"/>
        <w:color w:val="000000"/>
        <w:sz w:val="22"/>
        <w:szCs w:val="22"/>
        <w:u w:val="none" w:color="000000"/>
        <w:vertAlign w:val="baseline"/>
      </w:rPr>
    </w:lvl>
    <w:lvl w:ilvl="8" w:tplc="A18040D2">
      <w:start w:val="1"/>
      <w:numFmt w:val="lowerRoman"/>
      <w:lvlText w:val="%9"/>
      <w:lvlJc w:val="left"/>
      <w:pPr>
        <w:ind w:left="6120"/>
      </w:pPr>
      <w:rPr>
        <w:rFonts w:ascii="Arial" w:eastAsia="Times New Roman" w:hAnsi="Arial" w:cs="Arial"/>
        <w:b w:val="0"/>
        <w:i w:val="0"/>
        <w:strike w:val="0"/>
        <w:dstrike w:val="0"/>
        <w:color w:val="000000"/>
        <w:sz w:val="22"/>
        <w:szCs w:val="22"/>
        <w:u w:val="none" w:color="000000"/>
        <w:vertAlign w:val="baseline"/>
      </w:rPr>
    </w:lvl>
  </w:abstractNum>
  <w:abstractNum w:abstractNumId="25" w15:restartNumberingAfterBreak="0">
    <w:nsid w:val="5D250D04"/>
    <w:multiLevelType w:val="hybridMultilevel"/>
    <w:tmpl w:val="623627EA"/>
    <w:lvl w:ilvl="0" w:tplc="C3506D74">
      <w:start w:val="1"/>
      <w:numFmt w:val="decimal"/>
      <w:pStyle w:val="Ln3"/>
      <w:lvlText w:val="(%1)"/>
      <w:lvlJc w:val="left"/>
      <w:pPr>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26"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27" w15:restartNumberingAfterBreak="0">
    <w:nsid w:val="69E67CB6"/>
    <w:multiLevelType w:val="hybridMultilevel"/>
    <w:tmpl w:val="49747AA2"/>
    <w:lvl w:ilvl="0" w:tplc="0CCC57E2">
      <w:start w:val="1"/>
      <w:numFmt w:val="decimal"/>
      <w:lvlText w:val="%1."/>
      <w:lvlJc w:val="left"/>
      <w:pPr>
        <w:ind w:left="396"/>
      </w:pPr>
      <w:rPr>
        <w:rFonts w:ascii="Arial" w:eastAsia="Times New Roman" w:hAnsi="Arial" w:cs="Arial"/>
        <w:b w:val="0"/>
        <w:i w:val="0"/>
        <w:strike w:val="0"/>
        <w:dstrike w:val="0"/>
        <w:color w:val="000000"/>
        <w:sz w:val="22"/>
        <w:szCs w:val="22"/>
        <w:u w:val="none" w:color="000000"/>
        <w:vertAlign w:val="baseline"/>
      </w:rPr>
    </w:lvl>
    <w:lvl w:ilvl="1" w:tplc="0352CF78">
      <w:start w:val="1"/>
      <w:numFmt w:val="lowerLetter"/>
      <w:lvlText w:val="%2"/>
      <w:lvlJc w:val="left"/>
      <w:pPr>
        <w:ind w:left="1080"/>
      </w:pPr>
      <w:rPr>
        <w:rFonts w:ascii="Arial" w:eastAsia="Times New Roman" w:hAnsi="Arial" w:cs="Arial"/>
        <w:b w:val="0"/>
        <w:i w:val="0"/>
        <w:strike w:val="0"/>
        <w:dstrike w:val="0"/>
        <w:color w:val="000000"/>
        <w:sz w:val="22"/>
        <w:szCs w:val="22"/>
        <w:u w:val="none" w:color="000000"/>
        <w:vertAlign w:val="baseline"/>
      </w:rPr>
    </w:lvl>
    <w:lvl w:ilvl="2" w:tplc="AB8A454A">
      <w:start w:val="1"/>
      <w:numFmt w:val="lowerRoman"/>
      <w:lvlText w:val="%3"/>
      <w:lvlJc w:val="left"/>
      <w:pPr>
        <w:ind w:left="1800"/>
      </w:pPr>
      <w:rPr>
        <w:rFonts w:ascii="Arial" w:eastAsia="Times New Roman" w:hAnsi="Arial" w:cs="Arial"/>
        <w:b w:val="0"/>
        <w:i w:val="0"/>
        <w:strike w:val="0"/>
        <w:dstrike w:val="0"/>
        <w:color w:val="000000"/>
        <w:sz w:val="22"/>
        <w:szCs w:val="22"/>
        <w:u w:val="none" w:color="000000"/>
        <w:vertAlign w:val="baseline"/>
      </w:rPr>
    </w:lvl>
    <w:lvl w:ilvl="3" w:tplc="A87C0E56">
      <w:start w:val="1"/>
      <w:numFmt w:val="decimal"/>
      <w:lvlText w:val="%4"/>
      <w:lvlJc w:val="left"/>
      <w:pPr>
        <w:ind w:left="2520"/>
      </w:pPr>
      <w:rPr>
        <w:rFonts w:ascii="Arial" w:eastAsia="Times New Roman" w:hAnsi="Arial" w:cs="Arial"/>
        <w:b w:val="0"/>
        <w:i w:val="0"/>
        <w:strike w:val="0"/>
        <w:dstrike w:val="0"/>
        <w:color w:val="000000"/>
        <w:sz w:val="22"/>
        <w:szCs w:val="22"/>
        <w:u w:val="none" w:color="000000"/>
        <w:vertAlign w:val="baseline"/>
      </w:rPr>
    </w:lvl>
    <w:lvl w:ilvl="4" w:tplc="511AB5A4">
      <w:start w:val="1"/>
      <w:numFmt w:val="lowerLetter"/>
      <w:lvlText w:val="%5"/>
      <w:lvlJc w:val="left"/>
      <w:pPr>
        <w:ind w:left="3240"/>
      </w:pPr>
      <w:rPr>
        <w:rFonts w:ascii="Arial" w:eastAsia="Times New Roman" w:hAnsi="Arial" w:cs="Arial"/>
        <w:b w:val="0"/>
        <w:i w:val="0"/>
        <w:strike w:val="0"/>
        <w:dstrike w:val="0"/>
        <w:color w:val="000000"/>
        <w:sz w:val="22"/>
        <w:szCs w:val="22"/>
        <w:u w:val="none" w:color="000000"/>
        <w:vertAlign w:val="baseline"/>
      </w:rPr>
    </w:lvl>
    <w:lvl w:ilvl="5" w:tplc="0354E9A8">
      <w:start w:val="1"/>
      <w:numFmt w:val="lowerRoman"/>
      <w:lvlText w:val="%6"/>
      <w:lvlJc w:val="left"/>
      <w:pPr>
        <w:ind w:left="3960"/>
      </w:pPr>
      <w:rPr>
        <w:rFonts w:ascii="Arial" w:eastAsia="Times New Roman" w:hAnsi="Arial" w:cs="Arial"/>
        <w:b w:val="0"/>
        <w:i w:val="0"/>
        <w:strike w:val="0"/>
        <w:dstrike w:val="0"/>
        <w:color w:val="000000"/>
        <w:sz w:val="22"/>
        <w:szCs w:val="22"/>
        <w:u w:val="none" w:color="000000"/>
        <w:vertAlign w:val="baseline"/>
      </w:rPr>
    </w:lvl>
    <w:lvl w:ilvl="6" w:tplc="891C71B4">
      <w:start w:val="1"/>
      <w:numFmt w:val="decimal"/>
      <w:lvlText w:val="%7"/>
      <w:lvlJc w:val="left"/>
      <w:pPr>
        <w:ind w:left="4680"/>
      </w:pPr>
      <w:rPr>
        <w:rFonts w:ascii="Arial" w:eastAsia="Times New Roman" w:hAnsi="Arial" w:cs="Arial"/>
        <w:b w:val="0"/>
        <w:i w:val="0"/>
        <w:strike w:val="0"/>
        <w:dstrike w:val="0"/>
        <w:color w:val="000000"/>
        <w:sz w:val="22"/>
        <w:szCs w:val="22"/>
        <w:u w:val="none" w:color="000000"/>
        <w:vertAlign w:val="baseline"/>
      </w:rPr>
    </w:lvl>
    <w:lvl w:ilvl="7" w:tplc="95A45358">
      <w:start w:val="1"/>
      <w:numFmt w:val="lowerLetter"/>
      <w:lvlText w:val="%8"/>
      <w:lvlJc w:val="left"/>
      <w:pPr>
        <w:ind w:left="5400"/>
      </w:pPr>
      <w:rPr>
        <w:rFonts w:ascii="Arial" w:eastAsia="Times New Roman" w:hAnsi="Arial" w:cs="Arial"/>
        <w:b w:val="0"/>
        <w:i w:val="0"/>
        <w:strike w:val="0"/>
        <w:dstrike w:val="0"/>
        <w:color w:val="000000"/>
        <w:sz w:val="22"/>
        <w:szCs w:val="22"/>
        <w:u w:val="none" w:color="000000"/>
        <w:vertAlign w:val="baseline"/>
      </w:rPr>
    </w:lvl>
    <w:lvl w:ilvl="8" w:tplc="F0DA9464">
      <w:start w:val="1"/>
      <w:numFmt w:val="lowerRoman"/>
      <w:lvlText w:val="%9"/>
      <w:lvlJc w:val="left"/>
      <w:pPr>
        <w:ind w:left="6120"/>
      </w:pPr>
      <w:rPr>
        <w:rFonts w:ascii="Arial" w:eastAsia="Times New Roman" w:hAnsi="Arial" w:cs="Arial"/>
        <w:b w:val="0"/>
        <w:i w:val="0"/>
        <w:strike w:val="0"/>
        <w:dstrike w:val="0"/>
        <w:color w:val="000000"/>
        <w:sz w:val="22"/>
        <w:szCs w:val="22"/>
        <w:u w:val="none" w:color="000000"/>
        <w:vertAlign w:val="baseline"/>
      </w:rPr>
    </w:lvl>
  </w:abstractNum>
  <w:abstractNum w:abstractNumId="28" w15:restartNumberingAfterBreak="0">
    <w:nsid w:val="6C584665"/>
    <w:multiLevelType w:val="hybridMultilevel"/>
    <w:tmpl w:val="C3203A12"/>
    <w:lvl w:ilvl="0" w:tplc="53986462">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8C08EF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10878E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CFEAE0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EAED41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4707BF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118CEE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042087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B08C6D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79201A22"/>
    <w:multiLevelType w:val="hybridMultilevel"/>
    <w:tmpl w:val="79367CAA"/>
    <w:lvl w:ilvl="0" w:tplc="00AE94AC">
      <w:start w:val="1"/>
      <w:numFmt w:val="decimal"/>
      <w:lvlText w:val="%1."/>
      <w:lvlJc w:val="left"/>
      <w:pPr>
        <w:ind w:left="396"/>
      </w:pPr>
      <w:rPr>
        <w:rFonts w:ascii="Arial" w:eastAsia="Times New Roman" w:hAnsi="Arial" w:cs="Arial"/>
        <w:b w:val="0"/>
        <w:i w:val="0"/>
        <w:strike w:val="0"/>
        <w:dstrike w:val="0"/>
        <w:color w:val="000000"/>
        <w:sz w:val="22"/>
        <w:szCs w:val="22"/>
        <w:u w:val="none" w:color="000000"/>
        <w:vertAlign w:val="baseline"/>
      </w:rPr>
    </w:lvl>
    <w:lvl w:ilvl="1" w:tplc="2A0EC428">
      <w:start w:val="1"/>
      <w:numFmt w:val="lowerLetter"/>
      <w:lvlText w:val="%2"/>
      <w:lvlJc w:val="left"/>
      <w:pPr>
        <w:ind w:left="1080"/>
      </w:pPr>
      <w:rPr>
        <w:rFonts w:ascii="Arial" w:eastAsia="Times New Roman" w:hAnsi="Arial" w:cs="Arial"/>
        <w:b w:val="0"/>
        <w:i w:val="0"/>
        <w:strike w:val="0"/>
        <w:dstrike w:val="0"/>
        <w:color w:val="000000"/>
        <w:sz w:val="22"/>
        <w:szCs w:val="22"/>
        <w:u w:val="none" w:color="000000"/>
        <w:vertAlign w:val="baseline"/>
      </w:rPr>
    </w:lvl>
    <w:lvl w:ilvl="2" w:tplc="BBEAA6F2">
      <w:start w:val="1"/>
      <w:numFmt w:val="lowerRoman"/>
      <w:lvlText w:val="%3"/>
      <w:lvlJc w:val="left"/>
      <w:pPr>
        <w:ind w:left="1800"/>
      </w:pPr>
      <w:rPr>
        <w:rFonts w:ascii="Arial" w:eastAsia="Times New Roman" w:hAnsi="Arial" w:cs="Arial"/>
        <w:b w:val="0"/>
        <w:i w:val="0"/>
        <w:strike w:val="0"/>
        <w:dstrike w:val="0"/>
        <w:color w:val="000000"/>
        <w:sz w:val="22"/>
        <w:szCs w:val="22"/>
        <w:u w:val="none" w:color="000000"/>
        <w:vertAlign w:val="baseline"/>
      </w:rPr>
    </w:lvl>
    <w:lvl w:ilvl="3" w:tplc="252ECC60">
      <w:start w:val="1"/>
      <w:numFmt w:val="decimal"/>
      <w:lvlText w:val="%4"/>
      <w:lvlJc w:val="left"/>
      <w:pPr>
        <w:ind w:left="2520"/>
      </w:pPr>
      <w:rPr>
        <w:rFonts w:ascii="Arial" w:eastAsia="Times New Roman" w:hAnsi="Arial" w:cs="Arial"/>
        <w:b w:val="0"/>
        <w:i w:val="0"/>
        <w:strike w:val="0"/>
        <w:dstrike w:val="0"/>
        <w:color w:val="000000"/>
        <w:sz w:val="22"/>
        <w:szCs w:val="22"/>
        <w:u w:val="none" w:color="000000"/>
        <w:vertAlign w:val="baseline"/>
      </w:rPr>
    </w:lvl>
    <w:lvl w:ilvl="4" w:tplc="34CE317A">
      <w:start w:val="1"/>
      <w:numFmt w:val="lowerLetter"/>
      <w:lvlText w:val="%5"/>
      <w:lvlJc w:val="left"/>
      <w:pPr>
        <w:ind w:left="3240"/>
      </w:pPr>
      <w:rPr>
        <w:rFonts w:ascii="Arial" w:eastAsia="Times New Roman" w:hAnsi="Arial" w:cs="Arial"/>
        <w:b w:val="0"/>
        <w:i w:val="0"/>
        <w:strike w:val="0"/>
        <w:dstrike w:val="0"/>
        <w:color w:val="000000"/>
        <w:sz w:val="22"/>
        <w:szCs w:val="22"/>
        <w:u w:val="none" w:color="000000"/>
        <w:vertAlign w:val="baseline"/>
      </w:rPr>
    </w:lvl>
    <w:lvl w:ilvl="5" w:tplc="66B25808">
      <w:start w:val="1"/>
      <w:numFmt w:val="lowerRoman"/>
      <w:lvlText w:val="%6"/>
      <w:lvlJc w:val="left"/>
      <w:pPr>
        <w:ind w:left="3960"/>
      </w:pPr>
      <w:rPr>
        <w:rFonts w:ascii="Arial" w:eastAsia="Times New Roman" w:hAnsi="Arial" w:cs="Arial"/>
        <w:b w:val="0"/>
        <w:i w:val="0"/>
        <w:strike w:val="0"/>
        <w:dstrike w:val="0"/>
        <w:color w:val="000000"/>
        <w:sz w:val="22"/>
        <w:szCs w:val="22"/>
        <w:u w:val="none" w:color="000000"/>
        <w:vertAlign w:val="baseline"/>
      </w:rPr>
    </w:lvl>
    <w:lvl w:ilvl="6" w:tplc="C7D00A30">
      <w:start w:val="1"/>
      <w:numFmt w:val="decimal"/>
      <w:lvlText w:val="%7"/>
      <w:lvlJc w:val="left"/>
      <w:pPr>
        <w:ind w:left="4680"/>
      </w:pPr>
      <w:rPr>
        <w:rFonts w:ascii="Arial" w:eastAsia="Times New Roman" w:hAnsi="Arial" w:cs="Arial"/>
        <w:b w:val="0"/>
        <w:i w:val="0"/>
        <w:strike w:val="0"/>
        <w:dstrike w:val="0"/>
        <w:color w:val="000000"/>
        <w:sz w:val="22"/>
        <w:szCs w:val="22"/>
        <w:u w:val="none" w:color="000000"/>
        <w:vertAlign w:val="baseline"/>
      </w:rPr>
    </w:lvl>
    <w:lvl w:ilvl="7" w:tplc="273226AA">
      <w:start w:val="1"/>
      <w:numFmt w:val="lowerLetter"/>
      <w:lvlText w:val="%8"/>
      <w:lvlJc w:val="left"/>
      <w:pPr>
        <w:ind w:left="5400"/>
      </w:pPr>
      <w:rPr>
        <w:rFonts w:ascii="Arial" w:eastAsia="Times New Roman" w:hAnsi="Arial" w:cs="Arial"/>
        <w:b w:val="0"/>
        <w:i w:val="0"/>
        <w:strike w:val="0"/>
        <w:dstrike w:val="0"/>
        <w:color w:val="000000"/>
        <w:sz w:val="22"/>
        <w:szCs w:val="22"/>
        <w:u w:val="none" w:color="000000"/>
        <w:vertAlign w:val="baseline"/>
      </w:rPr>
    </w:lvl>
    <w:lvl w:ilvl="8" w:tplc="D46CD638">
      <w:start w:val="1"/>
      <w:numFmt w:val="lowerRoman"/>
      <w:lvlText w:val="%9"/>
      <w:lvlJc w:val="left"/>
      <w:pPr>
        <w:ind w:left="6120"/>
      </w:pPr>
      <w:rPr>
        <w:rFonts w:ascii="Arial" w:eastAsia="Times New Roman" w:hAnsi="Arial" w:cs="Arial"/>
        <w:b w:val="0"/>
        <w:i w:val="0"/>
        <w:strike w:val="0"/>
        <w:dstrike w:val="0"/>
        <w:color w:val="000000"/>
        <w:sz w:val="22"/>
        <w:szCs w:val="22"/>
        <w:u w:val="none" w:color="000000"/>
        <w:vertAlign w:val="baseline"/>
      </w:rPr>
    </w:lvl>
  </w:abstractNum>
  <w:abstractNum w:abstractNumId="30" w15:restartNumberingAfterBreak="0">
    <w:nsid w:val="7F704F24"/>
    <w:multiLevelType w:val="hybridMultilevel"/>
    <w:tmpl w:val="B9929C00"/>
    <w:lvl w:ilvl="0" w:tplc="46020CEE">
      <w:start w:val="1"/>
      <w:numFmt w:val="decimal"/>
      <w:lvlText w:val="%1."/>
      <w:lvlJc w:val="left"/>
      <w:pPr>
        <w:ind w:left="396"/>
      </w:pPr>
      <w:rPr>
        <w:rFonts w:ascii="Arial" w:eastAsia="Times New Roman" w:hAnsi="Arial" w:cs="Arial"/>
        <w:b w:val="0"/>
        <w:i w:val="0"/>
        <w:strike w:val="0"/>
        <w:dstrike w:val="0"/>
        <w:color w:val="000000"/>
        <w:sz w:val="22"/>
        <w:szCs w:val="22"/>
        <w:u w:val="none" w:color="000000"/>
        <w:vertAlign w:val="baseline"/>
      </w:rPr>
    </w:lvl>
    <w:lvl w:ilvl="1" w:tplc="4C1AEFC8">
      <w:start w:val="1"/>
      <w:numFmt w:val="lowerLetter"/>
      <w:lvlText w:val="%2"/>
      <w:lvlJc w:val="left"/>
      <w:pPr>
        <w:ind w:left="1080"/>
      </w:pPr>
      <w:rPr>
        <w:rFonts w:ascii="Arial" w:eastAsia="Times New Roman" w:hAnsi="Arial" w:cs="Arial"/>
        <w:b w:val="0"/>
        <w:i w:val="0"/>
        <w:strike w:val="0"/>
        <w:dstrike w:val="0"/>
        <w:color w:val="000000"/>
        <w:sz w:val="22"/>
        <w:szCs w:val="22"/>
        <w:u w:val="none" w:color="000000"/>
        <w:vertAlign w:val="baseline"/>
      </w:rPr>
    </w:lvl>
    <w:lvl w:ilvl="2" w:tplc="68CA9FFC">
      <w:start w:val="1"/>
      <w:numFmt w:val="lowerRoman"/>
      <w:lvlText w:val="%3"/>
      <w:lvlJc w:val="left"/>
      <w:pPr>
        <w:ind w:left="1800"/>
      </w:pPr>
      <w:rPr>
        <w:rFonts w:ascii="Arial" w:eastAsia="Times New Roman" w:hAnsi="Arial" w:cs="Arial"/>
        <w:b w:val="0"/>
        <w:i w:val="0"/>
        <w:strike w:val="0"/>
        <w:dstrike w:val="0"/>
        <w:color w:val="000000"/>
        <w:sz w:val="22"/>
        <w:szCs w:val="22"/>
        <w:u w:val="none" w:color="000000"/>
        <w:vertAlign w:val="baseline"/>
      </w:rPr>
    </w:lvl>
    <w:lvl w:ilvl="3" w:tplc="FE50F3FC">
      <w:start w:val="1"/>
      <w:numFmt w:val="decimal"/>
      <w:lvlText w:val="%4"/>
      <w:lvlJc w:val="left"/>
      <w:pPr>
        <w:ind w:left="2520"/>
      </w:pPr>
      <w:rPr>
        <w:rFonts w:ascii="Arial" w:eastAsia="Times New Roman" w:hAnsi="Arial" w:cs="Arial"/>
        <w:b w:val="0"/>
        <w:i w:val="0"/>
        <w:strike w:val="0"/>
        <w:dstrike w:val="0"/>
        <w:color w:val="000000"/>
        <w:sz w:val="22"/>
        <w:szCs w:val="22"/>
        <w:u w:val="none" w:color="000000"/>
        <w:vertAlign w:val="baseline"/>
      </w:rPr>
    </w:lvl>
    <w:lvl w:ilvl="4" w:tplc="C5B086C6">
      <w:start w:val="1"/>
      <w:numFmt w:val="lowerLetter"/>
      <w:lvlText w:val="%5"/>
      <w:lvlJc w:val="left"/>
      <w:pPr>
        <w:ind w:left="3240"/>
      </w:pPr>
      <w:rPr>
        <w:rFonts w:ascii="Arial" w:eastAsia="Times New Roman" w:hAnsi="Arial" w:cs="Arial"/>
        <w:b w:val="0"/>
        <w:i w:val="0"/>
        <w:strike w:val="0"/>
        <w:dstrike w:val="0"/>
        <w:color w:val="000000"/>
        <w:sz w:val="22"/>
        <w:szCs w:val="22"/>
        <w:u w:val="none" w:color="000000"/>
        <w:vertAlign w:val="baseline"/>
      </w:rPr>
    </w:lvl>
    <w:lvl w:ilvl="5" w:tplc="DB9C9DE8">
      <w:start w:val="1"/>
      <w:numFmt w:val="lowerRoman"/>
      <w:lvlText w:val="%6"/>
      <w:lvlJc w:val="left"/>
      <w:pPr>
        <w:ind w:left="3960"/>
      </w:pPr>
      <w:rPr>
        <w:rFonts w:ascii="Arial" w:eastAsia="Times New Roman" w:hAnsi="Arial" w:cs="Arial"/>
        <w:b w:val="0"/>
        <w:i w:val="0"/>
        <w:strike w:val="0"/>
        <w:dstrike w:val="0"/>
        <w:color w:val="000000"/>
        <w:sz w:val="22"/>
        <w:szCs w:val="22"/>
        <w:u w:val="none" w:color="000000"/>
        <w:vertAlign w:val="baseline"/>
      </w:rPr>
    </w:lvl>
    <w:lvl w:ilvl="6" w:tplc="63CA9DC8">
      <w:start w:val="1"/>
      <w:numFmt w:val="decimal"/>
      <w:lvlText w:val="%7"/>
      <w:lvlJc w:val="left"/>
      <w:pPr>
        <w:ind w:left="4680"/>
      </w:pPr>
      <w:rPr>
        <w:rFonts w:ascii="Arial" w:eastAsia="Times New Roman" w:hAnsi="Arial" w:cs="Arial"/>
        <w:b w:val="0"/>
        <w:i w:val="0"/>
        <w:strike w:val="0"/>
        <w:dstrike w:val="0"/>
        <w:color w:val="000000"/>
        <w:sz w:val="22"/>
        <w:szCs w:val="22"/>
        <w:u w:val="none" w:color="000000"/>
        <w:vertAlign w:val="baseline"/>
      </w:rPr>
    </w:lvl>
    <w:lvl w:ilvl="7" w:tplc="8CA647B8">
      <w:start w:val="1"/>
      <w:numFmt w:val="lowerLetter"/>
      <w:lvlText w:val="%8"/>
      <w:lvlJc w:val="left"/>
      <w:pPr>
        <w:ind w:left="5400"/>
      </w:pPr>
      <w:rPr>
        <w:rFonts w:ascii="Arial" w:eastAsia="Times New Roman" w:hAnsi="Arial" w:cs="Arial"/>
        <w:b w:val="0"/>
        <w:i w:val="0"/>
        <w:strike w:val="0"/>
        <w:dstrike w:val="0"/>
        <w:color w:val="000000"/>
        <w:sz w:val="22"/>
        <w:szCs w:val="22"/>
        <w:u w:val="none" w:color="000000"/>
        <w:vertAlign w:val="baseline"/>
      </w:rPr>
    </w:lvl>
    <w:lvl w:ilvl="8" w:tplc="E2D828DC">
      <w:start w:val="1"/>
      <w:numFmt w:val="lowerRoman"/>
      <w:lvlText w:val="%9"/>
      <w:lvlJc w:val="left"/>
      <w:pPr>
        <w:ind w:left="6120"/>
      </w:pPr>
      <w:rPr>
        <w:rFonts w:ascii="Arial" w:eastAsia="Times New Roman" w:hAnsi="Arial" w:cs="Arial"/>
        <w:b w:val="0"/>
        <w:i w:val="0"/>
        <w:strike w:val="0"/>
        <w:dstrike w:val="0"/>
        <w:color w:val="000000"/>
        <w:sz w:val="22"/>
        <w:szCs w:val="22"/>
        <w:u w:val="none" w:color="000000"/>
        <w:vertAlign w:val="baseline"/>
      </w:rPr>
    </w:lvl>
  </w:abstractNum>
  <w:abstractNum w:abstractNumId="31"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9"/>
  </w:num>
  <w:num w:numId="2">
    <w:abstractNumId w:val="26"/>
  </w:num>
  <w:num w:numId="3">
    <w:abstractNumId w:val="7"/>
  </w:num>
  <w:num w:numId="4">
    <w:abstractNumId w:val="22"/>
  </w:num>
  <w:num w:numId="5">
    <w:abstractNumId w:val="13"/>
  </w:num>
  <w:num w:numId="6">
    <w:abstractNumId w:val="25"/>
  </w:num>
  <w:num w:numId="7">
    <w:abstractNumId w:val="8"/>
  </w:num>
  <w:num w:numId="8">
    <w:abstractNumId w:val="6"/>
  </w:num>
  <w:num w:numId="9">
    <w:abstractNumId w:val="17"/>
  </w:num>
  <w:num w:numId="10">
    <w:abstractNumId w:val="31"/>
  </w:num>
  <w:num w:numId="11">
    <w:abstractNumId w:val="5"/>
  </w:num>
  <w:num w:numId="12">
    <w:abstractNumId w:val="23"/>
  </w:num>
  <w:num w:numId="13">
    <w:abstractNumId w:val="1"/>
  </w:num>
  <w:num w:numId="14">
    <w:abstractNumId w:val="11"/>
  </w:num>
  <w:num w:numId="15">
    <w:abstractNumId w:val="20"/>
  </w:num>
  <w:num w:numId="16">
    <w:abstractNumId w:val="15"/>
  </w:num>
  <w:num w:numId="17">
    <w:abstractNumId w:val="28"/>
  </w:num>
  <w:num w:numId="18">
    <w:abstractNumId w:val="0"/>
  </w:num>
  <w:num w:numId="19">
    <w:abstractNumId w:val="2"/>
  </w:num>
  <w:num w:numId="20">
    <w:abstractNumId w:val="14"/>
  </w:num>
  <w:num w:numId="21">
    <w:abstractNumId w:val="4"/>
  </w:num>
  <w:num w:numId="22">
    <w:abstractNumId w:val="3"/>
  </w:num>
  <w:num w:numId="23">
    <w:abstractNumId w:val="10"/>
  </w:num>
  <w:num w:numId="24">
    <w:abstractNumId w:val="16"/>
  </w:num>
  <w:num w:numId="25">
    <w:abstractNumId w:val="24"/>
  </w:num>
  <w:num w:numId="26">
    <w:abstractNumId w:val="9"/>
  </w:num>
  <w:num w:numId="27">
    <w:abstractNumId w:val="30"/>
  </w:num>
  <w:num w:numId="28">
    <w:abstractNumId w:val="29"/>
  </w:num>
  <w:num w:numId="29">
    <w:abstractNumId w:val="21"/>
  </w:num>
  <w:num w:numId="30">
    <w:abstractNumId w:val="27"/>
  </w:num>
  <w:num w:numId="31">
    <w:abstractNumId w:val="12"/>
  </w:num>
  <w:num w:numId="32">
    <w:abstractNumId w:val="1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ttachedTemplate r:id="rId1"/>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hyphenationZone w:val="425"/>
  <w:evenAndOddHeaders/>
  <w:drawingGridHorizontalSpacing w:val="110"/>
  <w:displayHorizontalDrawingGridEvery w:val="2"/>
  <w:characterSpacingControl w:val="doNotCompress"/>
  <w:hdrShapeDefaults>
    <o:shapedefaults v:ext="edit" spidmax="2049">
      <o:colormru v:ext="edit" colors="#d1f0c2"/>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jQ1sLQwMzC2MDYxN7VU0lEKTi0uzszPAykwqgUAen9smywAAAA="/>
  </w:docVars>
  <w:rsids>
    <w:rsidRoot w:val="007C0C7D"/>
    <w:rsid w:val="00001AB7"/>
    <w:rsid w:val="000033E5"/>
    <w:rsid w:val="000049E7"/>
    <w:rsid w:val="00005501"/>
    <w:rsid w:val="00006217"/>
    <w:rsid w:val="00006983"/>
    <w:rsid w:val="00007A39"/>
    <w:rsid w:val="0001013F"/>
    <w:rsid w:val="00011772"/>
    <w:rsid w:val="0001234F"/>
    <w:rsid w:val="00013BBA"/>
    <w:rsid w:val="00014C41"/>
    <w:rsid w:val="00020718"/>
    <w:rsid w:val="00021048"/>
    <w:rsid w:val="00022069"/>
    <w:rsid w:val="0002575E"/>
    <w:rsid w:val="0002726B"/>
    <w:rsid w:val="00027CB6"/>
    <w:rsid w:val="00032AC3"/>
    <w:rsid w:val="00033793"/>
    <w:rsid w:val="0003755A"/>
    <w:rsid w:val="00040708"/>
    <w:rsid w:val="0004167A"/>
    <w:rsid w:val="000438F9"/>
    <w:rsid w:val="00046C79"/>
    <w:rsid w:val="000475F7"/>
    <w:rsid w:val="000507FF"/>
    <w:rsid w:val="00054449"/>
    <w:rsid w:val="0005535E"/>
    <w:rsid w:val="0005642E"/>
    <w:rsid w:val="0005676F"/>
    <w:rsid w:val="00056844"/>
    <w:rsid w:val="00060130"/>
    <w:rsid w:val="0006042E"/>
    <w:rsid w:val="00063116"/>
    <w:rsid w:val="00064960"/>
    <w:rsid w:val="00065C28"/>
    <w:rsid w:val="000723DA"/>
    <w:rsid w:val="00072A4B"/>
    <w:rsid w:val="00072FEB"/>
    <w:rsid w:val="00073BA1"/>
    <w:rsid w:val="00075BF0"/>
    <w:rsid w:val="00075F32"/>
    <w:rsid w:val="0007691F"/>
    <w:rsid w:val="00077381"/>
    <w:rsid w:val="00080E1C"/>
    <w:rsid w:val="00081B71"/>
    <w:rsid w:val="000848F4"/>
    <w:rsid w:val="00085690"/>
    <w:rsid w:val="00085E42"/>
    <w:rsid w:val="000864F6"/>
    <w:rsid w:val="000906C1"/>
    <w:rsid w:val="00092C66"/>
    <w:rsid w:val="0009318D"/>
    <w:rsid w:val="000939FB"/>
    <w:rsid w:val="000948A3"/>
    <w:rsid w:val="00096CB3"/>
    <w:rsid w:val="000A233E"/>
    <w:rsid w:val="000A2BA9"/>
    <w:rsid w:val="000A2FA1"/>
    <w:rsid w:val="000A2FC7"/>
    <w:rsid w:val="000A36EB"/>
    <w:rsid w:val="000A6C32"/>
    <w:rsid w:val="000B089E"/>
    <w:rsid w:val="000B5EBC"/>
    <w:rsid w:val="000B674A"/>
    <w:rsid w:val="000C04CA"/>
    <w:rsid w:val="000C052B"/>
    <w:rsid w:val="000C0638"/>
    <w:rsid w:val="000C158B"/>
    <w:rsid w:val="000C2EAA"/>
    <w:rsid w:val="000C54CA"/>
    <w:rsid w:val="000C6DC9"/>
    <w:rsid w:val="000D1972"/>
    <w:rsid w:val="000D3763"/>
    <w:rsid w:val="000D6E9D"/>
    <w:rsid w:val="000E0778"/>
    <w:rsid w:val="000E0BA1"/>
    <w:rsid w:val="000E1C33"/>
    <w:rsid w:val="000E3854"/>
    <w:rsid w:val="000E3BE9"/>
    <w:rsid w:val="000E3D64"/>
    <w:rsid w:val="000E4A44"/>
    <w:rsid w:val="000E5C89"/>
    <w:rsid w:val="000E730E"/>
    <w:rsid w:val="000E753E"/>
    <w:rsid w:val="000F09B0"/>
    <w:rsid w:val="000F0EBE"/>
    <w:rsid w:val="000F1F31"/>
    <w:rsid w:val="000F2A67"/>
    <w:rsid w:val="000F4A4C"/>
    <w:rsid w:val="00101D20"/>
    <w:rsid w:val="0010417C"/>
    <w:rsid w:val="00104ED3"/>
    <w:rsid w:val="001054CF"/>
    <w:rsid w:val="001069F0"/>
    <w:rsid w:val="00111363"/>
    <w:rsid w:val="00111C3D"/>
    <w:rsid w:val="00111EF7"/>
    <w:rsid w:val="0011388A"/>
    <w:rsid w:val="00113F71"/>
    <w:rsid w:val="0011452B"/>
    <w:rsid w:val="00114FBD"/>
    <w:rsid w:val="0011523B"/>
    <w:rsid w:val="001160AD"/>
    <w:rsid w:val="00117894"/>
    <w:rsid w:val="0012132C"/>
    <w:rsid w:val="00123D9E"/>
    <w:rsid w:val="00125ADF"/>
    <w:rsid w:val="00127250"/>
    <w:rsid w:val="00127E4F"/>
    <w:rsid w:val="00132059"/>
    <w:rsid w:val="00136AEE"/>
    <w:rsid w:val="00136E00"/>
    <w:rsid w:val="001377BF"/>
    <w:rsid w:val="00141DB9"/>
    <w:rsid w:val="001424ED"/>
    <w:rsid w:val="0014547C"/>
    <w:rsid w:val="00145BC8"/>
    <w:rsid w:val="00145C5F"/>
    <w:rsid w:val="001464C8"/>
    <w:rsid w:val="001553B4"/>
    <w:rsid w:val="00160C50"/>
    <w:rsid w:val="00160DE4"/>
    <w:rsid w:val="00161C37"/>
    <w:rsid w:val="001626A5"/>
    <w:rsid w:val="0016346C"/>
    <w:rsid w:val="00165F22"/>
    <w:rsid w:val="00166466"/>
    <w:rsid w:val="001666A9"/>
    <w:rsid w:val="00166F74"/>
    <w:rsid w:val="00170495"/>
    <w:rsid w:val="00172263"/>
    <w:rsid w:val="001725C4"/>
    <w:rsid w:val="001730E5"/>
    <w:rsid w:val="00181787"/>
    <w:rsid w:val="00183237"/>
    <w:rsid w:val="00184CD6"/>
    <w:rsid w:val="00184EE9"/>
    <w:rsid w:val="001869B9"/>
    <w:rsid w:val="00186D95"/>
    <w:rsid w:val="00186EE2"/>
    <w:rsid w:val="00192863"/>
    <w:rsid w:val="0019393D"/>
    <w:rsid w:val="0019482C"/>
    <w:rsid w:val="0019491A"/>
    <w:rsid w:val="001A11C8"/>
    <w:rsid w:val="001B221D"/>
    <w:rsid w:val="001B27F8"/>
    <w:rsid w:val="001B36FE"/>
    <w:rsid w:val="001C0A2B"/>
    <w:rsid w:val="001C1121"/>
    <w:rsid w:val="001C1840"/>
    <w:rsid w:val="001C4EC5"/>
    <w:rsid w:val="001D0941"/>
    <w:rsid w:val="001D2476"/>
    <w:rsid w:val="001D2F06"/>
    <w:rsid w:val="001D586A"/>
    <w:rsid w:val="001D66DE"/>
    <w:rsid w:val="001D7330"/>
    <w:rsid w:val="001D7BF0"/>
    <w:rsid w:val="001E35E4"/>
    <w:rsid w:val="001E3DF1"/>
    <w:rsid w:val="001E74E2"/>
    <w:rsid w:val="001F0895"/>
    <w:rsid w:val="001F1FBA"/>
    <w:rsid w:val="001F34B1"/>
    <w:rsid w:val="001F45DD"/>
    <w:rsid w:val="001F47DF"/>
    <w:rsid w:val="00203E01"/>
    <w:rsid w:val="002041F2"/>
    <w:rsid w:val="002049D3"/>
    <w:rsid w:val="0020601E"/>
    <w:rsid w:val="002063DC"/>
    <w:rsid w:val="00213932"/>
    <w:rsid w:val="0021554D"/>
    <w:rsid w:val="00215B86"/>
    <w:rsid w:val="00216596"/>
    <w:rsid w:val="00222513"/>
    <w:rsid w:val="002266E6"/>
    <w:rsid w:val="00226DC9"/>
    <w:rsid w:val="00227693"/>
    <w:rsid w:val="00230287"/>
    <w:rsid w:val="00232BC5"/>
    <w:rsid w:val="00233AAB"/>
    <w:rsid w:val="00233D88"/>
    <w:rsid w:val="0023417A"/>
    <w:rsid w:val="00234BED"/>
    <w:rsid w:val="00235871"/>
    <w:rsid w:val="0024057A"/>
    <w:rsid w:val="00247242"/>
    <w:rsid w:val="00251940"/>
    <w:rsid w:val="00253541"/>
    <w:rsid w:val="0026059E"/>
    <w:rsid w:val="00261E94"/>
    <w:rsid w:val="00264E4D"/>
    <w:rsid w:val="0026701B"/>
    <w:rsid w:val="00267772"/>
    <w:rsid w:val="00272BFA"/>
    <w:rsid w:val="00272E23"/>
    <w:rsid w:val="00273D29"/>
    <w:rsid w:val="00276429"/>
    <w:rsid w:val="00277DA0"/>
    <w:rsid w:val="0028238A"/>
    <w:rsid w:val="00284C91"/>
    <w:rsid w:val="0028563B"/>
    <w:rsid w:val="00286772"/>
    <w:rsid w:val="00290D6E"/>
    <w:rsid w:val="00292FE4"/>
    <w:rsid w:val="00293E1B"/>
    <w:rsid w:val="00294698"/>
    <w:rsid w:val="002969BF"/>
    <w:rsid w:val="002A25EF"/>
    <w:rsid w:val="002A2B02"/>
    <w:rsid w:val="002A2BFD"/>
    <w:rsid w:val="002A3359"/>
    <w:rsid w:val="002A45BE"/>
    <w:rsid w:val="002A5C9A"/>
    <w:rsid w:val="002A60B4"/>
    <w:rsid w:val="002A6140"/>
    <w:rsid w:val="002A6147"/>
    <w:rsid w:val="002A77FF"/>
    <w:rsid w:val="002A78F1"/>
    <w:rsid w:val="002A7F57"/>
    <w:rsid w:val="002B34C7"/>
    <w:rsid w:val="002B4D09"/>
    <w:rsid w:val="002B6D81"/>
    <w:rsid w:val="002B7059"/>
    <w:rsid w:val="002C264A"/>
    <w:rsid w:val="002C43A4"/>
    <w:rsid w:val="002D1577"/>
    <w:rsid w:val="002D1BBE"/>
    <w:rsid w:val="002D22AC"/>
    <w:rsid w:val="002D25CF"/>
    <w:rsid w:val="002D30CD"/>
    <w:rsid w:val="002D3E5E"/>
    <w:rsid w:val="002D73F2"/>
    <w:rsid w:val="002D784E"/>
    <w:rsid w:val="002E2D19"/>
    <w:rsid w:val="002E3B8D"/>
    <w:rsid w:val="002E45FE"/>
    <w:rsid w:val="002F0C47"/>
    <w:rsid w:val="002F1815"/>
    <w:rsid w:val="002F247B"/>
    <w:rsid w:val="002F2498"/>
    <w:rsid w:val="002F420C"/>
    <w:rsid w:val="002F5608"/>
    <w:rsid w:val="002F593E"/>
    <w:rsid w:val="002F5A0D"/>
    <w:rsid w:val="002F6EDA"/>
    <w:rsid w:val="002F712B"/>
    <w:rsid w:val="00300F13"/>
    <w:rsid w:val="00305589"/>
    <w:rsid w:val="0030671F"/>
    <w:rsid w:val="00306CAE"/>
    <w:rsid w:val="003128D3"/>
    <w:rsid w:val="00313600"/>
    <w:rsid w:val="00314640"/>
    <w:rsid w:val="00314A71"/>
    <w:rsid w:val="00314F44"/>
    <w:rsid w:val="00321A9C"/>
    <w:rsid w:val="003250F2"/>
    <w:rsid w:val="00325294"/>
    <w:rsid w:val="003318D7"/>
    <w:rsid w:val="00336801"/>
    <w:rsid w:val="0034000E"/>
    <w:rsid w:val="00342776"/>
    <w:rsid w:val="0034587C"/>
    <w:rsid w:val="003473C7"/>
    <w:rsid w:val="003479F3"/>
    <w:rsid w:val="003525D3"/>
    <w:rsid w:val="00353572"/>
    <w:rsid w:val="00353A58"/>
    <w:rsid w:val="003579DB"/>
    <w:rsid w:val="00361C8D"/>
    <w:rsid w:val="00363302"/>
    <w:rsid w:val="003635E0"/>
    <w:rsid w:val="00364024"/>
    <w:rsid w:val="00367379"/>
    <w:rsid w:val="003718FF"/>
    <w:rsid w:val="00372F05"/>
    <w:rsid w:val="00373021"/>
    <w:rsid w:val="003769DE"/>
    <w:rsid w:val="0037706E"/>
    <w:rsid w:val="003801D8"/>
    <w:rsid w:val="00380D83"/>
    <w:rsid w:val="00382708"/>
    <w:rsid w:val="00383016"/>
    <w:rsid w:val="00384653"/>
    <w:rsid w:val="003849F8"/>
    <w:rsid w:val="00385A81"/>
    <w:rsid w:val="00385FE6"/>
    <w:rsid w:val="00395AC8"/>
    <w:rsid w:val="003975D7"/>
    <w:rsid w:val="003978E8"/>
    <w:rsid w:val="003A0CBA"/>
    <w:rsid w:val="003A77D9"/>
    <w:rsid w:val="003A7D51"/>
    <w:rsid w:val="003A7EA1"/>
    <w:rsid w:val="003A7EFD"/>
    <w:rsid w:val="003B1035"/>
    <w:rsid w:val="003B117C"/>
    <w:rsid w:val="003B14FD"/>
    <w:rsid w:val="003B1BC9"/>
    <w:rsid w:val="003B2B2C"/>
    <w:rsid w:val="003B48CF"/>
    <w:rsid w:val="003B6351"/>
    <w:rsid w:val="003B7497"/>
    <w:rsid w:val="003C18E4"/>
    <w:rsid w:val="003C21E3"/>
    <w:rsid w:val="003C475B"/>
    <w:rsid w:val="003C4A3C"/>
    <w:rsid w:val="003C684E"/>
    <w:rsid w:val="003C74AA"/>
    <w:rsid w:val="003D0F17"/>
    <w:rsid w:val="003D36A8"/>
    <w:rsid w:val="003D4353"/>
    <w:rsid w:val="003E2FD3"/>
    <w:rsid w:val="003E32F1"/>
    <w:rsid w:val="003E5DD1"/>
    <w:rsid w:val="003F0690"/>
    <w:rsid w:val="003F29E6"/>
    <w:rsid w:val="003F2ED4"/>
    <w:rsid w:val="003F344A"/>
    <w:rsid w:val="003F4112"/>
    <w:rsid w:val="003F4947"/>
    <w:rsid w:val="003F507D"/>
    <w:rsid w:val="003F5182"/>
    <w:rsid w:val="00403842"/>
    <w:rsid w:val="004038B9"/>
    <w:rsid w:val="004075E7"/>
    <w:rsid w:val="00407E4A"/>
    <w:rsid w:val="00411FF6"/>
    <w:rsid w:val="004120CF"/>
    <w:rsid w:val="004145E8"/>
    <w:rsid w:val="00414F87"/>
    <w:rsid w:val="0041509D"/>
    <w:rsid w:val="00415717"/>
    <w:rsid w:val="00416754"/>
    <w:rsid w:val="00422FCA"/>
    <w:rsid w:val="00423912"/>
    <w:rsid w:val="00423FE7"/>
    <w:rsid w:val="0042617A"/>
    <w:rsid w:val="0042669A"/>
    <w:rsid w:val="0042701C"/>
    <w:rsid w:val="0043008E"/>
    <w:rsid w:val="00432EE0"/>
    <w:rsid w:val="00433799"/>
    <w:rsid w:val="00434881"/>
    <w:rsid w:val="004376FC"/>
    <w:rsid w:val="00441A75"/>
    <w:rsid w:val="0044437B"/>
    <w:rsid w:val="00445DC7"/>
    <w:rsid w:val="004461CA"/>
    <w:rsid w:val="00446C9E"/>
    <w:rsid w:val="00452756"/>
    <w:rsid w:val="00455A11"/>
    <w:rsid w:val="004567EC"/>
    <w:rsid w:val="00457757"/>
    <w:rsid w:val="004619F9"/>
    <w:rsid w:val="004656B9"/>
    <w:rsid w:val="004656F9"/>
    <w:rsid w:val="004668E9"/>
    <w:rsid w:val="00466BB1"/>
    <w:rsid w:val="0047109E"/>
    <w:rsid w:val="004757EA"/>
    <w:rsid w:val="004776BD"/>
    <w:rsid w:val="00477ABD"/>
    <w:rsid w:val="00485357"/>
    <w:rsid w:val="00486289"/>
    <w:rsid w:val="004866B2"/>
    <w:rsid w:val="00490DF9"/>
    <w:rsid w:val="004938F8"/>
    <w:rsid w:val="00494458"/>
    <w:rsid w:val="004949FB"/>
    <w:rsid w:val="00495648"/>
    <w:rsid w:val="004A055E"/>
    <w:rsid w:val="004A2A8D"/>
    <w:rsid w:val="004A3C2F"/>
    <w:rsid w:val="004A3E41"/>
    <w:rsid w:val="004A3E9E"/>
    <w:rsid w:val="004A4A2D"/>
    <w:rsid w:val="004A6690"/>
    <w:rsid w:val="004A70BC"/>
    <w:rsid w:val="004A7140"/>
    <w:rsid w:val="004A73F9"/>
    <w:rsid w:val="004A74BF"/>
    <w:rsid w:val="004A77E6"/>
    <w:rsid w:val="004B1BDD"/>
    <w:rsid w:val="004B20A4"/>
    <w:rsid w:val="004B2E06"/>
    <w:rsid w:val="004B40CA"/>
    <w:rsid w:val="004B46AE"/>
    <w:rsid w:val="004B6A2E"/>
    <w:rsid w:val="004C013A"/>
    <w:rsid w:val="004C1A4C"/>
    <w:rsid w:val="004C290F"/>
    <w:rsid w:val="004C2DB7"/>
    <w:rsid w:val="004C313A"/>
    <w:rsid w:val="004C54A5"/>
    <w:rsid w:val="004C569C"/>
    <w:rsid w:val="004C6316"/>
    <w:rsid w:val="004C7D6A"/>
    <w:rsid w:val="004D3B16"/>
    <w:rsid w:val="004D5F64"/>
    <w:rsid w:val="004D6356"/>
    <w:rsid w:val="004D6ADC"/>
    <w:rsid w:val="004E0F9E"/>
    <w:rsid w:val="004E2B92"/>
    <w:rsid w:val="004E4BB2"/>
    <w:rsid w:val="004E743C"/>
    <w:rsid w:val="004F2FE7"/>
    <w:rsid w:val="004F4577"/>
    <w:rsid w:val="004F4C24"/>
    <w:rsid w:val="004F5C91"/>
    <w:rsid w:val="00502036"/>
    <w:rsid w:val="00504E50"/>
    <w:rsid w:val="0050533B"/>
    <w:rsid w:val="005113E2"/>
    <w:rsid w:val="00512ACC"/>
    <w:rsid w:val="005137A9"/>
    <w:rsid w:val="00513D72"/>
    <w:rsid w:val="00515D4D"/>
    <w:rsid w:val="00520737"/>
    <w:rsid w:val="00520C8F"/>
    <w:rsid w:val="00521866"/>
    <w:rsid w:val="0052398E"/>
    <w:rsid w:val="0052415B"/>
    <w:rsid w:val="00524D0C"/>
    <w:rsid w:val="0052650C"/>
    <w:rsid w:val="00530550"/>
    <w:rsid w:val="0053253F"/>
    <w:rsid w:val="005374EE"/>
    <w:rsid w:val="00540813"/>
    <w:rsid w:val="00541021"/>
    <w:rsid w:val="0054284E"/>
    <w:rsid w:val="00542C5D"/>
    <w:rsid w:val="00545888"/>
    <w:rsid w:val="005521AE"/>
    <w:rsid w:val="0055293A"/>
    <w:rsid w:val="00556342"/>
    <w:rsid w:val="005649AA"/>
    <w:rsid w:val="00564BC7"/>
    <w:rsid w:val="005657AA"/>
    <w:rsid w:val="00565A45"/>
    <w:rsid w:val="005715B9"/>
    <w:rsid w:val="00572581"/>
    <w:rsid w:val="00572AE6"/>
    <w:rsid w:val="005733BF"/>
    <w:rsid w:val="00573C5C"/>
    <w:rsid w:val="0057449B"/>
    <w:rsid w:val="005779B5"/>
    <w:rsid w:val="00580416"/>
    <w:rsid w:val="00583217"/>
    <w:rsid w:val="0058456E"/>
    <w:rsid w:val="00584C50"/>
    <w:rsid w:val="00590653"/>
    <w:rsid w:val="005949C2"/>
    <w:rsid w:val="00594FC6"/>
    <w:rsid w:val="005966A6"/>
    <w:rsid w:val="00597834"/>
    <w:rsid w:val="005A3BD6"/>
    <w:rsid w:val="005A4D16"/>
    <w:rsid w:val="005A5040"/>
    <w:rsid w:val="005A5DF1"/>
    <w:rsid w:val="005B1189"/>
    <w:rsid w:val="005B1EA1"/>
    <w:rsid w:val="005B2DE5"/>
    <w:rsid w:val="005B3606"/>
    <w:rsid w:val="005B50DC"/>
    <w:rsid w:val="005B5577"/>
    <w:rsid w:val="005B5EBA"/>
    <w:rsid w:val="005B716D"/>
    <w:rsid w:val="005C1BC2"/>
    <w:rsid w:val="005C422E"/>
    <w:rsid w:val="005C5899"/>
    <w:rsid w:val="005C68AF"/>
    <w:rsid w:val="005C6CA9"/>
    <w:rsid w:val="005D2027"/>
    <w:rsid w:val="005D5CAC"/>
    <w:rsid w:val="005D7BD9"/>
    <w:rsid w:val="005E0E52"/>
    <w:rsid w:val="005E1FB1"/>
    <w:rsid w:val="005E3621"/>
    <w:rsid w:val="005E39E0"/>
    <w:rsid w:val="005E3D84"/>
    <w:rsid w:val="005E40C3"/>
    <w:rsid w:val="005E7D09"/>
    <w:rsid w:val="005F0A1D"/>
    <w:rsid w:val="005F27F4"/>
    <w:rsid w:val="005F5683"/>
    <w:rsid w:val="005F6290"/>
    <w:rsid w:val="005F7272"/>
    <w:rsid w:val="006034DB"/>
    <w:rsid w:val="006045FB"/>
    <w:rsid w:val="00605D50"/>
    <w:rsid w:val="00611441"/>
    <w:rsid w:val="00614D18"/>
    <w:rsid w:val="00615F5E"/>
    <w:rsid w:val="00617520"/>
    <w:rsid w:val="006217FB"/>
    <w:rsid w:val="00622B3D"/>
    <w:rsid w:val="00625B8E"/>
    <w:rsid w:val="00626025"/>
    <w:rsid w:val="00626AD5"/>
    <w:rsid w:val="00630064"/>
    <w:rsid w:val="00631060"/>
    <w:rsid w:val="00634DE0"/>
    <w:rsid w:val="00634E14"/>
    <w:rsid w:val="00635E2B"/>
    <w:rsid w:val="006371CF"/>
    <w:rsid w:val="006432AE"/>
    <w:rsid w:val="006443E4"/>
    <w:rsid w:val="006459EE"/>
    <w:rsid w:val="006470B4"/>
    <w:rsid w:val="00647F80"/>
    <w:rsid w:val="00650512"/>
    <w:rsid w:val="0065664B"/>
    <w:rsid w:val="006601AA"/>
    <w:rsid w:val="006604E4"/>
    <w:rsid w:val="00660ED8"/>
    <w:rsid w:val="00663EA9"/>
    <w:rsid w:val="00672E35"/>
    <w:rsid w:val="0067485D"/>
    <w:rsid w:val="00676013"/>
    <w:rsid w:val="00680871"/>
    <w:rsid w:val="006840DD"/>
    <w:rsid w:val="0069007F"/>
    <w:rsid w:val="00693AAC"/>
    <w:rsid w:val="006940A2"/>
    <w:rsid w:val="006945DF"/>
    <w:rsid w:val="00694E97"/>
    <w:rsid w:val="006A088C"/>
    <w:rsid w:val="006A2614"/>
    <w:rsid w:val="006A3C05"/>
    <w:rsid w:val="006A3C28"/>
    <w:rsid w:val="006A57F8"/>
    <w:rsid w:val="006A5ED7"/>
    <w:rsid w:val="006A5EF4"/>
    <w:rsid w:val="006A7233"/>
    <w:rsid w:val="006B0349"/>
    <w:rsid w:val="006B106A"/>
    <w:rsid w:val="006B72F5"/>
    <w:rsid w:val="006C108A"/>
    <w:rsid w:val="006C12DD"/>
    <w:rsid w:val="006C151C"/>
    <w:rsid w:val="006C3406"/>
    <w:rsid w:val="006D149A"/>
    <w:rsid w:val="006D2F51"/>
    <w:rsid w:val="006D453C"/>
    <w:rsid w:val="006D4DBB"/>
    <w:rsid w:val="006D56A8"/>
    <w:rsid w:val="006D5CB3"/>
    <w:rsid w:val="006E0801"/>
    <w:rsid w:val="006E27B4"/>
    <w:rsid w:val="006E5000"/>
    <w:rsid w:val="006E6F63"/>
    <w:rsid w:val="006F06AD"/>
    <w:rsid w:val="006F0EB4"/>
    <w:rsid w:val="006F1298"/>
    <w:rsid w:val="006F2EB4"/>
    <w:rsid w:val="006F5117"/>
    <w:rsid w:val="006F5AD8"/>
    <w:rsid w:val="006F76FA"/>
    <w:rsid w:val="00700EA6"/>
    <w:rsid w:val="00700F74"/>
    <w:rsid w:val="00702013"/>
    <w:rsid w:val="007024B8"/>
    <w:rsid w:val="00703B0B"/>
    <w:rsid w:val="00705CFF"/>
    <w:rsid w:val="00705F0C"/>
    <w:rsid w:val="00707B2E"/>
    <w:rsid w:val="007115E4"/>
    <w:rsid w:val="00711C14"/>
    <w:rsid w:val="00712FED"/>
    <w:rsid w:val="007148AD"/>
    <w:rsid w:val="007153DA"/>
    <w:rsid w:val="00716853"/>
    <w:rsid w:val="00716FC6"/>
    <w:rsid w:val="00720FC9"/>
    <w:rsid w:val="007235B2"/>
    <w:rsid w:val="0072650B"/>
    <w:rsid w:val="0072758E"/>
    <w:rsid w:val="00730A6B"/>
    <w:rsid w:val="00736159"/>
    <w:rsid w:val="00736A3D"/>
    <w:rsid w:val="00743365"/>
    <w:rsid w:val="00744161"/>
    <w:rsid w:val="007468DD"/>
    <w:rsid w:val="00747CBC"/>
    <w:rsid w:val="007518AE"/>
    <w:rsid w:val="00752964"/>
    <w:rsid w:val="00754CA1"/>
    <w:rsid w:val="007556D3"/>
    <w:rsid w:val="00760610"/>
    <w:rsid w:val="00762487"/>
    <w:rsid w:val="00762536"/>
    <w:rsid w:val="00764AE0"/>
    <w:rsid w:val="00764E1E"/>
    <w:rsid w:val="00765B77"/>
    <w:rsid w:val="0077010D"/>
    <w:rsid w:val="007705E7"/>
    <w:rsid w:val="0077476C"/>
    <w:rsid w:val="00777ED6"/>
    <w:rsid w:val="00781814"/>
    <w:rsid w:val="00781854"/>
    <w:rsid w:val="00782608"/>
    <w:rsid w:val="00783BE8"/>
    <w:rsid w:val="00786057"/>
    <w:rsid w:val="007870A1"/>
    <w:rsid w:val="00787EC4"/>
    <w:rsid w:val="007901F8"/>
    <w:rsid w:val="00790DB5"/>
    <w:rsid w:val="00790E9B"/>
    <w:rsid w:val="007921F5"/>
    <w:rsid w:val="00794836"/>
    <w:rsid w:val="00794D1B"/>
    <w:rsid w:val="007969F8"/>
    <w:rsid w:val="00797689"/>
    <w:rsid w:val="007A0955"/>
    <w:rsid w:val="007A1269"/>
    <w:rsid w:val="007A2DFD"/>
    <w:rsid w:val="007A45AD"/>
    <w:rsid w:val="007A6997"/>
    <w:rsid w:val="007A6FE7"/>
    <w:rsid w:val="007B1618"/>
    <w:rsid w:val="007B4796"/>
    <w:rsid w:val="007B4C71"/>
    <w:rsid w:val="007B53B3"/>
    <w:rsid w:val="007C0C7D"/>
    <w:rsid w:val="007C1F91"/>
    <w:rsid w:val="007C26EA"/>
    <w:rsid w:val="007C2873"/>
    <w:rsid w:val="007C4373"/>
    <w:rsid w:val="007C6E74"/>
    <w:rsid w:val="007D2CE9"/>
    <w:rsid w:val="007D480A"/>
    <w:rsid w:val="007D645D"/>
    <w:rsid w:val="007D689F"/>
    <w:rsid w:val="007E14EE"/>
    <w:rsid w:val="007E14F2"/>
    <w:rsid w:val="007E1E89"/>
    <w:rsid w:val="007E1FC3"/>
    <w:rsid w:val="007E2451"/>
    <w:rsid w:val="007E298E"/>
    <w:rsid w:val="007E360B"/>
    <w:rsid w:val="007E40C8"/>
    <w:rsid w:val="007E5440"/>
    <w:rsid w:val="007E5B25"/>
    <w:rsid w:val="007E68D7"/>
    <w:rsid w:val="007E7E9C"/>
    <w:rsid w:val="007F04E7"/>
    <w:rsid w:val="007F6051"/>
    <w:rsid w:val="007F61F9"/>
    <w:rsid w:val="007F65B1"/>
    <w:rsid w:val="00801F0E"/>
    <w:rsid w:val="008020DA"/>
    <w:rsid w:val="0080440E"/>
    <w:rsid w:val="00812359"/>
    <w:rsid w:val="00815BAE"/>
    <w:rsid w:val="00815F50"/>
    <w:rsid w:val="0081622F"/>
    <w:rsid w:val="00817F53"/>
    <w:rsid w:val="00821372"/>
    <w:rsid w:val="00823C38"/>
    <w:rsid w:val="00824FD0"/>
    <w:rsid w:val="00825531"/>
    <w:rsid w:val="0082645B"/>
    <w:rsid w:val="00826B20"/>
    <w:rsid w:val="00830DD1"/>
    <w:rsid w:val="008317A0"/>
    <w:rsid w:val="00831B63"/>
    <w:rsid w:val="00833894"/>
    <w:rsid w:val="00834AFF"/>
    <w:rsid w:val="00835310"/>
    <w:rsid w:val="0083566D"/>
    <w:rsid w:val="00835906"/>
    <w:rsid w:val="0083664B"/>
    <w:rsid w:val="00840C0E"/>
    <w:rsid w:val="00840E02"/>
    <w:rsid w:val="008422C2"/>
    <w:rsid w:val="0084296E"/>
    <w:rsid w:val="00842B39"/>
    <w:rsid w:val="00845612"/>
    <w:rsid w:val="0084672E"/>
    <w:rsid w:val="00846F35"/>
    <w:rsid w:val="00847B77"/>
    <w:rsid w:val="00847FB5"/>
    <w:rsid w:val="0085115F"/>
    <w:rsid w:val="008543E8"/>
    <w:rsid w:val="00854618"/>
    <w:rsid w:val="00854A82"/>
    <w:rsid w:val="008639B1"/>
    <w:rsid w:val="00864BC0"/>
    <w:rsid w:val="00866656"/>
    <w:rsid w:val="00866657"/>
    <w:rsid w:val="00871FE6"/>
    <w:rsid w:val="00875C21"/>
    <w:rsid w:val="00880215"/>
    <w:rsid w:val="00881D56"/>
    <w:rsid w:val="008820B1"/>
    <w:rsid w:val="00882E07"/>
    <w:rsid w:val="00883EB0"/>
    <w:rsid w:val="0088610C"/>
    <w:rsid w:val="00886A5F"/>
    <w:rsid w:val="00887D45"/>
    <w:rsid w:val="00892B6F"/>
    <w:rsid w:val="00892D9B"/>
    <w:rsid w:val="008947D2"/>
    <w:rsid w:val="00895DB6"/>
    <w:rsid w:val="008A01B7"/>
    <w:rsid w:val="008A23A9"/>
    <w:rsid w:val="008A42E6"/>
    <w:rsid w:val="008A659C"/>
    <w:rsid w:val="008A6DC4"/>
    <w:rsid w:val="008A6DDF"/>
    <w:rsid w:val="008A6F77"/>
    <w:rsid w:val="008A7D56"/>
    <w:rsid w:val="008B1101"/>
    <w:rsid w:val="008B520D"/>
    <w:rsid w:val="008B5BBC"/>
    <w:rsid w:val="008B7761"/>
    <w:rsid w:val="008C35B1"/>
    <w:rsid w:val="008C35DB"/>
    <w:rsid w:val="008C3658"/>
    <w:rsid w:val="008C5BA0"/>
    <w:rsid w:val="008C6D10"/>
    <w:rsid w:val="008C7CF2"/>
    <w:rsid w:val="008D203E"/>
    <w:rsid w:val="008D30A8"/>
    <w:rsid w:val="008D6A2F"/>
    <w:rsid w:val="008D6DB1"/>
    <w:rsid w:val="008D7698"/>
    <w:rsid w:val="008D76BC"/>
    <w:rsid w:val="008D7947"/>
    <w:rsid w:val="008E01A9"/>
    <w:rsid w:val="008E14B0"/>
    <w:rsid w:val="008E1672"/>
    <w:rsid w:val="008E242C"/>
    <w:rsid w:val="008E50D8"/>
    <w:rsid w:val="008E56C5"/>
    <w:rsid w:val="008E6338"/>
    <w:rsid w:val="008E6B33"/>
    <w:rsid w:val="008E6E2B"/>
    <w:rsid w:val="008F0359"/>
    <w:rsid w:val="008F13DA"/>
    <w:rsid w:val="008F5DC4"/>
    <w:rsid w:val="008F6506"/>
    <w:rsid w:val="008F670E"/>
    <w:rsid w:val="00905A99"/>
    <w:rsid w:val="009065C6"/>
    <w:rsid w:val="00906A94"/>
    <w:rsid w:val="009102AA"/>
    <w:rsid w:val="0091044E"/>
    <w:rsid w:val="0091247E"/>
    <w:rsid w:val="00912C40"/>
    <w:rsid w:val="00916B90"/>
    <w:rsid w:val="00916D49"/>
    <w:rsid w:val="00916FBD"/>
    <w:rsid w:val="00922691"/>
    <w:rsid w:val="0092716C"/>
    <w:rsid w:val="009278E7"/>
    <w:rsid w:val="00927B0B"/>
    <w:rsid w:val="00927B58"/>
    <w:rsid w:val="009336BC"/>
    <w:rsid w:val="009337F4"/>
    <w:rsid w:val="00933CF5"/>
    <w:rsid w:val="00935B45"/>
    <w:rsid w:val="009445FC"/>
    <w:rsid w:val="0094502C"/>
    <w:rsid w:val="00945866"/>
    <w:rsid w:val="00946AD8"/>
    <w:rsid w:val="009512D6"/>
    <w:rsid w:val="00954457"/>
    <w:rsid w:val="00962E9B"/>
    <w:rsid w:val="00963703"/>
    <w:rsid w:val="00964B41"/>
    <w:rsid w:val="009773DE"/>
    <w:rsid w:val="0097772C"/>
    <w:rsid w:val="0097790F"/>
    <w:rsid w:val="00980DF3"/>
    <w:rsid w:val="0098320C"/>
    <w:rsid w:val="00983A3F"/>
    <w:rsid w:val="00986F73"/>
    <w:rsid w:val="009921E1"/>
    <w:rsid w:val="00993A6B"/>
    <w:rsid w:val="00997354"/>
    <w:rsid w:val="00997609"/>
    <w:rsid w:val="00997939"/>
    <w:rsid w:val="009A172F"/>
    <w:rsid w:val="009A2B18"/>
    <w:rsid w:val="009A6AED"/>
    <w:rsid w:val="009B058F"/>
    <w:rsid w:val="009B16CD"/>
    <w:rsid w:val="009B3D7C"/>
    <w:rsid w:val="009B7489"/>
    <w:rsid w:val="009C01BB"/>
    <w:rsid w:val="009C37D8"/>
    <w:rsid w:val="009C6880"/>
    <w:rsid w:val="009C7264"/>
    <w:rsid w:val="009C7F1B"/>
    <w:rsid w:val="009D0701"/>
    <w:rsid w:val="009D1DA1"/>
    <w:rsid w:val="009D6648"/>
    <w:rsid w:val="009D7D21"/>
    <w:rsid w:val="009E00D0"/>
    <w:rsid w:val="009E1622"/>
    <w:rsid w:val="009E52E5"/>
    <w:rsid w:val="009E54A3"/>
    <w:rsid w:val="009E6399"/>
    <w:rsid w:val="009F0BB3"/>
    <w:rsid w:val="009F2E03"/>
    <w:rsid w:val="00A02172"/>
    <w:rsid w:val="00A027FB"/>
    <w:rsid w:val="00A03030"/>
    <w:rsid w:val="00A03ADC"/>
    <w:rsid w:val="00A12764"/>
    <w:rsid w:val="00A1276E"/>
    <w:rsid w:val="00A13D7F"/>
    <w:rsid w:val="00A144C1"/>
    <w:rsid w:val="00A16438"/>
    <w:rsid w:val="00A1648A"/>
    <w:rsid w:val="00A16F0F"/>
    <w:rsid w:val="00A17AA4"/>
    <w:rsid w:val="00A207D6"/>
    <w:rsid w:val="00A21D5E"/>
    <w:rsid w:val="00A23DC5"/>
    <w:rsid w:val="00A273AC"/>
    <w:rsid w:val="00A303B1"/>
    <w:rsid w:val="00A32487"/>
    <w:rsid w:val="00A33F19"/>
    <w:rsid w:val="00A3488E"/>
    <w:rsid w:val="00A34F91"/>
    <w:rsid w:val="00A37414"/>
    <w:rsid w:val="00A402CC"/>
    <w:rsid w:val="00A417AB"/>
    <w:rsid w:val="00A43146"/>
    <w:rsid w:val="00A452E9"/>
    <w:rsid w:val="00A45983"/>
    <w:rsid w:val="00A45C16"/>
    <w:rsid w:val="00A46043"/>
    <w:rsid w:val="00A511B0"/>
    <w:rsid w:val="00A56698"/>
    <w:rsid w:val="00A5675F"/>
    <w:rsid w:val="00A56C8B"/>
    <w:rsid w:val="00A60A2B"/>
    <w:rsid w:val="00A6169C"/>
    <w:rsid w:val="00A63D86"/>
    <w:rsid w:val="00A65B97"/>
    <w:rsid w:val="00A65DDE"/>
    <w:rsid w:val="00A674B3"/>
    <w:rsid w:val="00A67F37"/>
    <w:rsid w:val="00A702C6"/>
    <w:rsid w:val="00A7500D"/>
    <w:rsid w:val="00A809E1"/>
    <w:rsid w:val="00A82011"/>
    <w:rsid w:val="00A84275"/>
    <w:rsid w:val="00A845E1"/>
    <w:rsid w:val="00A85816"/>
    <w:rsid w:val="00A85959"/>
    <w:rsid w:val="00A87331"/>
    <w:rsid w:val="00A90194"/>
    <w:rsid w:val="00A92013"/>
    <w:rsid w:val="00A924B3"/>
    <w:rsid w:val="00A93C21"/>
    <w:rsid w:val="00A947D0"/>
    <w:rsid w:val="00A95E7E"/>
    <w:rsid w:val="00A97E9F"/>
    <w:rsid w:val="00AA1F6E"/>
    <w:rsid w:val="00AA3717"/>
    <w:rsid w:val="00AA565A"/>
    <w:rsid w:val="00AA6B4B"/>
    <w:rsid w:val="00AA741F"/>
    <w:rsid w:val="00AB130E"/>
    <w:rsid w:val="00AB38C7"/>
    <w:rsid w:val="00AB4A14"/>
    <w:rsid w:val="00AB5BFC"/>
    <w:rsid w:val="00AB5F73"/>
    <w:rsid w:val="00AB6408"/>
    <w:rsid w:val="00AC021D"/>
    <w:rsid w:val="00AC1E04"/>
    <w:rsid w:val="00AC2F76"/>
    <w:rsid w:val="00AC3AA5"/>
    <w:rsid w:val="00AC45D9"/>
    <w:rsid w:val="00AC4DCA"/>
    <w:rsid w:val="00AC7303"/>
    <w:rsid w:val="00AD1611"/>
    <w:rsid w:val="00AD1F0D"/>
    <w:rsid w:val="00AD431D"/>
    <w:rsid w:val="00AD49B6"/>
    <w:rsid w:val="00AD49C5"/>
    <w:rsid w:val="00AE078B"/>
    <w:rsid w:val="00AE19D9"/>
    <w:rsid w:val="00AE19EC"/>
    <w:rsid w:val="00AE4E36"/>
    <w:rsid w:val="00AE5C23"/>
    <w:rsid w:val="00AF046E"/>
    <w:rsid w:val="00AF0B09"/>
    <w:rsid w:val="00AF1103"/>
    <w:rsid w:val="00AF2895"/>
    <w:rsid w:val="00AF79E8"/>
    <w:rsid w:val="00AF7CD7"/>
    <w:rsid w:val="00B01F24"/>
    <w:rsid w:val="00B04AFA"/>
    <w:rsid w:val="00B052FC"/>
    <w:rsid w:val="00B05A1A"/>
    <w:rsid w:val="00B07669"/>
    <w:rsid w:val="00B106DA"/>
    <w:rsid w:val="00B158C7"/>
    <w:rsid w:val="00B17181"/>
    <w:rsid w:val="00B20F14"/>
    <w:rsid w:val="00B21E57"/>
    <w:rsid w:val="00B22817"/>
    <w:rsid w:val="00B247E1"/>
    <w:rsid w:val="00B25D49"/>
    <w:rsid w:val="00B25D51"/>
    <w:rsid w:val="00B3083B"/>
    <w:rsid w:val="00B3108E"/>
    <w:rsid w:val="00B31B72"/>
    <w:rsid w:val="00B34A24"/>
    <w:rsid w:val="00B34E45"/>
    <w:rsid w:val="00B355DC"/>
    <w:rsid w:val="00B36530"/>
    <w:rsid w:val="00B3742C"/>
    <w:rsid w:val="00B41096"/>
    <w:rsid w:val="00B41F53"/>
    <w:rsid w:val="00B46E14"/>
    <w:rsid w:val="00B5383E"/>
    <w:rsid w:val="00B624BF"/>
    <w:rsid w:val="00B63F96"/>
    <w:rsid w:val="00B6522F"/>
    <w:rsid w:val="00B75792"/>
    <w:rsid w:val="00B803FA"/>
    <w:rsid w:val="00B848DA"/>
    <w:rsid w:val="00B86D26"/>
    <w:rsid w:val="00B87AC0"/>
    <w:rsid w:val="00B9676D"/>
    <w:rsid w:val="00B96909"/>
    <w:rsid w:val="00B971EB"/>
    <w:rsid w:val="00B97A8D"/>
    <w:rsid w:val="00B97FC2"/>
    <w:rsid w:val="00BA2EA1"/>
    <w:rsid w:val="00BA3E41"/>
    <w:rsid w:val="00BA72CE"/>
    <w:rsid w:val="00BB1752"/>
    <w:rsid w:val="00BB3679"/>
    <w:rsid w:val="00BB52BB"/>
    <w:rsid w:val="00BB7EAC"/>
    <w:rsid w:val="00BC031B"/>
    <w:rsid w:val="00BC2CEC"/>
    <w:rsid w:val="00BC3319"/>
    <w:rsid w:val="00BC3C64"/>
    <w:rsid w:val="00BC4735"/>
    <w:rsid w:val="00BD2C4E"/>
    <w:rsid w:val="00BD7C4A"/>
    <w:rsid w:val="00BD7FD7"/>
    <w:rsid w:val="00BE0105"/>
    <w:rsid w:val="00BE080B"/>
    <w:rsid w:val="00BE0E37"/>
    <w:rsid w:val="00BE1942"/>
    <w:rsid w:val="00BE3D48"/>
    <w:rsid w:val="00BE5800"/>
    <w:rsid w:val="00BE6447"/>
    <w:rsid w:val="00BF14AA"/>
    <w:rsid w:val="00BF3666"/>
    <w:rsid w:val="00BF3DE6"/>
    <w:rsid w:val="00BF4F4B"/>
    <w:rsid w:val="00C00175"/>
    <w:rsid w:val="00C01C43"/>
    <w:rsid w:val="00C028D0"/>
    <w:rsid w:val="00C04301"/>
    <w:rsid w:val="00C051A0"/>
    <w:rsid w:val="00C07863"/>
    <w:rsid w:val="00C07C16"/>
    <w:rsid w:val="00C151B4"/>
    <w:rsid w:val="00C1703C"/>
    <w:rsid w:val="00C174F1"/>
    <w:rsid w:val="00C20CC7"/>
    <w:rsid w:val="00C23A6F"/>
    <w:rsid w:val="00C26D8B"/>
    <w:rsid w:val="00C26FF8"/>
    <w:rsid w:val="00C30540"/>
    <w:rsid w:val="00C31AD3"/>
    <w:rsid w:val="00C32301"/>
    <w:rsid w:val="00C3246B"/>
    <w:rsid w:val="00C32546"/>
    <w:rsid w:val="00C33D39"/>
    <w:rsid w:val="00C347F5"/>
    <w:rsid w:val="00C35C6D"/>
    <w:rsid w:val="00C36F9B"/>
    <w:rsid w:val="00C41D2F"/>
    <w:rsid w:val="00C44519"/>
    <w:rsid w:val="00C460ED"/>
    <w:rsid w:val="00C53641"/>
    <w:rsid w:val="00C546EE"/>
    <w:rsid w:val="00C554CD"/>
    <w:rsid w:val="00C56000"/>
    <w:rsid w:val="00C62657"/>
    <w:rsid w:val="00C62933"/>
    <w:rsid w:val="00C640E8"/>
    <w:rsid w:val="00C67FAE"/>
    <w:rsid w:val="00C70678"/>
    <w:rsid w:val="00C736EF"/>
    <w:rsid w:val="00C75B6C"/>
    <w:rsid w:val="00C77173"/>
    <w:rsid w:val="00C83D41"/>
    <w:rsid w:val="00C840C7"/>
    <w:rsid w:val="00C8667B"/>
    <w:rsid w:val="00C87090"/>
    <w:rsid w:val="00C8723C"/>
    <w:rsid w:val="00C902C0"/>
    <w:rsid w:val="00C91319"/>
    <w:rsid w:val="00C94496"/>
    <w:rsid w:val="00C9555A"/>
    <w:rsid w:val="00C9558E"/>
    <w:rsid w:val="00C963F0"/>
    <w:rsid w:val="00CA0AB7"/>
    <w:rsid w:val="00CA7EB1"/>
    <w:rsid w:val="00CB5198"/>
    <w:rsid w:val="00CB579E"/>
    <w:rsid w:val="00CB6032"/>
    <w:rsid w:val="00CC011A"/>
    <w:rsid w:val="00CC0E07"/>
    <w:rsid w:val="00CC3DF6"/>
    <w:rsid w:val="00CC4B50"/>
    <w:rsid w:val="00CC5BB6"/>
    <w:rsid w:val="00CC6CAF"/>
    <w:rsid w:val="00CC6F8F"/>
    <w:rsid w:val="00CD52DE"/>
    <w:rsid w:val="00CD5336"/>
    <w:rsid w:val="00CD6F93"/>
    <w:rsid w:val="00CE28CC"/>
    <w:rsid w:val="00CE36A3"/>
    <w:rsid w:val="00CE4105"/>
    <w:rsid w:val="00CE49E6"/>
    <w:rsid w:val="00CE4CC6"/>
    <w:rsid w:val="00CF0FC7"/>
    <w:rsid w:val="00CF1960"/>
    <w:rsid w:val="00CF2322"/>
    <w:rsid w:val="00CF4C62"/>
    <w:rsid w:val="00CF5580"/>
    <w:rsid w:val="00CF5D53"/>
    <w:rsid w:val="00CF661D"/>
    <w:rsid w:val="00CF7233"/>
    <w:rsid w:val="00D022F0"/>
    <w:rsid w:val="00D02614"/>
    <w:rsid w:val="00D0720B"/>
    <w:rsid w:val="00D13F0B"/>
    <w:rsid w:val="00D167D0"/>
    <w:rsid w:val="00D16851"/>
    <w:rsid w:val="00D20185"/>
    <w:rsid w:val="00D206A4"/>
    <w:rsid w:val="00D217DA"/>
    <w:rsid w:val="00D21CAD"/>
    <w:rsid w:val="00D232B8"/>
    <w:rsid w:val="00D23BBE"/>
    <w:rsid w:val="00D27B73"/>
    <w:rsid w:val="00D30092"/>
    <w:rsid w:val="00D313E2"/>
    <w:rsid w:val="00D31721"/>
    <w:rsid w:val="00D32BE0"/>
    <w:rsid w:val="00D3630A"/>
    <w:rsid w:val="00D36CD7"/>
    <w:rsid w:val="00D4102A"/>
    <w:rsid w:val="00D41127"/>
    <w:rsid w:val="00D41E87"/>
    <w:rsid w:val="00D4375C"/>
    <w:rsid w:val="00D46ABC"/>
    <w:rsid w:val="00D47724"/>
    <w:rsid w:val="00D51861"/>
    <w:rsid w:val="00D525C7"/>
    <w:rsid w:val="00D531B9"/>
    <w:rsid w:val="00D53E84"/>
    <w:rsid w:val="00D57AB1"/>
    <w:rsid w:val="00D6071F"/>
    <w:rsid w:val="00D612CC"/>
    <w:rsid w:val="00D61C4B"/>
    <w:rsid w:val="00D62F24"/>
    <w:rsid w:val="00D631B9"/>
    <w:rsid w:val="00D6485D"/>
    <w:rsid w:val="00D65431"/>
    <w:rsid w:val="00D65FCF"/>
    <w:rsid w:val="00D67C5E"/>
    <w:rsid w:val="00D70098"/>
    <w:rsid w:val="00D709AE"/>
    <w:rsid w:val="00D7116C"/>
    <w:rsid w:val="00D71E7C"/>
    <w:rsid w:val="00D72264"/>
    <w:rsid w:val="00D7235C"/>
    <w:rsid w:val="00D7441E"/>
    <w:rsid w:val="00D74D1C"/>
    <w:rsid w:val="00D75134"/>
    <w:rsid w:val="00D75845"/>
    <w:rsid w:val="00D76AFF"/>
    <w:rsid w:val="00D77F6D"/>
    <w:rsid w:val="00D80626"/>
    <w:rsid w:val="00D81FAF"/>
    <w:rsid w:val="00D82225"/>
    <w:rsid w:val="00D832CE"/>
    <w:rsid w:val="00D845BC"/>
    <w:rsid w:val="00D90D06"/>
    <w:rsid w:val="00D92D7C"/>
    <w:rsid w:val="00D94670"/>
    <w:rsid w:val="00D94FD9"/>
    <w:rsid w:val="00D96DEA"/>
    <w:rsid w:val="00DA08D1"/>
    <w:rsid w:val="00DA1FD7"/>
    <w:rsid w:val="00DA23EE"/>
    <w:rsid w:val="00DA27F6"/>
    <w:rsid w:val="00DA3347"/>
    <w:rsid w:val="00DA38AF"/>
    <w:rsid w:val="00DA3A5C"/>
    <w:rsid w:val="00DA3AC9"/>
    <w:rsid w:val="00DA3DE6"/>
    <w:rsid w:val="00DA435F"/>
    <w:rsid w:val="00DA547F"/>
    <w:rsid w:val="00DA65E4"/>
    <w:rsid w:val="00DA7253"/>
    <w:rsid w:val="00DB024E"/>
    <w:rsid w:val="00DB0B34"/>
    <w:rsid w:val="00DB0BD2"/>
    <w:rsid w:val="00DB3C21"/>
    <w:rsid w:val="00DB4F1D"/>
    <w:rsid w:val="00DB5083"/>
    <w:rsid w:val="00DC252C"/>
    <w:rsid w:val="00DC40A8"/>
    <w:rsid w:val="00DC4A9A"/>
    <w:rsid w:val="00DC5001"/>
    <w:rsid w:val="00DC5C0B"/>
    <w:rsid w:val="00DC6E9E"/>
    <w:rsid w:val="00DC7DDC"/>
    <w:rsid w:val="00DD1644"/>
    <w:rsid w:val="00DD32D7"/>
    <w:rsid w:val="00DD75E3"/>
    <w:rsid w:val="00DE2BFE"/>
    <w:rsid w:val="00DE35D1"/>
    <w:rsid w:val="00DE73F4"/>
    <w:rsid w:val="00DF08E4"/>
    <w:rsid w:val="00DF1310"/>
    <w:rsid w:val="00DF2573"/>
    <w:rsid w:val="00DF2982"/>
    <w:rsid w:val="00DF321C"/>
    <w:rsid w:val="00DF6F37"/>
    <w:rsid w:val="00DF79B6"/>
    <w:rsid w:val="00E00E22"/>
    <w:rsid w:val="00E02EFC"/>
    <w:rsid w:val="00E05FA1"/>
    <w:rsid w:val="00E07186"/>
    <w:rsid w:val="00E11EC3"/>
    <w:rsid w:val="00E12189"/>
    <w:rsid w:val="00E13E1D"/>
    <w:rsid w:val="00E14A35"/>
    <w:rsid w:val="00E14AE4"/>
    <w:rsid w:val="00E14E23"/>
    <w:rsid w:val="00E165AE"/>
    <w:rsid w:val="00E2274B"/>
    <w:rsid w:val="00E23776"/>
    <w:rsid w:val="00E2424B"/>
    <w:rsid w:val="00E3157C"/>
    <w:rsid w:val="00E32B35"/>
    <w:rsid w:val="00E33FF4"/>
    <w:rsid w:val="00E355CB"/>
    <w:rsid w:val="00E374A6"/>
    <w:rsid w:val="00E37735"/>
    <w:rsid w:val="00E40AB4"/>
    <w:rsid w:val="00E425B8"/>
    <w:rsid w:val="00E4551E"/>
    <w:rsid w:val="00E53504"/>
    <w:rsid w:val="00E55401"/>
    <w:rsid w:val="00E5659D"/>
    <w:rsid w:val="00E56722"/>
    <w:rsid w:val="00E657A7"/>
    <w:rsid w:val="00E67415"/>
    <w:rsid w:val="00E714E8"/>
    <w:rsid w:val="00E71A78"/>
    <w:rsid w:val="00E73EC0"/>
    <w:rsid w:val="00E74A54"/>
    <w:rsid w:val="00E7574C"/>
    <w:rsid w:val="00E7704C"/>
    <w:rsid w:val="00E83A77"/>
    <w:rsid w:val="00E86ADB"/>
    <w:rsid w:val="00E870DA"/>
    <w:rsid w:val="00E8737C"/>
    <w:rsid w:val="00E87D55"/>
    <w:rsid w:val="00E90A01"/>
    <w:rsid w:val="00E9231F"/>
    <w:rsid w:val="00E931B2"/>
    <w:rsid w:val="00E93227"/>
    <w:rsid w:val="00E93278"/>
    <w:rsid w:val="00E93B35"/>
    <w:rsid w:val="00E96F26"/>
    <w:rsid w:val="00EA0CE8"/>
    <w:rsid w:val="00EA4250"/>
    <w:rsid w:val="00EA6EF8"/>
    <w:rsid w:val="00EB2AD0"/>
    <w:rsid w:val="00EB4582"/>
    <w:rsid w:val="00EB7618"/>
    <w:rsid w:val="00EC0578"/>
    <w:rsid w:val="00EC1A2D"/>
    <w:rsid w:val="00EC53C6"/>
    <w:rsid w:val="00EC5677"/>
    <w:rsid w:val="00ED0454"/>
    <w:rsid w:val="00ED32F1"/>
    <w:rsid w:val="00ED6349"/>
    <w:rsid w:val="00EE0282"/>
    <w:rsid w:val="00EE0388"/>
    <w:rsid w:val="00EE137B"/>
    <w:rsid w:val="00EE1C9E"/>
    <w:rsid w:val="00EE372C"/>
    <w:rsid w:val="00EE44E3"/>
    <w:rsid w:val="00EE4D0A"/>
    <w:rsid w:val="00EE4E64"/>
    <w:rsid w:val="00EE656F"/>
    <w:rsid w:val="00EE74A2"/>
    <w:rsid w:val="00EE77B2"/>
    <w:rsid w:val="00EF0EE0"/>
    <w:rsid w:val="00EF30EA"/>
    <w:rsid w:val="00EF37E5"/>
    <w:rsid w:val="00EF59BC"/>
    <w:rsid w:val="00EF70A1"/>
    <w:rsid w:val="00EF766C"/>
    <w:rsid w:val="00F022D4"/>
    <w:rsid w:val="00F02938"/>
    <w:rsid w:val="00F03D59"/>
    <w:rsid w:val="00F067AD"/>
    <w:rsid w:val="00F078DD"/>
    <w:rsid w:val="00F10F2B"/>
    <w:rsid w:val="00F13A4A"/>
    <w:rsid w:val="00F16592"/>
    <w:rsid w:val="00F20523"/>
    <w:rsid w:val="00F20617"/>
    <w:rsid w:val="00F2260A"/>
    <w:rsid w:val="00F227CD"/>
    <w:rsid w:val="00F22B36"/>
    <w:rsid w:val="00F23681"/>
    <w:rsid w:val="00F30D36"/>
    <w:rsid w:val="00F316AC"/>
    <w:rsid w:val="00F32ADC"/>
    <w:rsid w:val="00F33BAD"/>
    <w:rsid w:val="00F33E5E"/>
    <w:rsid w:val="00F34BFC"/>
    <w:rsid w:val="00F35E49"/>
    <w:rsid w:val="00F3738F"/>
    <w:rsid w:val="00F37551"/>
    <w:rsid w:val="00F37E59"/>
    <w:rsid w:val="00F402B9"/>
    <w:rsid w:val="00F44172"/>
    <w:rsid w:val="00F442E6"/>
    <w:rsid w:val="00F445B5"/>
    <w:rsid w:val="00F453F2"/>
    <w:rsid w:val="00F464A4"/>
    <w:rsid w:val="00F46842"/>
    <w:rsid w:val="00F474E3"/>
    <w:rsid w:val="00F5011C"/>
    <w:rsid w:val="00F51D5C"/>
    <w:rsid w:val="00F52B7B"/>
    <w:rsid w:val="00F52EFB"/>
    <w:rsid w:val="00F570DC"/>
    <w:rsid w:val="00F61753"/>
    <w:rsid w:val="00F61CCC"/>
    <w:rsid w:val="00F61EF8"/>
    <w:rsid w:val="00F621F2"/>
    <w:rsid w:val="00F6319C"/>
    <w:rsid w:val="00F63CAB"/>
    <w:rsid w:val="00F6527B"/>
    <w:rsid w:val="00F71623"/>
    <w:rsid w:val="00F72C4E"/>
    <w:rsid w:val="00F756DF"/>
    <w:rsid w:val="00F761B7"/>
    <w:rsid w:val="00F76F9E"/>
    <w:rsid w:val="00F775DF"/>
    <w:rsid w:val="00F7780E"/>
    <w:rsid w:val="00F77926"/>
    <w:rsid w:val="00F80B3C"/>
    <w:rsid w:val="00F8219C"/>
    <w:rsid w:val="00F844E5"/>
    <w:rsid w:val="00F918AD"/>
    <w:rsid w:val="00F95DFC"/>
    <w:rsid w:val="00FA03FA"/>
    <w:rsid w:val="00FA109C"/>
    <w:rsid w:val="00FA1C63"/>
    <w:rsid w:val="00FA383E"/>
    <w:rsid w:val="00FA448A"/>
    <w:rsid w:val="00FA5127"/>
    <w:rsid w:val="00FA5658"/>
    <w:rsid w:val="00FA5FE6"/>
    <w:rsid w:val="00FA7ADB"/>
    <w:rsid w:val="00FB2CEB"/>
    <w:rsid w:val="00FB3055"/>
    <w:rsid w:val="00FB5B95"/>
    <w:rsid w:val="00FB6D7A"/>
    <w:rsid w:val="00FC2E68"/>
    <w:rsid w:val="00FC43DA"/>
    <w:rsid w:val="00FC694A"/>
    <w:rsid w:val="00FC77E6"/>
    <w:rsid w:val="00FC7F4C"/>
    <w:rsid w:val="00FD0FAE"/>
    <w:rsid w:val="00FD11BC"/>
    <w:rsid w:val="00FD3623"/>
    <w:rsid w:val="00FD38E3"/>
    <w:rsid w:val="00FD738E"/>
    <w:rsid w:val="00FE1D5C"/>
    <w:rsid w:val="00FE1DB8"/>
    <w:rsid w:val="00FE2E74"/>
    <w:rsid w:val="00FE315A"/>
    <w:rsid w:val="00FE5141"/>
    <w:rsid w:val="00FE5CAD"/>
    <w:rsid w:val="00FE6349"/>
    <w:rsid w:val="00FE6BBA"/>
    <w:rsid w:val="00FE7A58"/>
    <w:rsid w:val="00FF0620"/>
    <w:rsid w:val="00FF0F38"/>
    <w:rsid w:val="00FF16A0"/>
    <w:rsid w:val="00FF284B"/>
    <w:rsid w:val="00FF2F48"/>
    <w:rsid w:val="00FF419C"/>
    <w:rsid w:val="00FF5976"/>
    <w:rsid w:val="00FF6269"/>
    <w:rsid w:val="00FF7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1f0c2"/>
    </o:shapedefaults>
    <o:shapelayout v:ext="edit">
      <o:idmap v:ext="edit" data="1"/>
    </o:shapelayout>
  </w:shapeDefaults>
  <w:decimalSymbol w:val="."/>
  <w:listSeparator w:val=";"/>
  <w14:docId w14:val="29FA4AA2"/>
  <w15:docId w15:val="{46348DA0-9255-48C8-AE67-4331E60A5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5">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0" w:semiHidden="1" w:unhideWhenUsed="1"/>
    <w:lsdException w:name="HTML Sample" w:locked="0" w:semiHidden="1" w:unhideWhenUsed="1"/>
    <w:lsdException w:name="HTML Typewriter" w:semiHidden="1" w:unhideWhenUsed="1"/>
    <w:lsdException w:name="HTML Variable" w:semiHidden="1" w:unhideWhenUsed="1"/>
    <w:lsdException w:name="Normal Table" w:locked="0"/>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locked="0" w:semiHidden="1" w:unhideWhenUsed="1"/>
    <w:lsdException w:name="Table Grid" w:locked="0"/>
    <w:lsdException w:name="Placeholder Text" w:locked="0"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atentStyles>
  <w:style w:type="paragraph" w:default="1" w:styleId="Normal">
    <w:name w:val="Normal"/>
    <w:qFormat/>
    <w:rsid w:val="00CE4CC6"/>
    <w:pPr>
      <w:spacing w:after="120" w:line="300" w:lineRule="exact"/>
      <w:ind w:left="720"/>
    </w:pPr>
    <w:rPr>
      <w:sz w:val="22"/>
      <w:szCs w:val="22"/>
      <w:lang w:eastAsia="ja-JP"/>
    </w:rPr>
  </w:style>
  <w:style w:type="paragraph" w:styleId="Heading1">
    <w:name w:val="heading 1"/>
    <w:next w:val="Normal"/>
    <w:qFormat/>
    <w:rsid w:val="001A11C8"/>
    <w:pPr>
      <w:keepNext/>
      <w:keepLines/>
      <w:suppressAutoHyphens/>
      <w:snapToGrid w:val="0"/>
      <w:spacing w:before="480" w:after="120" w:line="360" w:lineRule="exact"/>
      <w:outlineLvl w:val="0"/>
    </w:pPr>
    <w:rPr>
      <w:rFonts w:ascii="Arial" w:hAnsi="Arial" w:cs="Tahoma"/>
      <w:b/>
      <w:bCs/>
      <w:kern w:val="32"/>
      <w:sz w:val="36"/>
      <w:szCs w:val="32"/>
      <w:lang w:eastAsia="ja-JP"/>
    </w:rPr>
  </w:style>
  <w:style w:type="paragraph" w:styleId="Heading2">
    <w:name w:val="heading 2"/>
    <w:basedOn w:val="Heading1"/>
    <w:next w:val="Normal"/>
    <w:qFormat/>
    <w:rsid w:val="00744161"/>
    <w:pPr>
      <w:spacing w:before="240" w:after="0" w:line="380" w:lineRule="exact"/>
      <w:outlineLvl w:val="1"/>
    </w:pPr>
    <w:rPr>
      <w:bCs w:val="0"/>
      <w:iCs/>
      <w:sz w:val="34"/>
      <w:szCs w:val="20"/>
    </w:rPr>
  </w:style>
  <w:style w:type="paragraph" w:styleId="Heading3">
    <w:name w:val="heading 3"/>
    <w:basedOn w:val="Heading2"/>
    <w:next w:val="Normal"/>
    <w:link w:val="Heading3Char"/>
    <w:qFormat/>
    <w:rsid w:val="00744161"/>
    <w:pPr>
      <w:outlineLvl w:val="2"/>
    </w:pPr>
    <w:rPr>
      <w:rFonts w:cs="Arial"/>
      <w:bCs/>
      <w:sz w:val="28"/>
      <w:szCs w:val="22"/>
    </w:rPr>
  </w:style>
  <w:style w:type="paragraph" w:styleId="Heading4">
    <w:name w:val="heading 4"/>
    <w:basedOn w:val="Normal"/>
    <w:next w:val="Normal"/>
    <w:link w:val="Heading4Char"/>
    <w:qFormat/>
    <w:rsid w:val="00744161"/>
    <w:pPr>
      <w:keepNext/>
      <w:keepLines/>
      <w:suppressAutoHyphens/>
      <w:spacing w:before="180" w:after="0"/>
      <w:outlineLvl w:val="3"/>
    </w:pPr>
    <w:rPr>
      <w:rFonts w:ascii="Arial" w:hAnsi="Arial"/>
      <w:b/>
      <w:bCs/>
      <w:sz w:val="24"/>
      <w:szCs w:val="24"/>
    </w:rPr>
  </w:style>
  <w:style w:type="paragraph" w:styleId="Heading5">
    <w:name w:val="heading 5"/>
    <w:basedOn w:val="Normal"/>
    <w:next w:val="Normal"/>
    <w:link w:val="Heading5Char"/>
    <w:locked/>
    <w:rsid w:val="000A6C3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ocked/>
    <w:rsid w:val="006F1298"/>
    <w:pPr>
      <w:spacing w:before="240" w:after="60"/>
      <w:outlineLvl w:val="5"/>
    </w:pPr>
    <w:rPr>
      <w:b/>
      <w:bCs/>
    </w:rPr>
  </w:style>
  <w:style w:type="paragraph" w:styleId="Heading9">
    <w:name w:val="heading 9"/>
    <w:basedOn w:val="Normal"/>
    <w:next w:val="Normal"/>
    <w:locked/>
    <w:rsid w:val="002B34C7"/>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locked/>
    <w:rsid w:val="003D4353"/>
    <w:rPr>
      <w:rFonts w:ascii="Tahoma" w:hAnsi="Tahoma" w:cs="Tahoma"/>
      <w:sz w:val="16"/>
      <w:szCs w:val="16"/>
    </w:rPr>
  </w:style>
  <w:style w:type="paragraph" w:customStyle="1" w:styleId="Legalese">
    <w:name w:val="Legalese"/>
    <w:basedOn w:val="Normal"/>
    <w:link w:val="LegaleseChar"/>
    <w:rsid w:val="006F1298"/>
    <w:pPr>
      <w:spacing w:line="200" w:lineRule="exact"/>
    </w:pPr>
    <w:rPr>
      <w:rFonts w:ascii="Arial" w:hAnsi="Arial"/>
      <w:sz w:val="16"/>
      <w:szCs w:val="16"/>
    </w:rPr>
  </w:style>
  <w:style w:type="character" w:customStyle="1" w:styleId="LegaleseChar">
    <w:name w:val="Legalese Char"/>
    <w:basedOn w:val="DefaultParagraphFont"/>
    <w:link w:val="Legalese"/>
    <w:rsid w:val="004C013A"/>
    <w:rPr>
      <w:rFonts w:ascii="Arial" w:eastAsia="MS Mincho" w:hAnsi="Arial"/>
      <w:sz w:val="16"/>
      <w:szCs w:val="16"/>
      <w:lang w:val="en-US" w:eastAsia="ja-JP" w:bidi="ar-SA"/>
    </w:rPr>
  </w:style>
  <w:style w:type="paragraph" w:customStyle="1" w:styleId="Byline">
    <w:name w:val="Byline"/>
    <w:basedOn w:val="Normal"/>
    <w:link w:val="BylineChar"/>
    <w:semiHidden/>
    <w:rsid w:val="00BB3679"/>
    <w:pPr>
      <w:spacing w:line="220" w:lineRule="exact"/>
      <w:contextualSpacing/>
    </w:pPr>
    <w:rPr>
      <w:rFonts w:ascii="Arial" w:hAnsi="Arial" w:cs="Arial"/>
      <w:sz w:val="16"/>
      <w:szCs w:val="16"/>
    </w:rPr>
  </w:style>
  <w:style w:type="character" w:customStyle="1" w:styleId="BylineChar">
    <w:name w:val="Byline Char"/>
    <w:basedOn w:val="DefaultParagraphFont"/>
    <w:link w:val="Byline"/>
    <w:rsid w:val="00E2274B"/>
    <w:rPr>
      <w:rFonts w:ascii="Arial" w:eastAsia="MS Mincho" w:hAnsi="Arial" w:cs="Arial"/>
      <w:sz w:val="16"/>
      <w:szCs w:val="16"/>
      <w:lang w:val="en-US" w:eastAsia="ja-JP" w:bidi="ar-SA"/>
    </w:rPr>
  </w:style>
  <w:style w:type="paragraph" w:customStyle="1" w:styleId="DocumentTitle">
    <w:name w:val="Document Title"/>
    <w:next w:val="Byline"/>
    <w:qFormat/>
    <w:rsid w:val="00C963F0"/>
    <w:pPr>
      <w:spacing w:before="2880" w:after="360"/>
      <w:ind w:right="2160"/>
    </w:pPr>
    <w:rPr>
      <w:rFonts w:ascii="Arial" w:hAnsi="Arial" w:cs="Tahoma"/>
      <w:bCs/>
      <w:kern w:val="32"/>
      <w:sz w:val="36"/>
      <w:szCs w:val="36"/>
      <w:lang w:eastAsia="ja-JP"/>
    </w:rPr>
  </w:style>
  <w:style w:type="paragraph" w:customStyle="1" w:styleId="AbstractTitle">
    <w:name w:val="Abstract Title"/>
    <w:basedOn w:val="Heading3"/>
    <w:semiHidden/>
    <w:locked/>
    <w:rsid w:val="00AE5C23"/>
    <w:pPr>
      <w:pBdr>
        <w:top w:val="single" w:sz="4" w:space="4" w:color="auto"/>
      </w:pBdr>
      <w:spacing w:before="480"/>
    </w:pPr>
  </w:style>
  <w:style w:type="paragraph" w:customStyle="1" w:styleId="Abstract">
    <w:name w:val="Abstract"/>
    <w:basedOn w:val="Normal"/>
    <w:semiHidden/>
    <w:locked/>
    <w:rsid w:val="00AE5C23"/>
    <w:pPr>
      <w:pBdr>
        <w:bottom w:val="single" w:sz="4" w:space="6" w:color="auto"/>
      </w:pBdr>
    </w:pPr>
    <w:rPr>
      <w:rFonts w:ascii="Arial" w:hAnsi="Arial"/>
      <w:sz w:val="20"/>
    </w:rPr>
  </w:style>
  <w:style w:type="paragraph" w:styleId="TOC1">
    <w:name w:val="toc 1"/>
    <w:next w:val="Normal"/>
    <w:autoRedefine/>
    <w:uiPriority w:val="39"/>
    <w:rsid w:val="00815F50"/>
    <w:pPr>
      <w:tabs>
        <w:tab w:val="right" w:leader="dot" w:pos="8990"/>
      </w:tabs>
      <w:spacing w:before="120" w:after="120" w:line="300" w:lineRule="exact"/>
    </w:pPr>
    <w:rPr>
      <w:rFonts w:asciiTheme="minorHAnsi" w:hAnsiTheme="minorHAnsi"/>
      <w:b/>
      <w:bCs/>
      <w:caps/>
      <w:noProof/>
      <w:color w:val="000000" w:themeColor="text1"/>
      <w:lang w:eastAsia="ja-JP"/>
    </w:rPr>
  </w:style>
  <w:style w:type="paragraph" w:styleId="TOC3">
    <w:name w:val="toc 3"/>
    <w:next w:val="Normal"/>
    <w:autoRedefine/>
    <w:uiPriority w:val="39"/>
    <w:rsid w:val="00815F50"/>
    <w:pPr>
      <w:spacing w:line="300" w:lineRule="exact"/>
      <w:ind w:left="440"/>
    </w:pPr>
    <w:rPr>
      <w:rFonts w:asciiTheme="minorHAnsi" w:hAnsiTheme="minorHAnsi"/>
      <w:i/>
      <w:iCs/>
      <w:lang w:eastAsia="ja-JP"/>
    </w:rPr>
  </w:style>
  <w:style w:type="paragraph" w:styleId="TOC2">
    <w:name w:val="toc 2"/>
    <w:next w:val="Normal"/>
    <w:autoRedefine/>
    <w:uiPriority w:val="39"/>
    <w:rsid w:val="00815F50"/>
    <w:pPr>
      <w:spacing w:line="300" w:lineRule="exact"/>
      <w:ind w:left="220"/>
    </w:pPr>
    <w:rPr>
      <w:rFonts w:asciiTheme="minorHAnsi" w:hAnsiTheme="minorHAnsi"/>
      <w:smallCaps/>
      <w:lang w:eastAsia="ja-JP"/>
    </w:rPr>
  </w:style>
  <w:style w:type="character" w:styleId="Hyperlink">
    <w:name w:val="Hyperlink"/>
    <w:basedOn w:val="DefaultParagraphFont"/>
    <w:uiPriority w:val="99"/>
    <w:qFormat/>
    <w:rsid w:val="005D7BD9"/>
    <w:rPr>
      <w:color w:val="0000FF"/>
      <w:u w:val="none"/>
    </w:rPr>
  </w:style>
  <w:style w:type="paragraph" w:customStyle="1" w:styleId="Contents">
    <w:name w:val="Contents"/>
    <w:semiHidden/>
    <w:locked/>
    <w:rsid w:val="007969F8"/>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ocked/>
    <w:rsid w:val="006F1298"/>
    <w:pPr>
      <w:pBdr>
        <w:bottom w:val="single" w:sz="4" w:space="1" w:color="auto"/>
      </w:pBdr>
      <w:tabs>
        <w:tab w:val="right" w:pos="7920"/>
        <w:tab w:val="right" w:pos="8640"/>
      </w:tabs>
      <w:ind w:left="0"/>
    </w:pPr>
    <w:rPr>
      <w:rFonts w:ascii="Arial" w:hAnsi="Arial"/>
      <w:b/>
      <w:noProof/>
      <w:sz w:val="16"/>
    </w:rPr>
  </w:style>
  <w:style w:type="paragraph" w:styleId="Footer">
    <w:name w:val="footer"/>
    <w:basedOn w:val="Normal"/>
    <w:link w:val="FooterChar"/>
    <w:rsid w:val="003525D3"/>
    <w:pPr>
      <w:tabs>
        <w:tab w:val="center" w:pos="4320"/>
        <w:tab w:val="right" w:pos="8640"/>
      </w:tabs>
    </w:pPr>
  </w:style>
  <w:style w:type="character" w:styleId="PageNumber">
    <w:name w:val="page number"/>
    <w:basedOn w:val="DefaultParagraphFont"/>
    <w:locked/>
    <w:rsid w:val="00922691"/>
  </w:style>
  <w:style w:type="paragraph" w:customStyle="1" w:styleId="LogoMod">
    <w:name w:val="Logo_Mod"/>
    <w:basedOn w:val="Normal"/>
    <w:semiHidden/>
    <w:locked/>
    <w:rsid w:val="006F1298"/>
    <w:pPr>
      <w:framePr w:w="4626" w:h="1726" w:hRule="exact" w:hSpace="187" w:wrap="around" w:vAnchor="page" w:hAnchor="page" w:x="849" w:y="721" w:anchorLock="1"/>
      <w:spacing w:after="160" w:line="240" w:lineRule="atLeast"/>
      <w:ind w:left="0"/>
    </w:pPr>
    <w:rPr>
      <w:rFonts w:eastAsia="Times New Roman"/>
      <w:sz w:val="21"/>
      <w:szCs w:val="20"/>
      <w:lang w:eastAsia="en-US"/>
    </w:rPr>
  </w:style>
  <w:style w:type="paragraph" w:customStyle="1" w:styleId="Lb1">
    <w:name w:val="Lb1"/>
    <w:aliases w:val="List Bullet1,List Bnormalllet1,List BnormallleLab 3: Characterizing and Analyzing DHCP Traffict1"/>
    <w:basedOn w:val="Normal"/>
    <w:qFormat/>
    <w:rsid w:val="00E12189"/>
    <w:pPr>
      <w:numPr>
        <w:numId w:val="5"/>
      </w:numPr>
      <w:tabs>
        <w:tab w:val="left" w:pos="720"/>
      </w:tabs>
      <w:spacing w:after="60"/>
    </w:pPr>
  </w:style>
  <w:style w:type="paragraph" w:customStyle="1" w:styleId="Lb2">
    <w:name w:val="Lb2"/>
    <w:basedOn w:val="Normal"/>
    <w:qFormat/>
    <w:rsid w:val="00CE4105"/>
    <w:pPr>
      <w:numPr>
        <w:numId w:val="4"/>
      </w:numPr>
    </w:pPr>
  </w:style>
  <w:style w:type="paragraph" w:customStyle="1" w:styleId="CodeNumbered">
    <w:name w:val="Code Numbered"/>
    <w:basedOn w:val="Code"/>
    <w:locked/>
    <w:rsid w:val="004E4BB2"/>
    <w:pPr>
      <w:numPr>
        <w:numId w:val="7"/>
      </w:numPr>
      <w:ind w:left="1080" w:hanging="360"/>
    </w:pPr>
  </w:style>
  <w:style w:type="paragraph" w:customStyle="1" w:styleId="Code">
    <w:name w:val="Code"/>
    <w:basedOn w:val="Normal"/>
    <w:qFormat/>
    <w:rsid w:val="00895DB6"/>
    <w:pPr>
      <w:shd w:val="clear" w:color="auto" w:fill="E6E6E6"/>
      <w:spacing w:before="180" w:line="220" w:lineRule="exact"/>
      <w:contextualSpacing/>
    </w:pPr>
    <w:rPr>
      <w:rFonts w:ascii="Lucida Sans Typewriter" w:hAnsi="Lucida Sans Typewriter"/>
      <w:sz w:val="16"/>
      <w:szCs w:val="16"/>
    </w:rPr>
  </w:style>
  <w:style w:type="paragraph" w:customStyle="1" w:styleId="Note">
    <w:name w:val="Note"/>
    <w:qFormat/>
    <w:rsid w:val="00EE4D0A"/>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Arial" w:hAnsi="Arial" w:cs="Tahoma"/>
      <w:bCs/>
      <w:kern w:val="32"/>
      <w:lang w:eastAsia="ja-JP"/>
    </w:rPr>
  </w:style>
  <w:style w:type="paragraph" w:customStyle="1" w:styleId="Art">
    <w:name w:val="Art"/>
    <w:basedOn w:val="Normal"/>
    <w:qFormat/>
    <w:rsid w:val="00C9555A"/>
    <w:pPr>
      <w:pBdr>
        <w:bottom w:val="single" w:sz="8" w:space="6" w:color="808080"/>
      </w:pBdr>
      <w:spacing w:line="240" w:lineRule="auto"/>
      <w:ind w:left="864" w:hanging="144"/>
      <w:jc w:val="center"/>
    </w:pPr>
  </w:style>
  <w:style w:type="table" w:styleId="TableGrid">
    <w:name w:val="Table Grid"/>
    <w:basedOn w:val="TableNormal"/>
    <w:semiHidden/>
    <w:locked/>
    <w:rsid w:val="00276429"/>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1A11C8"/>
    <w:pPr>
      <w:spacing w:before="40" w:after="60" w:line="220" w:lineRule="exact"/>
      <w:ind w:left="72"/>
    </w:pPr>
    <w:rPr>
      <w:rFonts w:ascii="Arial" w:hAnsi="Arial"/>
      <w:sz w:val="18"/>
      <w:szCs w:val="18"/>
    </w:rPr>
  </w:style>
  <w:style w:type="paragraph" w:customStyle="1" w:styleId="TableTitle">
    <w:name w:val="Table Title"/>
    <w:basedOn w:val="Heading5W"/>
    <w:qFormat/>
    <w:rsid w:val="00B5383E"/>
  </w:style>
  <w:style w:type="paragraph" w:customStyle="1" w:styleId="TableHead">
    <w:name w:val="Table Head"/>
    <w:basedOn w:val="Normal"/>
    <w:qFormat/>
    <w:rsid w:val="001A11C8"/>
    <w:pPr>
      <w:suppressAutoHyphens/>
      <w:spacing w:before="40" w:after="40" w:line="220" w:lineRule="exact"/>
      <w:ind w:left="72"/>
    </w:pPr>
    <w:rPr>
      <w:rFonts w:ascii="Arial" w:hAnsi="Arial"/>
      <w:b/>
      <w:sz w:val="18"/>
      <w:szCs w:val="18"/>
    </w:rPr>
  </w:style>
  <w:style w:type="paragraph" w:customStyle="1" w:styleId="Lp1">
    <w:name w:val="Lp1"/>
    <w:basedOn w:val="Normal"/>
    <w:qFormat/>
    <w:rsid w:val="006F1298"/>
    <w:pPr>
      <w:ind w:left="1080"/>
    </w:pPr>
  </w:style>
  <w:style w:type="paragraph" w:customStyle="1" w:styleId="Lp2">
    <w:name w:val="Lp2"/>
    <w:basedOn w:val="Normal"/>
    <w:qFormat/>
    <w:rsid w:val="009A2B18"/>
    <w:pPr>
      <w:ind w:left="1440"/>
    </w:pPr>
  </w:style>
  <w:style w:type="paragraph" w:customStyle="1" w:styleId="Ln1">
    <w:name w:val="Ln1"/>
    <w:basedOn w:val="Normal"/>
    <w:qFormat/>
    <w:rsid w:val="00CA0AB7"/>
    <w:pPr>
      <w:numPr>
        <w:numId w:val="13"/>
      </w:numPr>
    </w:pPr>
  </w:style>
  <w:style w:type="table" w:customStyle="1" w:styleId="TableILT">
    <w:name w:val="Table ILT"/>
    <w:basedOn w:val="TableNormal"/>
    <w:rsid w:val="005B3606"/>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963703"/>
    <w:pPr>
      <w:spacing w:before="0" w:after="0"/>
      <w:ind w:left="240"/>
    </w:pPr>
    <w:rPr>
      <w:sz w:val="18"/>
    </w:rPr>
  </w:style>
  <w:style w:type="paragraph" w:customStyle="1" w:styleId="TableImage">
    <w:name w:val="Table Image"/>
    <w:basedOn w:val="TableBody"/>
    <w:qFormat/>
    <w:rsid w:val="00963703"/>
    <w:pPr>
      <w:spacing w:line="240" w:lineRule="auto"/>
      <w:ind w:left="67"/>
    </w:pPr>
  </w:style>
  <w:style w:type="paragraph" w:customStyle="1" w:styleId="TableLn1">
    <w:name w:val="Table Ln1"/>
    <w:basedOn w:val="TableBody"/>
    <w:qFormat/>
    <w:rsid w:val="00FF419C"/>
    <w:pPr>
      <w:numPr>
        <w:numId w:val="10"/>
      </w:numPr>
      <w:ind w:left="432"/>
    </w:pPr>
  </w:style>
  <w:style w:type="paragraph" w:customStyle="1" w:styleId="Lb3">
    <w:name w:val="Lb3"/>
    <w:basedOn w:val="Normal"/>
    <w:qFormat/>
    <w:rsid w:val="001A11C8"/>
    <w:pPr>
      <w:numPr>
        <w:ilvl w:val="1"/>
        <w:numId w:val="8"/>
      </w:numPr>
      <w:tabs>
        <w:tab w:val="clear" w:pos="2520"/>
        <w:tab w:val="num" w:pos="1800"/>
      </w:tabs>
      <w:ind w:left="1800"/>
    </w:pPr>
  </w:style>
  <w:style w:type="character" w:styleId="HTMLSample">
    <w:name w:val="HTML Sample"/>
    <w:basedOn w:val="DefaultParagraphFont"/>
    <w:semiHidden/>
    <w:locked/>
    <w:rsid w:val="00FB6D7A"/>
    <w:rPr>
      <w:rFonts w:ascii="Courier New" w:hAnsi="Courier New" w:cs="Courier New"/>
    </w:rPr>
  </w:style>
  <w:style w:type="paragraph" w:styleId="HTMLPreformatted">
    <w:name w:val="HTML Preformatted"/>
    <w:basedOn w:val="Normal"/>
    <w:semiHidden/>
    <w:locked/>
    <w:rsid w:val="00FB6D7A"/>
    <w:rPr>
      <w:rFonts w:ascii="Courier New" w:hAnsi="Courier New" w:cs="Courier New"/>
      <w:sz w:val="20"/>
      <w:szCs w:val="20"/>
    </w:rPr>
  </w:style>
  <w:style w:type="paragraph" w:customStyle="1" w:styleId="Answer">
    <w:name w:val="Answer"/>
    <w:basedOn w:val="Normal"/>
    <w:next w:val="Normal"/>
    <w:rsid w:val="00403842"/>
  </w:style>
  <w:style w:type="paragraph" w:customStyle="1" w:styleId="ArtInFrame">
    <w:name w:val="ArtInFrame"/>
    <w:basedOn w:val="Art"/>
    <w:semiHidden/>
    <w:locked/>
    <w:rsid w:val="006F1298"/>
    <w:pPr>
      <w:framePr w:hSpace="180" w:vSpace="180" w:wrap="around" w:vAnchor="page" w:hAnchor="page" w:x="577" w:y="9073"/>
      <w:pBdr>
        <w:bottom w:val="none" w:sz="0" w:space="0" w:color="auto"/>
      </w:pBdr>
      <w:tabs>
        <w:tab w:val="left" w:pos="0"/>
        <w:tab w:val="left" w:pos="300"/>
      </w:tabs>
      <w:spacing w:after="0"/>
      <w:ind w:left="0"/>
      <w:jc w:val="left"/>
    </w:pPr>
    <w:rPr>
      <w:rFonts w:eastAsia="Times New Roman"/>
      <w:b/>
      <w:vanish/>
      <w:sz w:val="21"/>
      <w:szCs w:val="20"/>
      <w:lang w:eastAsia="en-US"/>
    </w:rPr>
  </w:style>
  <w:style w:type="character" w:customStyle="1" w:styleId="Hidden">
    <w:name w:val="Hidden"/>
    <w:qFormat/>
    <w:rsid w:val="00E12189"/>
    <w:rPr>
      <w:vanish/>
      <w:color w:val="FF0000"/>
    </w:rPr>
  </w:style>
  <w:style w:type="paragraph" w:customStyle="1" w:styleId="Procedureheading">
    <w:name w:val="Procedure heading"/>
    <w:basedOn w:val="Heading4"/>
    <w:next w:val="Ln1"/>
    <w:qFormat/>
    <w:rsid w:val="004F5C91"/>
    <w:pPr>
      <w:tabs>
        <w:tab w:val="num" w:pos="720"/>
      </w:tabs>
      <w:ind w:hanging="540"/>
    </w:pPr>
  </w:style>
  <w:style w:type="paragraph" w:customStyle="1" w:styleId="TaskSumHead">
    <w:name w:val="TaskSum Head"/>
    <w:basedOn w:val="Normal"/>
    <w:locked/>
    <w:rsid w:val="00EB7618"/>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after="0" w:line="200" w:lineRule="exact"/>
      <w:ind w:left="0"/>
    </w:pPr>
    <w:rPr>
      <w:rFonts w:ascii="Arial Narrow" w:hAnsi="Arial Narrow" w:cs="Arial"/>
      <w:b/>
      <w:sz w:val="18"/>
      <w:szCs w:val="18"/>
    </w:rPr>
  </w:style>
  <w:style w:type="paragraph" w:customStyle="1" w:styleId="TaskSumPara">
    <w:name w:val="TaskSum Para"/>
    <w:basedOn w:val="Normal"/>
    <w:locked/>
    <w:rsid w:val="00EB7618"/>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after="60" w:line="200" w:lineRule="exact"/>
      <w:ind w:left="0"/>
    </w:pPr>
    <w:rPr>
      <w:rFonts w:ascii="Arial Narrow" w:hAnsi="Arial Narrow"/>
      <w:sz w:val="18"/>
      <w:szCs w:val="18"/>
    </w:rPr>
  </w:style>
  <w:style w:type="character" w:customStyle="1" w:styleId="NotePrefix">
    <w:name w:val="Note Prefix"/>
    <w:basedOn w:val="DefaultParagraphFont"/>
    <w:qFormat/>
    <w:rsid w:val="006F1298"/>
    <w:rPr>
      <w:b/>
    </w:rPr>
  </w:style>
  <w:style w:type="paragraph" w:customStyle="1" w:styleId="Checklist">
    <w:name w:val="Checklist"/>
    <w:basedOn w:val="Normal"/>
    <w:qFormat/>
    <w:rsid w:val="006459EE"/>
    <w:pPr>
      <w:numPr>
        <w:numId w:val="1"/>
      </w:numPr>
      <w:tabs>
        <w:tab w:val="clear" w:pos="1080"/>
        <w:tab w:val="left" w:pos="720"/>
      </w:tabs>
      <w:spacing w:after="60"/>
    </w:pPr>
  </w:style>
  <w:style w:type="paragraph" w:styleId="DocumentMap">
    <w:name w:val="Document Map"/>
    <w:basedOn w:val="Normal"/>
    <w:semiHidden/>
    <w:locked/>
    <w:rsid w:val="002F0C47"/>
    <w:pPr>
      <w:shd w:val="clear" w:color="auto" w:fill="000080"/>
    </w:pPr>
    <w:rPr>
      <w:rFonts w:ascii="Tahoma" w:hAnsi="Tahoma" w:cs="Tahoma"/>
      <w:sz w:val="20"/>
      <w:szCs w:val="20"/>
    </w:rPr>
  </w:style>
  <w:style w:type="character" w:styleId="Strong">
    <w:name w:val="Strong"/>
    <w:basedOn w:val="DefaultParagraphFont"/>
    <w:locked/>
    <w:rsid w:val="00EE4D0A"/>
    <w:rPr>
      <w:b/>
      <w:bCs/>
    </w:rPr>
  </w:style>
  <w:style w:type="character" w:styleId="Emphasis">
    <w:name w:val="Emphasis"/>
    <w:basedOn w:val="DefaultParagraphFont"/>
    <w:locked/>
    <w:rsid w:val="00EE4D0A"/>
    <w:rPr>
      <w:i/>
      <w:iCs/>
    </w:rPr>
  </w:style>
  <w:style w:type="paragraph" w:customStyle="1" w:styleId="Question">
    <w:name w:val="Question"/>
    <w:basedOn w:val="Normal"/>
    <w:next w:val="Answer"/>
    <w:rsid w:val="00680871"/>
  </w:style>
  <w:style w:type="character" w:styleId="CommentReference">
    <w:name w:val="annotation reference"/>
    <w:basedOn w:val="DefaultParagraphFont"/>
    <w:semiHidden/>
    <w:locked/>
    <w:rsid w:val="001F34B1"/>
    <w:rPr>
      <w:sz w:val="16"/>
      <w:szCs w:val="16"/>
    </w:rPr>
  </w:style>
  <w:style w:type="paragraph" w:customStyle="1" w:styleId="TableLb1">
    <w:name w:val="Table Lb1"/>
    <w:basedOn w:val="TableBody"/>
    <w:qFormat/>
    <w:rsid w:val="00FF419C"/>
    <w:pPr>
      <w:numPr>
        <w:numId w:val="3"/>
      </w:numPr>
      <w:tabs>
        <w:tab w:val="clear" w:pos="360"/>
      </w:tabs>
      <w:ind w:left="432"/>
    </w:pPr>
  </w:style>
  <w:style w:type="paragraph" w:customStyle="1" w:styleId="TableLb2">
    <w:name w:val="Table Lb2"/>
    <w:basedOn w:val="TableLb1"/>
    <w:qFormat/>
    <w:rsid w:val="00FF419C"/>
    <w:pPr>
      <w:numPr>
        <w:numId w:val="2"/>
      </w:numPr>
      <w:tabs>
        <w:tab w:val="clear" w:pos="744"/>
      </w:tabs>
      <w:ind w:left="792"/>
    </w:pPr>
  </w:style>
  <w:style w:type="paragraph" w:styleId="CommentText">
    <w:name w:val="annotation text"/>
    <w:basedOn w:val="Normal"/>
    <w:semiHidden/>
    <w:locked/>
    <w:rsid w:val="001F34B1"/>
    <w:rPr>
      <w:sz w:val="20"/>
      <w:szCs w:val="20"/>
    </w:rPr>
  </w:style>
  <w:style w:type="paragraph" w:customStyle="1" w:styleId="TableLn2">
    <w:name w:val="Table Ln2"/>
    <w:basedOn w:val="TableBody"/>
    <w:qFormat/>
    <w:rsid w:val="00FF419C"/>
    <w:pPr>
      <w:numPr>
        <w:numId w:val="11"/>
      </w:numPr>
      <w:ind w:left="792"/>
    </w:pPr>
  </w:style>
  <w:style w:type="paragraph" w:customStyle="1" w:styleId="Ln2">
    <w:name w:val="Ln2"/>
    <w:basedOn w:val="Ln1"/>
    <w:qFormat/>
    <w:rsid w:val="00744161"/>
    <w:pPr>
      <w:numPr>
        <w:numId w:val="9"/>
      </w:numPr>
    </w:pPr>
  </w:style>
  <w:style w:type="paragraph" w:customStyle="1" w:styleId="Ln3">
    <w:name w:val="Ln3"/>
    <w:basedOn w:val="Normal"/>
    <w:qFormat/>
    <w:rsid w:val="00744161"/>
    <w:pPr>
      <w:numPr>
        <w:numId w:val="6"/>
      </w:numPr>
    </w:pPr>
  </w:style>
  <w:style w:type="paragraph" w:customStyle="1" w:styleId="Lp3">
    <w:name w:val="Lp3"/>
    <w:basedOn w:val="Normal"/>
    <w:qFormat/>
    <w:rsid w:val="00BC4735"/>
    <w:pPr>
      <w:ind w:left="1800"/>
    </w:pPr>
  </w:style>
  <w:style w:type="paragraph" w:customStyle="1" w:styleId="Pb">
    <w:name w:val="Pb"/>
    <w:next w:val="Normal"/>
    <w:qFormat/>
    <w:rsid w:val="00441A75"/>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441A75"/>
    <w:pPr>
      <w:spacing w:line="160" w:lineRule="exact"/>
      <w:jc w:val="right"/>
    </w:pPr>
    <w:rPr>
      <w:rFonts w:eastAsia="Times New Roman"/>
      <w:sz w:val="16"/>
    </w:rPr>
  </w:style>
  <w:style w:type="paragraph" w:styleId="CommentSubject">
    <w:name w:val="annotation subject"/>
    <w:basedOn w:val="CommentText"/>
    <w:next w:val="CommentText"/>
    <w:semiHidden/>
    <w:locked/>
    <w:rsid w:val="001F34B1"/>
    <w:rPr>
      <w:b/>
      <w:bCs/>
    </w:rPr>
  </w:style>
  <w:style w:type="paragraph" w:styleId="ListBullet3">
    <w:name w:val="List Bullet 3"/>
    <w:basedOn w:val="Normal"/>
    <w:semiHidden/>
    <w:locked/>
    <w:rsid w:val="00BA72CE"/>
    <w:pPr>
      <w:tabs>
        <w:tab w:val="num" w:pos="1080"/>
      </w:tabs>
      <w:ind w:left="1080" w:hanging="360"/>
    </w:pPr>
  </w:style>
  <w:style w:type="table" w:customStyle="1" w:styleId="TableILT2-ColLab">
    <w:name w:val="Table ILT 2-Col Lab"/>
    <w:basedOn w:val="TableNormal"/>
    <w:rsid w:val="005B3606"/>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5B3606"/>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5B3606"/>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5B3606"/>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5B3606"/>
    <w:rPr>
      <w:b/>
      <w:i/>
    </w:rPr>
  </w:style>
  <w:style w:type="character" w:customStyle="1" w:styleId="Underline">
    <w:name w:val="Underline"/>
    <w:qFormat/>
    <w:rsid w:val="005B3606"/>
    <w:rPr>
      <w:dstrike w:val="0"/>
      <w:u w:val="single"/>
      <w:vertAlign w:val="baseline"/>
    </w:rPr>
  </w:style>
  <w:style w:type="character" w:customStyle="1" w:styleId="HiddenStrong">
    <w:name w:val="Hidden Strong"/>
    <w:basedOn w:val="Strong"/>
    <w:locked/>
    <w:rsid w:val="005B3606"/>
    <w:rPr>
      <w:b/>
      <w:bCs/>
      <w:vanish/>
      <w:color w:val="FF0000"/>
    </w:rPr>
  </w:style>
  <w:style w:type="paragraph" w:customStyle="1" w:styleId="Version">
    <w:name w:val="Version"/>
    <w:basedOn w:val="Normal"/>
    <w:locked/>
    <w:rsid w:val="005B3606"/>
    <w:rPr>
      <w:color w:val="FFFFFF"/>
    </w:rPr>
  </w:style>
  <w:style w:type="character" w:customStyle="1" w:styleId="Placeholder">
    <w:name w:val="Placeholder"/>
    <w:basedOn w:val="DefaultParagraphFont"/>
    <w:locked/>
    <w:rsid w:val="005B3606"/>
    <w:rPr>
      <w:color w:val="0000FF"/>
    </w:rPr>
  </w:style>
  <w:style w:type="paragraph" w:customStyle="1" w:styleId="DocumentTitleSecond">
    <w:name w:val="Document Title Second"/>
    <w:basedOn w:val="Normal"/>
    <w:next w:val="Normal"/>
    <w:qFormat/>
    <w:rsid w:val="005B3606"/>
    <w:pPr>
      <w:spacing w:before="360" w:after="360" w:line="240" w:lineRule="auto"/>
      <w:ind w:left="0" w:right="2160"/>
    </w:pPr>
    <w:rPr>
      <w:rFonts w:ascii="Arial" w:hAnsi="Arial" w:cs="Tahoma"/>
      <w:bCs/>
      <w:kern w:val="32"/>
      <w:sz w:val="36"/>
      <w:szCs w:val="36"/>
    </w:rPr>
  </w:style>
  <w:style w:type="paragraph" w:customStyle="1" w:styleId="Graphic">
    <w:name w:val="Graphic"/>
    <w:basedOn w:val="Art"/>
    <w:qFormat/>
    <w:rsid w:val="004A3C2F"/>
    <w:pPr>
      <w:pBdr>
        <w:bottom w:val="none" w:sz="0" w:space="0" w:color="auto"/>
      </w:pBdr>
    </w:pPr>
  </w:style>
  <w:style w:type="paragraph" w:customStyle="1" w:styleId="Heading5W">
    <w:name w:val="Heading 5 W+"/>
    <w:basedOn w:val="Normal"/>
    <w:next w:val="Normal"/>
    <w:qFormat/>
    <w:rsid w:val="00744161"/>
    <w:pPr>
      <w:keepNext/>
      <w:keepLines/>
      <w:suppressAutoHyphens/>
      <w:spacing w:before="60" w:after="0"/>
      <w:outlineLvl w:val="4"/>
    </w:pPr>
    <w:rPr>
      <w:rFonts w:ascii="Arial" w:hAnsi="Arial" w:cs="Arial"/>
      <w:b/>
      <w:sz w:val="21"/>
    </w:rPr>
  </w:style>
  <w:style w:type="character" w:customStyle="1" w:styleId="FooterChar">
    <w:name w:val="Footer Char"/>
    <w:basedOn w:val="DefaultParagraphFont"/>
    <w:link w:val="Footer"/>
    <w:rsid w:val="00DA1FD7"/>
    <w:rPr>
      <w:sz w:val="22"/>
      <w:szCs w:val="22"/>
      <w:lang w:eastAsia="ja-JP"/>
    </w:rPr>
  </w:style>
  <w:style w:type="character" w:customStyle="1" w:styleId="Italics">
    <w:name w:val="Italics"/>
    <w:basedOn w:val="DefaultParagraphFont"/>
    <w:uiPriority w:val="1"/>
    <w:qFormat/>
    <w:rsid w:val="003F344A"/>
    <w:rPr>
      <w:i/>
    </w:rPr>
  </w:style>
  <w:style w:type="character" w:customStyle="1" w:styleId="Bold">
    <w:name w:val="Bold"/>
    <w:basedOn w:val="DefaultParagraphFont"/>
    <w:uiPriority w:val="1"/>
    <w:qFormat/>
    <w:rsid w:val="003F344A"/>
    <w:rPr>
      <w:b/>
    </w:rPr>
  </w:style>
  <w:style w:type="paragraph" w:customStyle="1" w:styleId="TableLp1">
    <w:name w:val="Table Lp1"/>
    <w:basedOn w:val="TableBody"/>
    <w:qFormat/>
    <w:rsid w:val="0002575E"/>
    <w:pPr>
      <w:ind w:left="432"/>
    </w:pPr>
  </w:style>
  <w:style w:type="paragraph" w:customStyle="1" w:styleId="TableLp2">
    <w:name w:val="Table Lp2"/>
    <w:basedOn w:val="TableBody"/>
    <w:qFormat/>
    <w:rsid w:val="0002575E"/>
    <w:pPr>
      <w:ind w:left="792"/>
    </w:pPr>
  </w:style>
  <w:style w:type="table" w:customStyle="1" w:styleId="WTable">
    <w:name w:val="W+ Table"/>
    <w:basedOn w:val="TableNormal"/>
    <w:uiPriority w:val="99"/>
    <w:rsid w:val="00184CD6"/>
    <w:tblPr/>
  </w:style>
  <w:style w:type="table" w:styleId="ColorfulList-Accent5">
    <w:name w:val="Colorful List Accent 5"/>
    <w:basedOn w:val="TableNormal"/>
    <w:uiPriority w:val="72"/>
    <w:locked/>
    <w:rsid w:val="00DC252C"/>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DC252C"/>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DC252C"/>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DC252C"/>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DC252C"/>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semiHidden/>
    <w:unhideWhenUsed/>
    <w:qFormat/>
    <w:rsid w:val="00E00E22"/>
    <w:pPr>
      <w:suppressAutoHyphens w:val="0"/>
      <w:snapToGrid/>
      <w:spacing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TOC4">
    <w:name w:val="toc 4"/>
    <w:basedOn w:val="Normal"/>
    <w:next w:val="Normal"/>
    <w:autoRedefine/>
    <w:rsid w:val="00815F50"/>
    <w:pPr>
      <w:spacing w:after="0"/>
      <w:ind w:left="660"/>
    </w:pPr>
    <w:rPr>
      <w:rFonts w:asciiTheme="minorHAnsi" w:hAnsiTheme="minorHAnsi"/>
      <w:sz w:val="18"/>
      <w:szCs w:val="18"/>
    </w:rPr>
  </w:style>
  <w:style w:type="paragraph" w:styleId="TOC5">
    <w:name w:val="toc 5"/>
    <w:basedOn w:val="Normal"/>
    <w:next w:val="Normal"/>
    <w:autoRedefine/>
    <w:uiPriority w:val="39"/>
    <w:locked/>
    <w:rsid w:val="00E00E22"/>
    <w:pPr>
      <w:spacing w:after="0"/>
      <w:ind w:left="880"/>
    </w:pPr>
    <w:rPr>
      <w:rFonts w:asciiTheme="minorHAnsi" w:hAnsiTheme="minorHAnsi"/>
      <w:sz w:val="20"/>
      <w:szCs w:val="20"/>
    </w:rPr>
  </w:style>
  <w:style w:type="paragraph" w:styleId="TOC6">
    <w:name w:val="toc 6"/>
    <w:basedOn w:val="Normal"/>
    <w:next w:val="Normal"/>
    <w:autoRedefine/>
    <w:locked/>
    <w:rsid w:val="00E00E22"/>
    <w:pPr>
      <w:spacing w:after="0"/>
      <w:ind w:left="1100"/>
    </w:pPr>
    <w:rPr>
      <w:rFonts w:asciiTheme="minorHAnsi" w:hAnsiTheme="minorHAnsi"/>
      <w:sz w:val="20"/>
      <w:szCs w:val="20"/>
    </w:rPr>
  </w:style>
  <w:style w:type="paragraph" w:styleId="TOC7">
    <w:name w:val="toc 7"/>
    <w:basedOn w:val="Normal"/>
    <w:next w:val="Normal"/>
    <w:autoRedefine/>
    <w:locked/>
    <w:rsid w:val="00E00E22"/>
    <w:pPr>
      <w:spacing w:after="0"/>
      <w:ind w:left="1320"/>
    </w:pPr>
    <w:rPr>
      <w:rFonts w:asciiTheme="minorHAnsi" w:hAnsiTheme="minorHAnsi"/>
      <w:sz w:val="20"/>
      <w:szCs w:val="20"/>
    </w:rPr>
  </w:style>
  <w:style w:type="paragraph" w:styleId="TOC8">
    <w:name w:val="toc 8"/>
    <w:basedOn w:val="Normal"/>
    <w:next w:val="Normal"/>
    <w:autoRedefine/>
    <w:locked/>
    <w:rsid w:val="00E00E22"/>
    <w:pPr>
      <w:spacing w:after="0"/>
      <w:ind w:left="1540"/>
    </w:pPr>
    <w:rPr>
      <w:rFonts w:asciiTheme="minorHAnsi" w:hAnsiTheme="minorHAnsi"/>
      <w:sz w:val="20"/>
      <w:szCs w:val="20"/>
    </w:rPr>
  </w:style>
  <w:style w:type="paragraph" w:styleId="TOC9">
    <w:name w:val="toc 9"/>
    <w:basedOn w:val="Normal"/>
    <w:next w:val="Normal"/>
    <w:autoRedefine/>
    <w:locked/>
    <w:rsid w:val="00E00E22"/>
    <w:pPr>
      <w:spacing w:after="0"/>
      <w:ind w:left="1760"/>
    </w:pPr>
    <w:rPr>
      <w:rFonts w:asciiTheme="minorHAnsi" w:hAnsiTheme="minorHAnsi"/>
      <w:sz w:val="20"/>
      <w:szCs w:val="20"/>
    </w:rPr>
  </w:style>
  <w:style w:type="table" w:customStyle="1" w:styleId="LightList1">
    <w:name w:val="Light List1"/>
    <w:basedOn w:val="TableNormal"/>
    <w:uiPriority w:val="61"/>
    <w:rsid w:val="004120C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0A6C32"/>
    <w:rPr>
      <w:rFonts w:asciiTheme="majorHAnsi" w:eastAsiaTheme="majorEastAsia" w:hAnsiTheme="majorHAnsi" w:cstheme="majorBidi"/>
      <w:color w:val="243F60" w:themeColor="accent1" w:themeShade="7F"/>
      <w:sz w:val="22"/>
      <w:szCs w:val="22"/>
      <w:lang w:eastAsia="ja-JP"/>
    </w:rPr>
  </w:style>
  <w:style w:type="paragraph" w:customStyle="1" w:styleId="BookTitle1">
    <w:name w:val="Book Title 1"/>
    <w:basedOn w:val="Normal"/>
    <w:rsid w:val="003525D3"/>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3525D3"/>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3525D3"/>
    <w:pPr>
      <w:spacing w:before="120" w:line="480" w:lineRule="auto"/>
      <w:jc w:val="center"/>
    </w:pPr>
    <w:rPr>
      <w:rFonts w:ascii="Arial" w:hAnsi="Arial" w:cs="Arial"/>
      <w:i/>
      <w:vanish/>
      <w:color w:val="FF0000"/>
      <w:sz w:val="36"/>
    </w:rPr>
  </w:style>
  <w:style w:type="paragraph" w:customStyle="1" w:styleId="BookTOCHeading">
    <w:name w:val="Book TOC Heading"/>
    <w:basedOn w:val="TOCHeading"/>
    <w:qFormat/>
    <w:rsid w:val="003525D3"/>
    <w:rPr>
      <w:rFonts w:ascii="Arial" w:hAnsi="Arial" w:cs="Arial"/>
      <w:color w:val="000000" w:themeColor="text1"/>
    </w:rPr>
  </w:style>
  <w:style w:type="paragraph" w:customStyle="1" w:styleId="HeaderOddPage">
    <w:name w:val="Header Odd Page"/>
    <w:basedOn w:val="Normal"/>
    <w:rsid w:val="003525D3"/>
    <w:pPr>
      <w:pBdr>
        <w:bottom w:val="single" w:sz="4" w:space="1" w:color="auto"/>
      </w:pBdr>
      <w:tabs>
        <w:tab w:val="right" w:pos="7920"/>
        <w:tab w:val="right" w:pos="8640"/>
      </w:tabs>
      <w:ind w:left="0"/>
      <w:jc w:val="right"/>
    </w:pPr>
    <w:rPr>
      <w:rFonts w:ascii="Arial" w:hAnsi="Arial" w:cs="Arial"/>
      <w:b/>
      <w:noProof/>
      <w:sz w:val="16"/>
    </w:rPr>
  </w:style>
  <w:style w:type="paragraph" w:customStyle="1" w:styleId="HeaderEvenPage">
    <w:name w:val="Header Even Page"/>
    <w:basedOn w:val="HeaderOddPage"/>
    <w:rsid w:val="003525D3"/>
    <w:pPr>
      <w:jc w:val="left"/>
    </w:pPr>
  </w:style>
  <w:style w:type="paragraph" w:styleId="ListParagraph">
    <w:name w:val="List Paragraph"/>
    <w:basedOn w:val="Normal"/>
    <w:uiPriority w:val="34"/>
    <w:qFormat/>
    <w:locked/>
    <w:rsid w:val="00DB0BD2"/>
    <w:pPr>
      <w:contextualSpacing/>
    </w:pPr>
  </w:style>
  <w:style w:type="paragraph" w:customStyle="1" w:styleId="BookVersion">
    <w:name w:val="Book Version"/>
    <w:basedOn w:val="Normal"/>
    <w:link w:val="BookVersionChar"/>
    <w:qFormat/>
    <w:rsid w:val="00FE1DB8"/>
    <w:pPr>
      <w:jc w:val="right"/>
    </w:pPr>
  </w:style>
  <w:style w:type="character" w:customStyle="1" w:styleId="BookVersionChar">
    <w:name w:val="Book Version Char"/>
    <w:basedOn w:val="DefaultParagraphFont"/>
    <w:link w:val="BookVersion"/>
    <w:rsid w:val="00FE1DB8"/>
    <w:rPr>
      <w:sz w:val="22"/>
      <w:szCs w:val="22"/>
      <w:lang w:eastAsia="ja-JP"/>
    </w:rPr>
  </w:style>
  <w:style w:type="character" w:customStyle="1" w:styleId="Superscript">
    <w:name w:val="Superscript"/>
    <w:basedOn w:val="DefaultParagraphFont"/>
    <w:uiPriority w:val="1"/>
    <w:qFormat/>
    <w:rsid w:val="00A23DC5"/>
    <w:rPr>
      <w:vertAlign w:val="superscript"/>
    </w:rPr>
  </w:style>
  <w:style w:type="paragraph" w:customStyle="1" w:styleId="AnswerLine">
    <w:name w:val="Answer Line"/>
    <w:basedOn w:val="Normal"/>
    <w:qFormat/>
    <w:rsid w:val="00403842"/>
    <w:pPr>
      <w:pBdr>
        <w:between w:val="single" w:sz="4" w:space="1" w:color="auto"/>
      </w:pBdr>
      <w:spacing w:after="40"/>
      <w:ind w:left="1440"/>
    </w:pPr>
  </w:style>
  <w:style w:type="paragraph" w:customStyle="1" w:styleId="QuestionandAnswerLine">
    <w:name w:val="Question and Answer Line"/>
    <w:basedOn w:val="Normal"/>
    <w:next w:val="AnswerLine"/>
    <w:qFormat/>
    <w:rsid w:val="00403842"/>
    <w:pPr>
      <w:numPr>
        <w:numId w:val="12"/>
      </w:numPr>
    </w:pPr>
  </w:style>
  <w:style w:type="character" w:customStyle="1" w:styleId="Heading4Char">
    <w:name w:val="Heading 4 Char"/>
    <w:basedOn w:val="DefaultParagraphFont"/>
    <w:link w:val="Heading4"/>
    <w:rsid w:val="00556342"/>
    <w:rPr>
      <w:rFonts w:ascii="Arial" w:hAnsi="Arial"/>
      <w:b/>
      <w:bCs/>
      <w:sz w:val="24"/>
      <w:szCs w:val="24"/>
      <w:lang w:eastAsia="ja-JP"/>
    </w:rPr>
  </w:style>
  <w:style w:type="paragraph" w:styleId="NormalWeb">
    <w:name w:val="Normal (Web)"/>
    <w:basedOn w:val="Normal"/>
    <w:uiPriority w:val="99"/>
    <w:unhideWhenUsed/>
    <w:locked/>
    <w:rsid w:val="008F670E"/>
    <w:pPr>
      <w:spacing w:before="100" w:beforeAutospacing="1" w:after="100" w:afterAutospacing="1" w:line="240" w:lineRule="auto"/>
      <w:ind w:left="0"/>
    </w:pPr>
    <w:rPr>
      <w:rFonts w:eastAsia="Times New Roman"/>
      <w:sz w:val="24"/>
      <w:szCs w:val="24"/>
      <w:lang w:eastAsia="en-US"/>
    </w:rPr>
  </w:style>
  <w:style w:type="paragraph" w:customStyle="1" w:styleId="Lab2Tpl">
    <w:name w:val="Lab2_Tpl"/>
    <w:basedOn w:val="Normal"/>
    <w:link w:val="Lab2TplChar"/>
    <w:rsid w:val="009D7D21"/>
    <w:pPr>
      <w:tabs>
        <w:tab w:val="num" w:pos="720"/>
      </w:tabs>
      <w:spacing w:before="20" w:after="60" w:line="240" w:lineRule="exact"/>
      <w:ind w:right="144" w:hanging="360"/>
    </w:pPr>
    <w:rPr>
      <w:rFonts w:eastAsia="Times New Roman"/>
      <w:sz w:val="19"/>
      <w:szCs w:val="20"/>
      <w:lang w:eastAsia="en-US"/>
    </w:rPr>
  </w:style>
  <w:style w:type="character" w:customStyle="1" w:styleId="Lab2TplChar">
    <w:name w:val="Lab2_Tpl Char"/>
    <w:basedOn w:val="DefaultParagraphFont"/>
    <w:link w:val="Lab2Tpl"/>
    <w:rsid w:val="009D7D21"/>
    <w:rPr>
      <w:rFonts w:eastAsia="Times New Roman"/>
      <w:sz w:val="19"/>
    </w:rPr>
  </w:style>
  <w:style w:type="table" w:styleId="GridTable4-Accent1">
    <w:name w:val="Grid Table 4 Accent 1"/>
    <w:basedOn w:val="TableNormal"/>
    <w:uiPriority w:val="49"/>
    <w:rsid w:val="004776B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5">
    <w:name w:val="List Table 3 Accent 5"/>
    <w:basedOn w:val="TableNormal"/>
    <w:uiPriority w:val="48"/>
    <w:rsid w:val="004776BD"/>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label">
    <w:name w:val="label"/>
    <w:basedOn w:val="DefaultParagraphFont"/>
    <w:rsid w:val="00FA1C63"/>
  </w:style>
  <w:style w:type="table" w:customStyle="1" w:styleId="TableGrid0">
    <w:name w:val="TableGrid"/>
    <w:rsid w:val="008E6B33"/>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Heading3Char">
    <w:name w:val="Heading 3 Char"/>
    <w:basedOn w:val="DefaultParagraphFont"/>
    <w:link w:val="Heading3"/>
    <w:rsid w:val="00CE4CC6"/>
    <w:rPr>
      <w:rFonts w:ascii="Arial" w:hAnsi="Arial" w:cs="Arial"/>
      <w:b/>
      <w:bCs/>
      <w:iCs/>
      <w:kern w:val="32"/>
      <w:sz w:val="28"/>
      <w:szCs w:val="22"/>
      <w:lang w:eastAsia="ja-JP"/>
    </w:rPr>
  </w:style>
  <w:style w:type="character" w:styleId="FollowedHyperlink">
    <w:name w:val="FollowedHyperlink"/>
    <w:basedOn w:val="DefaultParagraphFont"/>
    <w:semiHidden/>
    <w:unhideWhenUsed/>
    <w:locked/>
    <w:rsid w:val="00FE5141"/>
    <w:rPr>
      <w:color w:val="800080" w:themeColor="followedHyperlink"/>
      <w:u w:val="single"/>
    </w:rPr>
  </w:style>
  <w:style w:type="paragraph" w:styleId="Revision">
    <w:name w:val="Revision"/>
    <w:hidden/>
    <w:uiPriority w:val="99"/>
    <w:semiHidden/>
    <w:rsid w:val="009D6648"/>
    <w:rPr>
      <w:sz w:val="22"/>
      <w:szCs w:val="22"/>
      <w:lang w:eastAsia="ja-JP"/>
    </w:rPr>
  </w:style>
  <w:style w:type="character" w:styleId="Mention">
    <w:name w:val="Mention"/>
    <w:basedOn w:val="DefaultParagraphFont"/>
    <w:uiPriority w:val="99"/>
    <w:semiHidden/>
    <w:unhideWhenUsed/>
    <w:rsid w:val="009D6648"/>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424700">
      <w:bodyDiv w:val="1"/>
      <w:marLeft w:val="0"/>
      <w:marRight w:val="0"/>
      <w:marTop w:val="0"/>
      <w:marBottom w:val="0"/>
      <w:divBdr>
        <w:top w:val="none" w:sz="0" w:space="0" w:color="auto"/>
        <w:left w:val="none" w:sz="0" w:space="0" w:color="auto"/>
        <w:bottom w:val="none" w:sz="0" w:space="0" w:color="auto"/>
        <w:right w:val="none" w:sz="0" w:space="0" w:color="auto"/>
      </w:divBdr>
      <w:divsChild>
        <w:div w:id="1218399881">
          <w:marLeft w:val="0"/>
          <w:marRight w:val="0"/>
          <w:marTop w:val="0"/>
          <w:marBottom w:val="0"/>
          <w:divBdr>
            <w:top w:val="none" w:sz="0" w:space="0" w:color="auto"/>
            <w:left w:val="none" w:sz="0" w:space="0" w:color="auto"/>
            <w:bottom w:val="none" w:sz="0" w:space="0" w:color="auto"/>
            <w:right w:val="none" w:sz="0" w:space="0" w:color="auto"/>
          </w:divBdr>
        </w:div>
      </w:divsChild>
    </w:div>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844053902">
      <w:bodyDiv w:val="1"/>
      <w:marLeft w:val="0"/>
      <w:marRight w:val="0"/>
      <w:marTop w:val="0"/>
      <w:marBottom w:val="0"/>
      <w:divBdr>
        <w:top w:val="none" w:sz="0" w:space="0" w:color="auto"/>
        <w:left w:val="none" w:sz="0" w:space="0" w:color="auto"/>
        <w:bottom w:val="none" w:sz="0" w:space="0" w:color="auto"/>
        <w:right w:val="none" w:sz="0" w:space="0" w:color="auto"/>
      </w:divBdr>
      <w:divsChild>
        <w:div w:id="722215623">
          <w:marLeft w:val="0"/>
          <w:marRight w:val="0"/>
          <w:marTop w:val="0"/>
          <w:marBottom w:val="0"/>
          <w:divBdr>
            <w:top w:val="none" w:sz="0" w:space="0" w:color="auto"/>
            <w:left w:val="none" w:sz="0" w:space="0" w:color="auto"/>
            <w:bottom w:val="none" w:sz="0" w:space="0" w:color="auto"/>
            <w:right w:val="none" w:sz="0" w:space="0" w:color="auto"/>
          </w:divBdr>
        </w:div>
      </w:divsChild>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199977340">
      <w:bodyDiv w:val="1"/>
      <w:marLeft w:val="0"/>
      <w:marRight w:val="0"/>
      <w:marTop w:val="0"/>
      <w:marBottom w:val="0"/>
      <w:divBdr>
        <w:top w:val="none" w:sz="0" w:space="0" w:color="auto"/>
        <w:left w:val="none" w:sz="0" w:space="0" w:color="auto"/>
        <w:bottom w:val="none" w:sz="0" w:space="0" w:color="auto"/>
        <w:right w:val="none" w:sz="0" w:space="0" w:color="auto"/>
      </w:divBdr>
      <w:divsChild>
        <w:div w:id="1369068155">
          <w:marLeft w:val="0"/>
          <w:marRight w:val="0"/>
          <w:marTop w:val="0"/>
          <w:marBottom w:val="0"/>
          <w:divBdr>
            <w:top w:val="none" w:sz="0" w:space="0" w:color="auto"/>
            <w:left w:val="none" w:sz="0" w:space="0" w:color="auto"/>
            <w:bottom w:val="none" w:sz="0" w:space="0" w:color="auto"/>
            <w:right w:val="none" w:sz="0" w:space="0" w:color="auto"/>
          </w:divBdr>
          <w:divsChild>
            <w:div w:id="1643733678">
              <w:marLeft w:val="0"/>
              <w:marRight w:val="0"/>
              <w:marTop w:val="0"/>
              <w:marBottom w:val="0"/>
              <w:divBdr>
                <w:top w:val="none" w:sz="0" w:space="0" w:color="auto"/>
                <w:left w:val="none" w:sz="0" w:space="0" w:color="auto"/>
                <w:bottom w:val="none" w:sz="0" w:space="0" w:color="auto"/>
                <w:right w:val="none" w:sz="0" w:space="0" w:color="auto"/>
              </w:divBdr>
              <w:divsChild>
                <w:div w:id="130367882">
                  <w:marLeft w:val="0"/>
                  <w:marRight w:val="0"/>
                  <w:marTop w:val="0"/>
                  <w:marBottom w:val="0"/>
                  <w:divBdr>
                    <w:top w:val="none" w:sz="0" w:space="0" w:color="auto"/>
                    <w:left w:val="none" w:sz="0" w:space="0" w:color="auto"/>
                    <w:bottom w:val="none" w:sz="0" w:space="0" w:color="auto"/>
                    <w:right w:val="none" w:sz="0" w:space="0" w:color="auto"/>
                  </w:divBdr>
                  <w:divsChild>
                    <w:div w:id="213590309">
                      <w:marLeft w:val="0"/>
                      <w:marRight w:val="0"/>
                      <w:marTop w:val="0"/>
                      <w:marBottom w:val="0"/>
                      <w:divBdr>
                        <w:top w:val="none" w:sz="0" w:space="0" w:color="auto"/>
                        <w:left w:val="none" w:sz="0" w:space="0" w:color="auto"/>
                        <w:bottom w:val="none" w:sz="0" w:space="0" w:color="auto"/>
                        <w:right w:val="none" w:sz="0" w:space="0" w:color="auto"/>
                      </w:divBdr>
                      <w:divsChild>
                        <w:div w:id="353963046">
                          <w:marLeft w:val="0"/>
                          <w:marRight w:val="0"/>
                          <w:marTop w:val="0"/>
                          <w:marBottom w:val="0"/>
                          <w:divBdr>
                            <w:top w:val="none" w:sz="0" w:space="0" w:color="auto"/>
                            <w:left w:val="none" w:sz="0" w:space="0" w:color="auto"/>
                            <w:bottom w:val="none" w:sz="0" w:space="0" w:color="auto"/>
                            <w:right w:val="none" w:sz="0" w:space="0" w:color="auto"/>
                          </w:divBdr>
                          <w:divsChild>
                            <w:div w:id="192427753">
                              <w:marLeft w:val="150"/>
                              <w:marRight w:val="150"/>
                              <w:marTop w:val="150"/>
                              <w:marBottom w:val="150"/>
                              <w:divBdr>
                                <w:top w:val="none" w:sz="0" w:space="0" w:color="auto"/>
                                <w:left w:val="none" w:sz="0" w:space="0" w:color="auto"/>
                                <w:bottom w:val="none" w:sz="0" w:space="0" w:color="auto"/>
                                <w:right w:val="none" w:sz="0" w:space="0" w:color="auto"/>
                              </w:divBdr>
                              <w:divsChild>
                                <w:div w:id="716659809">
                                  <w:marLeft w:val="0"/>
                                  <w:marRight w:val="0"/>
                                  <w:marTop w:val="0"/>
                                  <w:marBottom w:val="0"/>
                                  <w:divBdr>
                                    <w:top w:val="none" w:sz="0" w:space="0" w:color="auto"/>
                                    <w:left w:val="none" w:sz="0" w:space="0" w:color="auto"/>
                                    <w:bottom w:val="none" w:sz="0" w:space="0" w:color="auto"/>
                                    <w:right w:val="none" w:sz="0" w:space="0" w:color="auto"/>
                                  </w:divBdr>
                                  <w:divsChild>
                                    <w:div w:id="1704330021">
                                      <w:marLeft w:val="0"/>
                                      <w:marRight w:val="0"/>
                                      <w:marTop w:val="0"/>
                                      <w:marBottom w:val="0"/>
                                      <w:divBdr>
                                        <w:top w:val="none" w:sz="0" w:space="0" w:color="auto"/>
                                        <w:left w:val="none" w:sz="0" w:space="0" w:color="auto"/>
                                        <w:bottom w:val="none" w:sz="0" w:space="0" w:color="auto"/>
                                        <w:right w:val="none" w:sz="0" w:space="0" w:color="auto"/>
                                      </w:divBdr>
                                      <w:divsChild>
                                        <w:div w:id="1827160401">
                                          <w:marLeft w:val="0"/>
                                          <w:marRight w:val="0"/>
                                          <w:marTop w:val="0"/>
                                          <w:marBottom w:val="0"/>
                                          <w:divBdr>
                                            <w:top w:val="none" w:sz="0" w:space="0" w:color="auto"/>
                                            <w:left w:val="none" w:sz="0" w:space="0" w:color="auto"/>
                                            <w:bottom w:val="none" w:sz="0" w:space="0" w:color="auto"/>
                                            <w:right w:val="none" w:sz="0" w:space="0" w:color="auto"/>
                                          </w:divBdr>
                                          <w:divsChild>
                                            <w:div w:id="1322275268">
                                              <w:marLeft w:val="0"/>
                                              <w:marRight w:val="0"/>
                                              <w:marTop w:val="0"/>
                                              <w:marBottom w:val="0"/>
                                              <w:divBdr>
                                                <w:top w:val="none" w:sz="0" w:space="0" w:color="auto"/>
                                                <w:left w:val="none" w:sz="0" w:space="0" w:color="auto"/>
                                                <w:bottom w:val="none" w:sz="0" w:space="0" w:color="auto"/>
                                                <w:right w:val="none" w:sz="0" w:space="0" w:color="auto"/>
                                              </w:divBdr>
                                              <w:divsChild>
                                                <w:div w:id="28615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379741052">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sChild>
    </w:div>
    <w:div w:id="1727987820">
      <w:bodyDiv w:val="1"/>
      <w:marLeft w:val="0"/>
      <w:marRight w:val="0"/>
      <w:marTop w:val="0"/>
      <w:marBottom w:val="0"/>
      <w:divBdr>
        <w:top w:val="none" w:sz="0" w:space="0" w:color="auto"/>
        <w:left w:val="none" w:sz="0" w:space="0" w:color="auto"/>
        <w:bottom w:val="none" w:sz="0" w:space="0" w:color="auto"/>
        <w:right w:val="none" w:sz="0" w:space="0" w:color="auto"/>
      </w:divBdr>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 w:id="2024428145">
      <w:bodyDiv w:val="1"/>
      <w:marLeft w:val="0"/>
      <w:marRight w:val="0"/>
      <w:marTop w:val="0"/>
      <w:marBottom w:val="0"/>
      <w:divBdr>
        <w:top w:val="none" w:sz="0" w:space="0" w:color="auto"/>
        <w:left w:val="none" w:sz="0" w:space="0" w:color="auto"/>
        <w:bottom w:val="none" w:sz="0" w:space="0" w:color="auto"/>
        <w:right w:val="none" w:sz="0" w:space="0" w:color="auto"/>
      </w:divBdr>
    </w:div>
    <w:div w:id="211655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owerbi.microsoft.com/en-us/get-started/" TargetMode="External"/><Relationship Id="rId21" Type="http://schemas.openxmlformats.org/officeDocument/2006/relationships/image" Target="media/image3.png"/><Relationship Id="rId42" Type="http://schemas.openxmlformats.org/officeDocument/2006/relationships/image" Target="media/image23.png"/><Relationship Id="rId47" Type="http://schemas.openxmlformats.org/officeDocument/2006/relationships/image" Target="media/image28.jpe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0.png"/><Relationship Id="rId107" Type="http://schemas.openxmlformats.org/officeDocument/2006/relationships/footer" Target="footer4.xml"/><Relationship Id="rId11" Type="http://schemas.openxmlformats.org/officeDocument/2006/relationships/endnotes" Target="endnotes.xml"/><Relationship Id="rId24" Type="http://schemas.openxmlformats.org/officeDocument/2006/relationships/image" Target="media/image6.jp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image" Target="media/image68.png"/><Relationship Id="rId102" Type="http://schemas.openxmlformats.org/officeDocument/2006/relationships/image" Target="media/image83.png"/><Relationship Id="rId5" Type="http://schemas.openxmlformats.org/officeDocument/2006/relationships/customXml" Target="../customXml/item5.xml"/><Relationship Id="rId61" Type="http://schemas.openxmlformats.org/officeDocument/2006/relationships/image" Target="media/image42.png"/><Relationship Id="rId82" Type="http://schemas.openxmlformats.org/officeDocument/2006/relationships/image" Target="media/image63.png"/><Relationship Id="rId90" Type="http://schemas.openxmlformats.org/officeDocument/2006/relationships/image" Target="media/image71.png"/><Relationship Id="rId95" Type="http://schemas.openxmlformats.org/officeDocument/2006/relationships/image" Target="media/image76.png"/><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header" Target="header5.xml"/><Relationship Id="rId8" Type="http://schemas.openxmlformats.org/officeDocument/2006/relationships/settings" Target="settings.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image" Target="media/image74.jpeg"/><Relationship Id="rId98" Type="http://schemas.openxmlformats.org/officeDocument/2006/relationships/image" Target="media/image79.jpeg"/><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footer" Target="footer2.xml"/><Relationship Id="rId25" Type="http://schemas.openxmlformats.org/officeDocument/2006/relationships/image" Target="media/image7.jp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jpe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image" Target="media/image84.png"/><Relationship Id="rId108" Type="http://schemas.openxmlformats.org/officeDocument/2006/relationships/fontTable" Target="fontTable.xml"/><Relationship Id="rId20" Type="http://schemas.openxmlformats.org/officeDocument/2006/relationships/image" Target="media/image2.jpe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5.jp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header" Target="header6.xml"/><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www.microsoft.com/en-us/legal/intellectualproperty/Permissions/default.aspx" TargetMode="External"/><Relationship Id="rId18" Type="http://schemas.openxmlformats.org/officeDocument/2006/relationships/header" Target="header3.xml"/><Relationship Id="rId39" Type="http://schemas.openxmlformats.org/officeDocument/2006/relationships/image" Target="media/image20.png"/><Relationship Id="rId109" Type="http://schemas.openxmlformats.org/officeDocument/2006/relationships/theme" Target="theme/theme1.xml"/><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8.png"/><Relationship Id="rId104" Type="http://schemas.openxmlformats.org/officeDocument/2006/relationships/header" Target="header4.xml"/><Relationship Id="rId7" Type="http://schemas.openxmlformats.org/officeDocument/2006/relationships/styles" Target="styles.xml"/><Relationship Id="rId71" Type="http://schemas.openxmlformats.org/officeDocument/2006/relationships/image" Target="media/image52.png"/><Relationship Id="rId92" Type="http://schemas.openxmlformats.org/officeDocument/2006/relationships/image" Target="media/image73.png"/></Relationships>
</file>

<file path=word/_rels/settings.xml.rels><?xml version="1.0" encoding="UTF-8" standalone="yes"?>
<Relationships xmlns="http://schemas.openxmlformats.org/package/2006/relationships"><Relationship Id="rId1" Type="http://schemas.openxmlformats.org/officeDocument/2006/relationships/attachedTemplate" Target="file:///D:\PFE%20Artur%20Vieira\IP\BI%20Academy\Lab%20Template-Lab%20Titl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Document" ma:contentTypeID="0x010100B955019D4B70474EB61829C05E053846" ma:contentTypeVersion="4" ma:contentTypeDescription="Create a new document." ma:contentTypeScope="" ma:versionID="36e2982fbdcb73c48e5d234cd8b981e2">
  <xsd:schema xmlns:xsd="http://www.w3.org/2001/XMLSchema" xmlns:xs="http://www.w3.org/2001/XMLSchema" xmlns:p="http://schemas.microsoft.com/office/2006/metadata/properties" xmlns:ns2="230e9df3-be65-4c73-a93b-d1236ebd677e" xmlns:ns3="7ed30aa2-a9a3-48dd-93de-4f2bc034e61b" targetNamespace="http://schemas.microsoft.com/office/2006/metadata/properties" ma:root="true" ma:fieldsID="b37548e3c0c607a023a168ae38bcbb81" ns2:_="" ns3:_="">
    <xsd:import namespace="230e9df3-be65-4c73-a93b-d1236ebd677e"/>
    <xsd:import namespace="7ed30aa2-a9a3-48dd-93de-4f2bc034e61b"/>
    <xsd:element name="properties">
      <xsd:complexType>
        <xsd:sequence>
          <xsd:element name="documentManagement">
            <xsd:complexType>
              <xsd:all>
                <xsd:element ref="ns2:_dlc_DocId" minOccurs="0"/>
                <xsd:element ref="ns2:_dlc_DocIdUrl" minOccurs="0"/>
                <xsd:element ref="ns2:_dlc_DocIdPersistId"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7ed30aa2-a9a3-48dd-93de-4f2bc034e61b" elementFormDefault="qualified">
    <xsd:import namespace="http://schemas.microsoft.com/office/2006/documentManagement/types"/>
    <xsd:import namespace="http://schemas.microsoft.com/office/infopath/2007/PartnerControls"/>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description="" ma:internalName="SharedWithDetails" ma:readOnly="true">
      <xsd:simpleType>
        <xsd:restriction base="dms:Note">
          <xsd:maxLength value="255"/>
        </xsd:restriction>
      </xsd:simpleType>
    </xsd:element>
    <xsd:element name="LastSharedByUser" ma:index="13" nillable="true" ma:displayName="Last Shared By User" ma:description="" ma:internalName="LastSharedByUser" ma:readOnly="true">
      <xsd:simpleType>
        <xsd:restriction base="dms:Note">
          <xsd:maxLength value="255"/>
        </xsd:restriction>
      </xsd:simpleType>
    </xsd:element>
    <xsd:element name="LastSharedByTime" ma:index="14"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_dlc_DocId xmlns="230e9df3-be65-4c73-a93b-d1236ebd677e">CPS089-2103211598-1354</_dlc_DocId>
    <_dlc_DocIdUrl xmlns="230e9df3-be65-4c73-a93b-d1236ebd677e">
      <Url>https://microsoft.sharepoint.com/teams/CampusProjectSites089/hahzsakosd/ipdev/_layouts/15/DocIdRedir.aspx?ID=CPS089-2103211598-1354</Url>
      <Description>CPS089-2103211598-1354</Description>
    </_dlc_DocIdUrl>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2.xml><?xml version="1.0" encoding="utf-8"?>
<ds:datastoreItem xmlns:ds="http://schemas.openxmlformats.org/officeDocument/2006/customXml" ds:itemID="{287CF221-ACFD-4EA6-802C-C4A61809B696}">
  <ds:schemaRefs>
    <ds:schemaRef ds:uri="http://schemas.microsoft.com/sharepoint/events"/>
  </ds:schemaRefs>
</ds:datastoreItem>
</file>

<file path=customXml/itemProps3.xml><?xml version="1.0" encoding="utf-8"?>
<ds:datastoreItem xmlns:ds="http://schemas.openxmlformats.org/officeDocument/2006/customXml" ds:itemID="{D534C090-43DA-41FA-84C3-673665DFAE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7ed30aa2-a9a3-48dd-93de-4f2bc034e6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s>
</ds:datastoreItem>
</file>

<file path=customXml/itemProps5.xml><?xml version="1.0" encoding="utf-8"?>
<ds:datastoreItem xmlns:ds="http://schemas.openxmlformats.org/officeDocument/2006/customXml" ds:itemID="{78D64B30-8ABE-4EDE-924F-F530D0F7B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 Template-Lab Title.dotx</Template>
  <TotalTime>8345</TotalTime>
  <Pages>1</Pages>
  <Words>2956</Words>
  <Characters>15968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BI Academy PT - SSAS - Configuration and Administration</vt:lpstr>
    </vt:vector>
  </TitlesOfParts>
  <Company>Microsoft Corporation</Company>
  <LinksUpToDate>false</LinksUpToDate>
  <CharactersWithSpaces>18887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Fernando.Marcal@microsoft.com</dc:creator>
  <cp:lastModifiedBy>Fernando Marcal</cp:lastModifiedBy>
  <cp:revision>533</cp:revision>
  <cp:lastPrinted>2017-06-29T11:17:00Z</cp:lastPrinted>
  <dcterms:created xsi:type="dcterms:W3CDTF">2012-04-05T14:45:00Z</dcterms:created>
  <dcterms:modified xsi:type="dcterms:W3CDTF">2017-06-29T11:17:00Z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0x010100B955019D4B70474EB61829C05E053846</vt:lpwstr>
  </property>
  <property fmtid="{D5CDD505-2E9C-101B-9397-08002B2CF9AE}" pid="3" name="TaxKeyword">
    <vt:lpwstr/>
  </property>
  <property fmtid="{D5CDD505-2E9C-101B-9397-08002B2CF9AE}" pid="4" name="IsMyDocuments">
    <vt:bool>true</vt:bool>
  </property>
  <property fmtid="{D5CDD505-2E9C-101B-9397-08002B2CF9AE}" pid="5" name="DocVizPreviewMetadata_Count">
    <vt:i4>1</vt:i4>
  </property>
  <property fmtid="{D5CDD505-2E9C-101B-9397-08002B2CF9AE}" pid="6" name="DocVizPreviewMetadata_0">
    <vt:lpwstr>300x225x1</vt:lpwstr>
  </property>
  <property fmtid="{D5CDD505-2E9C-101B-9397-08002B2CF9AE}" pid="7" name="_dlc_DocIdItemGuid">
    <vt:lpwstr>b5fe0b4e-18e6-4e7c-998a-04a70b7a4a99</vt:lpwstr>
  </property>
</Properties>
</file>